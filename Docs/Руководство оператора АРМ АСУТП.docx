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BD38A" w14:textId="77777777" w:rsidR="00285176" w:rsidRPr="00E70E17" w:rsidRDefault="00285176" w:rsidP="00DE387B">
      <w:pPr>
        <w:jc w:val="center"/>
        <w:rPr>
          <w:sz w:val="32"/>
          <w:szCs w:val="32"/>
        </w:rPr>
      </w:pPr>
    </w:p>
    <w:p w14:paraId="463CF1DF" w14:textId="04112870" w:rsidR="00DE387B" w:rsidRDefault="00DE387B" w:rsidP="00A36839">
      <w:pPr>
        <w:jc w:val="center"/>
        <w:rPr>
          <w:sz w:val="32"/>
          <w:szCs w:val="32"/>
        </w:rPr>
      </w:pPr>
    </w:p>
    <w:p w14:paraId="2149140D" w14:textId="0B92F584" w:rsidR="00030583" w:rsidRDefault="00030583" w:rsidP="00A36839">
      <w:pPr>
        <w:jc w:val="center"/>
        <w:rPr>
          <w:sz w:val="32"/>
          <w:szCs w:val="32"/>
        </w:rPr>
      </w:pPr>
    </w:p>
    <w:p w14:paraId="1FE184AC" w14:textId="77777777" w:rsidR="00030583" w:rsidRDefault="00030583" w:rsidP="00A36839">
      <w:pPr>
        <w:jc w:val="center"/>
        <w:rPr>
          <w:sz w:val="32"/>
          <w:szCs w:val="32"/>
        </w:rPr>
      </w:pPr>
    </w:p>
    <w:p w14:paraId="33001C51" w14:textId="77777777" w:rsidR="00030583" w:rsidRPr="00E70E17" w:rsidRDefault="00030583" w:rsidP="00A36839">
      <w:pPr>
        <w:jc w:val="center"/>
        <w:rPr>
          <w:sz w:val="32"/>
          <w:szCs w:val="32"/>
        </w:rPr>
      </w:pPr>
    </w:p>
    <w:p w14:paraId="36103B3D" w14:textId="77777777" w:rsidR="004F51C1" w:rsidRDefault="004F51C1" w:rsidP="00670D5B">
      <w:pPr>
        <w:pStyle w:val="afff4"/>
        <w:spacing w:after="0" w:line="360" w:lineRule="auto"/>
        <w:rPr>
          <w:rFonts w:ascii="Times New Roman" w:hAnsi="Times New Roman"/>
          <w:b/>
          <w:sz w:val="32"/>
          <w:szCs w:val="32"/>
          <w:lang w:val="ru-RU"/>
        </w:rPr>
      </w:pPr>
    </w:p>
    <w:p w14:paraId="2C278B20" w14:textId="77777777" w:rsidR="00030583" w:rsidRDefault="00670D5B" w:rsidP="00030583">
      <w:pPr>
        <w:pStyle w:val="afff4"/>
        <w:rPr>
          <w:rFonts w:ascii="Times New Roman" w:hAnsi="Times New Roman"/>
          <w:b/>
          <w:sz w:val="32"/>
          <w:szCs w:val="32"/>
          <w:lang w:val="ru-RU"/>
        </w:rPr>
      </w:pPr>
      <w:r>
        <w:rPr>
          <w:rFonts w:ascii="Times New Roman" w:hAnsi="Times New Roman"/>
          <w:b/>
          <w:sz w:val="32"/>
          <w:szCs w:val="32"/>
          <w:lang w:val="ru-RU"/>
        </w:rPr>
        <w:t>Автоматизированное рабочее место оператора</w:t>
      </w:r>
    </w:p>
    <w:p w14:paraId="36A7FB6C" w14:textId="264B2718" w:rsidR="00030583" w:rsidRPr="00030583" w:rsidRDefault="00670D5B" w:rsidP="00030583">
      <w:pPr>
        <w:pStyle w:val="afff4"/>
        <w:rPr>
          <w:rFonts w:ascii="Times New Roman" w:hAnsi="Times New Roman"/>
          <w:b/>
          <w:sz w:val="32"/>
          <w:szCs w:val="32"/>
          <w:lang w:val="ru-RU"/>
        </w:rPr>
      </w:pPr>
      <w:r>
        <w:rPr>
          <w:rFonts w:ascii="Times New Roman" w:hAnsi="Times New Roman"/>
          <w:b/>
          <w:sz w:val="32"/>
          <w:szCs w:val="32"/>
          <w:lang w:val="ru-RU"/>
        </w:rPr>
        <w:t xml:space="preserve"> </w:t>
      </w:r>
      <w:r w:rsidR="00030583" w:rsidRPr="00030583">
        <w:rPr>
          <w:rFonts w:ascii="Times New Roman" w:hAnsi="Times New Roman"/>
          <w:b/>
          <w:sz w:val="32"/>
          <w:szCs w:val="32"/>
          <w:lang w:val="ru-RU"/>
        </w:rPr>
        <w:t xml:space="preserve"> автоматизированной систем</w:t>
      </w:r>
      <w:r w:rsidR="00030583">
        <w:rPr>
          <w:rFonts w:ascii="Times New Roman" w:hAnsi="Times New Roman"/>
          <w:b/>
          <w:sz w:val="32"/>
          <w:szCs w:val="32"/>
          <w:lang w:val="ru-RU"/>
        </w:rPr>
        <w:t>ы</w:t>
      </w:r>
      <w:r w:rsidR="00030583" w:rsidRPr="00030583">
        <w:rPr>
          <w:rFonts w:ascii="Times New Roman" w:hAnsi="Times New Roman"/>
          <w:b/>
          <w:sz w:val="32"/>
          <w:szCs w:val="32"/>
          <w:lang w:val="ru-RU"/>
        </w:rPr>
        <w:t xml:space="preserve"> управления</w:t>
      </w:r>
    </w:p>
    <w:p w14:paraId="3ADA0E26" w14:textId="6565202B" w:rsidR="00670D5B" w:rsidRDefault="00030583" w:rsidP="00030583">
      <w:pPr>
        <w:pStyle w:val="afff4"/>
        <w:spacing w:after="0" w:line="360" w:lineRule="auto"/>
        <w:rPr>
          <w:rFonts w:ascii="Times New Roman" w:hAnsi="Times New Roman"/>
          <w:b/>
          <w:sz w:val="32"/>
          <w:szCs w:val="32"/>
          <w:lang w:val="ru-RU"/>
        </w:rPr>
      </w:pPr>
      <w:r w:rsidRPr="00030583">
        <w:rPr>
          <w:rFonts w:ascii="Times New Roman" w:hAnsi="Times New Roman"/>
          <w:b/>
          <w:sz w:val="32"/>
          <w:szCs w:val="32"/>
          <w:lang w:val="ru-RU"/>
        </w:rPr>
        <w:t xml:space="preserve"> технологическим процессом (АСУТП)</w:t>
      </w:r>
    </w:p>
    <w:p w14:paraId="6A1C0994" w14:textId="77777777" w:rsidR="004F51C1" w:rsidRDefault="004F51C1" w:rsidP="004F51C1"/>
    <w:p w14:paraId="6EEDF8D4" w14:textId="77777777" w:rsidR="00FA05E5" w:rsidRDefault="00FA05E5" w:rsidP="004F51C1">
      <w:pPr>
        <w:jc w:val="center"/>
        <w:rPr>
          <w:b/>
        </w:rPr>
      </w:pPr>
    </w:p>
    <w:p w14:paraId="3AF0E007" w14:textId="77777777" w:rsidR="00FA05E5" w:rsidRPr="00FA05E5" w:rsidRDefault="00FA05E5" w:rsidP="004F51C1">
      <w:pPr>
        <w:jc w:val="center"/>
        <w:rPr>
          <w:b/>
        </w:rPr>
      </w:pPr>
    </w:p>
    <w:p w14:paraId="6572E3AE" w14:textId="03958253" w:rsidR="006C1EE5" w:rsidRDefault="006C1EE5" w:rsidP="00670D5B">
      <w:pPr>
        <w:pStyle w:val="afff4"/>
        <w:spacing w:after="0" w:line="360" w:lineRule="auto"/>
        <w:rPr>
          <w:rFonts w:ascii="Times New Roman" w:hAnsi="Times New Roman"/>
          <w:b/>
          <w:sz w:val="32"/>
          <w:szCs w:val="32"/>
          <w:lang w:val="ru-RU"/>
        </w:rPr>
      </w:pPr>
    </w:p>
    <w:p w14:paraId="19B56426" w14:textId="77777777" w:rsidR="006C1EE5" w:rsidRDefault="006C1EE5" w:rsidP="00670D5B">
      <w:pPr>
        <w:pStyle w:val="afff4"/>
        <w:spacing w:after="0" w:line="360" w:lineRule="auto"/>
        <w:rPr>
          <w:rFonts w:ascii="Times New Roman" w:hAnsi="Times New Roman"/>
          <w:b/>
          <w:sz w:val="32"/>
          <w:szCs w:val="32"/>
          <w:lang w:val="ru-RU"/>
        </w:rPr>
      </w:pPr>
    </w:p>
    <w:p w14:paraId="5A5D9EDF" w14:textId="77777777" w:rsidR="00670D5B" w:rsidRDefault="00670D5B" w:rsidP="00670D5B">
      <w:pPr>
        <w:jc w:val="center"/>
        <w:rPr>
          <w:b/>
          <w:sz w:val="32"/>
          <w:szCs w:val="32"/>
        </w:rPr>
      </w:pPr>
    </w:p>
    <w:p w14:paraId="54A4AD66" w14:textId="77777777" w:rsidR="00670D5B" w:rsidRPr="00633589" w:rsidRDefault="00670D5B" w:rsidP="00285176">
      <w:pPr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Прикладное программное обеспечение</w:t>
      </w:r>
    </w:p>
    <w:p w14:paraId="4C9CFA78" w14:textId="77777777" w:rsidR="00670D5B" w:rsidRPr="00FE3D6F" w:rsidRDefault="00670D5B" w:rsidP="00285176">
      <w:pPr>
        <w:ind w:firstLine="0"/>
        <w:jc w:val="center"/>
        <w:rPr>
          <w:b/>
          <w:sz w:val="32"/>
          <w:szCs w:val="32"/>
        </w:rPr>
      </w:pPr>
      <w:r w:rsidRPr="00FE3D6F">
        <w:rPr>
          <w:b/>
          <w:sz w:val="32"/>
          <w:szCs w:val="32"/>
        </w:rPr>
        <w:t>Руководство оператора</w:t>
      </w:r>
    </w:p>
    <w:p w14:paraId="17AF6B0E" w14:textId="77777777" w:rsidR="00285176" w:rsidRDefault="00285176" w:rsidP="00A36839">
      <w:pPr>
        <w:ind w:firstLine="0"/>
        <w:jc w:val="center"/>
        <w:rPr>
          <w:b/>
          <w:sz w:val="32"/>
          <w:szCs w:val="32"/>
        </w:rPr>
      </w:pPr>
    </w:p>
    <w:p w14:paraId="7E4B524C" w14:textId="1861B0C4" w:rsidR="00DE387B" w:rsidRPr="00171BEA" w:rsidRDefault="00DE387B" w:rsidP="00A36839">
      <w:pPr>
        <w:ind w:firstLine="0"/>
        <w:jc w:val="center"/>
        <w:rPr>
          <w:b/>
          <w:sz w:val="32"/>
          <w:szCs w:val="32"/>
        </w:rPr>
      </w:pPr>
      <w:r w:rsidRPr="00FE3D6F">
        <w:rPr>
          <w:b/>
          <w:sz w:val="32"/>
          <w:szCs w:val="32"/>
        </w:rPr>
        <w:t xml:space="preserve">Листов </w:t>
      </w:r>
      <w:r w:rsidR="00B6597A">
        <w:rPr>
          <w:b/>
          <w:sz w:val="32"/>
          <w:szCs w:val="32"/>
        </w:rPr>
        <w:t>17</w:t>
      </w:r>
    </w:p>
    <w:p w14:paraId="2AA12D5D" w14:textId="77777777" w:rsidR="00BB0809" w:rsidRPr="00FE3D6F" w:rsidRDefault="00BB0809" w:rsidP="00DE387B">
      <w:pPr>
        <w:ind w:firstLine="0"/>
        <w:jc w:val="left"/>
      </w:pPr>
    </w:p>
    <w:p w14:paraId="1C3545B0" w14:textId="77777777" w:rsidR="00185AB2" w:rsidRPr="00185AB2" w:rsidRDefault="00185AB2" w:rsidP="00185AB2"/>
    <w:p w14:paraId="527312FF" w14:textId="77777777" w:rsidR="00185AB2" w:rsidRPr="00185AB2" w:rsidRDefault="00185AB2" w:rsidP="00285176">
      <w:pPr>
        <w:ind w:firstLine="0"/>
      </w:pPr>
    </w:p>
    <w:p w14:paraId="23AC9682" w14:textId="7CC4F311" w:rsidR="00BB0809" w:rsidRPr="00185AB2" w:rsidRDefault="00BB0809" w:rsidP="00F030BE">
      <w:pPr>
        <w:tabs>
          <w:tab w:val="center" w:pos="5244"/>
        </w:tabs>
        <w:ind w:firstLine="0"/>
        <w:sectPr w:rsidR="00BB0809" w:rsidRPr="00185AB2" w:rsidSect="00D5799A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 w:code="9"/>
          <w:pgMar w:top="1134" w:right="567" w:bottom="992" w:left="1418" w:header="0" w:footer="720" w:gutter="0"/>
          <w:cols w:space="720"/>
        </w:sectPr>
      </w:pPr>
    </w:p>
    <w:p w14:paraId="2F16B2D9" w14:textId="5F0FDC13" w:rsidR="00102273" w:rsidRPr="00FE3D6F" w:rsidRDefault="00F030BE" w:rsidP="00102273">
      <w:pPr>
        <w:ind w:firstLine="0"/>
        <w:jc w:val="center"/>
        <w:rPr>
          <w:bCs/>
          <w:caps/>
        </w:rPr>
      </w:pPr>
      <w:r>
        <w:rPr>
          <w:bCs/>
          <w:caps/>
        </w:rPr>
        <w:lastRenderedPageBreak/>
        <w:t xml:space="preserve"> </w:t>
      </w:r>
      <w:r w:rsidR="00102273" w:rsidRPr="00FE3D6F">
        <w:rPr>
          <w:bCs/>
          <w:caps/>
        </w:rPr>
        <w:t>Аннотация</w:t>
      </w:r>
    </w:p>
    <w:p w14:paraId="5062EA15" w14:textId="2382596D" w:rsidR="005A1D9F" w:rsidRDefault="005620F5" w:rsidP="005A1D9F">
      <w:r w:rsidRPr="00FE3D6F">
        <w:t>В настоящем документе приводится описание назначения, условий применения и характеристик приложения автоматизированного рабочего места</w:t>
      </w:r>
      <w:r w:rsidR="005A1D9F">
        <w:t xml:space="preserve"> (АРМ)</w:t>
      </w:r>
      <w:r w:rsidRPr="00FE3D6F">
        <w:t xml:space="preserve"> оператора</w:t>
      </w:r>
      <w:r w:rsidR="00B67808" w:rsidRPr="00FE3D6F">
        <w:t xml:space="preserve"> </w:t>
      </w:r>
      <w:r w:rsidR="005A1D9F">
        <w:t>автоматизированной системы управления технологическим процессом (АСУТП.)</w:t>
      </w:r>
    </w:p>
    <w:p w14:paraId="5AAD5E99" w14:textId="5FA7D4F0" w:rsidR="00F71124" w:rsidRDefault="00F71124" w:rsidP="005A1D9F">
      <w:r>
        <w:t xml:space="preserve">Документация разработана ООО «ВИП Технологии» в рамках выполнения работ по договору № 20-24-8738 от 31 октября 2024 г. заключенному между АО «ВМЗ» и ООО «ВИП Технологии» </w:t>
      </w:r>
      <w:r w:rsidRPr="00290972">
        <w:t>на поставку 2–х комплектов оборудования для подачи масла под испытательным давлением до 410 Мпа (60000 psi) с комплектом технической документации, оказание услуг по шефмонтажу, шефналадке оборудования, инструктажу персонала Покупателя и проведение гарантийных испытаний</w:t>
      </w:r>
      <w:r>
        <w:t>.</w:t>
      </w:r>
    </w:p>
    <w:p w14:paraId="4F58EBBE" w14:textId="7DEEE20C" w:rsidR="005620F5" w:rsidRPr="00FE3D6F" w:rsidRDefault="005620F5" w:rsidP="005A1D9F">
      <w:r w:rsidRPr="00FE3D6F">
        <w:t>Перед выполнением любой операции внимательно прочитайте соответствующий раздел документации.</w:t>
      </w:r>
    </w:p>
    <w:p w14:paraId="2158B5E9" w14:textId="6C7BC9DF" w:rsidR="005620F5" w:rsidRPr="00FE3D6F" w:rsidRDefault="005620F5" w:rsidP="005620F5">
      <w:r w:rsidRPr="00FE3D6F">
        <w:t xml:space="preserve">Данное руководство может не отражать всех технических деталей системы и всех ситуаций, возникающих при монтаже, эксплуатации и обслуживании системы. Если возникают проблемы, которые не описаны в полной мере в прилагаемой документации, пользователю рекомендуется получить дополнительную информацию в </w:t>
      </w:r>
      <w:r w:rsidR="005A1D9F">
        <w:t>ОО</w:t>
      </w:r>
      <w:r w:rsidRPr="00FE3D6F">
        <w:t>О «</w:t>
      </w:r>
      <w:r w:rsidR="00F030BE">
        <w:t>ВИП Технологии</w:t>
      </w:r>
      <w:r w:rsidRPr="00FE3D6F">
        <w:t>».</w:t>
      </w:r>
    </w:p>
    <w:p w14:paraId="634775F9" w14:textId="77777777" w:rsidR="005077C7" w:rsidRPr="00FE3D6F" w:rsidRDefault="00102273" w:rsidP="00441E4F">
      <w:pPr>
        <w:pStyle w:val="afff7"/>
        <w:spacing w:after="0" w:line="360" w:lineRule="auto"/>
        <w:ind w:firstLine="0"/>
        <w:jc w:val="center"/>
        <w:rPr>
          <w:rFonts w:ascii="Times New Roman" w:hAnsi="Times New Roman"/>
          <w:bCs/>
          <w:caps/>
          <w:sz w:val="24"/>
          <w:szCs w:val="24"/>
        </w:rPr>
      </w:pPr>
      <w:r w:rsidRPr="00FE3D6F">
        <w:rPr>
          <w:rFonts w:ascii="Times New Roman" w:hAnsi="Times New Roman"/>
          <w:sz w:val="24"/>
          <w:szCs w:val="24"/>
          <w:lang w:val="ru-RU" w:bidi="ar-SA"/>
        </w:rPr>
        <w:br w:type="page"/>
      </w:r>
      <w:r w:rsidR="005077C7" w:rsidRPr="00FE3D6F">
        <w:rPr>
          <w:rFonts w:ascii="Times New Roman" w:hAnsi="Times New Roman"/>
          <w:bCs/>
          <w:caps/>
          <w:sz w:val="24"/>
          <w:szCs w:val="24"/>
        </w:rPr>
        <w:lastRenderedPageBreak/>
        <w:t>Содержание</w:t>
      </w:r>
    </w:p>
    <w:p w14:paraId="2BA9253F" w14:textId="1880F893" w:rsidR="00F333CD" w:rsidRDefault="008675AC">
      <w:pPr>
        <w:pStyle w:val="12"/>
        <w:tabs>
          <w:tab w:val="left" w:pos="1134"/>
          <w:tab w:val="right" w:leader="dot" w:pos="9911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r w:rsidRPr="00FE3D6F">
        <w:fldChar w:fldCharType="begin"/>
      </w:r>
      <w:r w:rsidR="00F74B25" w:rsidRPr="00FE3D6F">
        <w:instrText xml:space="preserve"> TOC \o "1-3" \h \z \u </w:instrText>
      </w:r>
      <w:r w:rsidRPr="00FE3D6F">
        <w:fldChar w:fldCharType="separate"/>
      </w:r>
      <w:hyperlink w:anchor="_Toc209793838" w:history="1">
        <w:r w:rsidR="00F333CD" w:rsidRPr="00F55E39">
          <w:rPr>
            <w:rStyle w:val="aff5"/>
            <w:noProof/>
          </w:rPr>
          <w:t>1.</w:t>
        </w:r>
        <w:r w:rsidR="00F333CD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F333CD" w:rsidRPr="00F55E39">
          <w:rPr>
            <w:rStyle w:val="aff5"/>
            <w:noProof/>
          </w:rPr>
          <w:t>НАЗНАЧЕНИЕ ПРОГРАММЫ</w:t>
        </w:r>
        <w:r w:rsidR="00F333CD">
          <w:rPr>
            <w:noProof/>
            <w:webHidden/>
          </w:rPr>
          <w:tab/>
        </w:r>
        <w:r w:rsidR="00F333CD">
          <w:rPr>
            <w:noProof/>
            <w:webHidden/>
          </w:rPr>
          <w:fldChar w:fldCharType="begin"/>
        </w:r>
        <w:r w:rsidR="00F333CD">
          <w:rPr>
            <w:noProof/>
            <w:webHidden/>
          </w:rPr>
          <w:instrText xml:space="preserve"> PAGEREF _Toc209793838 \h </w:instrText>
        </w:r>
        <w:r w:rsidR="00F333CD">
          <w:rPr>
            <w:noProof/>
            <w:webHidden/>
          </w:rPr>
        </w:r>
        <w:r w:rsidR="00F333CD">
          <w:rPr>
            <w:noProof/>
            <w:webHidden/>
          </w:rPr>
          <w:fldChar w:fldCharType="separate"/>
        </w:r>
        <w:r w:rsidR="00F333CD">
          <w:rPr>
            <w:noProof/>
            <w:webHidden/>
          </w:rPr>
          <w:t>4</w:t>
        </w:r>
        <w:r w:rsidR="00F333CD">
          <w:rPr>
            <w:noProof/>
            <w:webHidden/>
          </w:rPr>
          <w:fldChar w:fldCharType="end"/>
        </w:r>
      </w:hyperlink>
    </w:p>
    <w:p w14:paraId="1306B5A9" w14:textId="26A7758B" w:rsidR="00F333CD" w:rsidRDefault="00785956">
      <w:pPr>
        <w:pStyle w:val="20"/>
        <w:tabs>
          <w:tab w:val="left" w:pos="2268"/>
          <w:tab w:val="right" w:leader="dot" w:pos="9911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209793839" w:history="1">
        <w:r w:rsidR="00F333CD" w:rsidRPr="00F55E39">
          <w:rPr>
            <w:rStyle w:val="aff5"/>
            <w:noProof/>
          </w:rPr>
          <w:t>1.1.</w:t>
        </w:r>
        <w:r w:rsidR="00F333CD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="00F333CD" w:rsidRPr="00F55E39">
          <w:rPr>
            <w:rStyle w:val="aff5"/>
            <w:noProof/>
          </w:rPr>
          <w:t>ОСНОВНЫЕ ФУНКЦИИ АРМ АСУТП</w:t>
        </w:r>
        <w:r w:rsidR="00F333CD">
          <w:rPr>
            <w:noProof/>
            <w:webHidden/>
          </w:rPr>
          <w:tab/>
        </w:r>
        <w:r w:rsidR="00F333CD">
          <w:rPr>
            <w:noProof/>
            <w:webHidden/>
          </w:rPr>
          <w:fldChar w:fldCharType="begin"/>
        </w:r>
        <w:r w:rsidR="00F333CD">
          <w:rPr>
            <w:noProof/>
            <w:webHidden/>
          </w:rPr>
          <w:instrText xml:space="preserve"> PAGEREF _Toc209793839 \h </w:instrText>
        </w:r>
        <w:r w:rsidR="00F333CD">
          <w:rPr>
            <w:noProof/>
            <w:webHidden/>
          </w:rPr>
        </w:r>
        <w:r w:rsidR="00F333CD">
          <w:rPr>
            <w:noProof/>
            <w:webHidden/>
          </w:rPr>
          <w:fldChar w:fldCharType="separate"/>
        </w:r>
        <w:r w:rsidR="00F333CD">
          <w:rPr>
            <w:noProof/>
            <w:webHidden/>
          </w:rPr>
          <w:t>4</w:t>
        </w:r>
        <w:r w:rsidR="00F333CD">
          <w:rPr>
            <w:noProof/>
            <w:webHidden/>
          </w:rPr>
          <w:fldChar w:fldCharType="end"/>
        </w:r>
      </w:hyperlink>
    </w:p>
    <w:p w14:paraId="0373CAB9" w14:textId="2E8F790D" w:rsidR="00F333CD" w:rsidRDefault="00785956">
      <w:pPr>
        <w:pStyle w:val="12"/>
        <w:tabs>
          <w:tab w:val="left" w:pos="1134"/>
          <w:tab w:val="right" w:leader="dot" w:pos="9911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209793840" w:history="1">
        <w:r w:rsidR="00F333CD" w:rsidRPr="00F55E39">
          <w:rPr>
            <w:rStyle w:val="aff5"/>
            <w:noProof/>
          </w:rPr>
          <w:t>2.</w:t>
        </w:r>
        <w:r w:rsidR="00F333CD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F333CD" w:rsidRPr="00F55E39">
          <w:rPr>
            <w:rStyle w:val="aff5"/>
            <w:noProof/>
          </w:rPr>
          <w:t>УСЛОВИЯ ВЫПОЛНЕНИЯ ПРОГРАММЫ</w:t>
        </w:r>
        <w:r w:rsidR="00F333CD">
          <w:rPr>
            <w:noProof/>
            <w:webHidden/>
          </w:rPr>
          <w:tab/>
        </w:r>
        <w:r w:rsidR="00F333CD">
          <w:rPr>
            <w:noProof/>
            <w:webHidden/>
          </w:rPr>
          <w:fldChar w:fldCharType="begin"/>
        </w:r>
        <w:r w:rsidR="00F333CD">
          <w:rPr>
            <w:noProof/>
            <w:webHidden/>
          </w:rPr>
          <w:instrText xml:space="preserve"> PAGEREF _Toc209793840 \h </w:instrText>
        </w:r>
        <w:r w:rsidR="00F333CD">
          <w:rPr>
            <w:noProof/>
            <w:webHidden/>
          </w:rPr>
        </w:r>
        <w:r w:rsidR="00F333CD">
          <w:rPr>
            <w:noProof/>
            <w:webHidden/>
          </w:rPr>
          <w:fldChar w:fldCharType="separate"/>
        </w:r>
        <w:r w:rsidR="00F333CD">
          <w:rPr>
            <w:noProof/>
            <w:webHidden/>
          </w:rPr>
          <w:t>5</w:t>
        </w:r>
        <w:r w:rsidR="00F333CD">
          <w:rPr>
            <w:noProof/>
            <w:webHidden/>
          </w:rPr>
          <w:fldChar w:fldCharType="end"/>
        </w:r>
      </w:hyperlink>
    </w:p>
    <w:p w14:paraId="0C34C2C6" w14:textId="108BA93D" w:rsidR="00F333CD" w:rsidRDefault="00785956">
      <w:pPr>
        <w:pStyle w:val="20"/>
        <w:tabs>
          <w:tab w:val="left" w:pos="2268"/>
          <w:tab w:val="right" w:leader="dot" w:pos="9911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209793841" w:history="1">
        <w:r w:rsidR="00F333CD" w:rsidRPr="00F55E39">
          <w:rPr>
            <w:rStyle w:val="aff5"/>
            <w:noProof/>
          </w:rPr>
          <w:t>2.1.</w:t>
        </w:r>
        <w:r w:rsidR="00F333CD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="00F333CD" w:rsidRPr="00F55E39">
          <w:rPr>
            <w:rStyle w:val="aff5"/>
            <w:noProof/>
          </w:rPr>
          <w:t>Требования к аппаратным средствам</w:t>
        </w:r>
        <w:r w:rsidR="00F333CD">
          <w:rPr>
            <w:noProof/>
            <w:webHidden/>
          </w:rPr>
          <w:tab/>
        </w:r>
        <w:r w:rsidR="00F333CD">
          <w:rPr>
            <w:noProof/>
            <w:webHidden/>
          </w:rPr>
          <w:fldChar w:fldCharType="begin"/>
        </w:r>
        <w:r w:rsidR="00F333CD">
          <w:rPr>
            <w:noProof/>
            <w:webHidden/>
          </w:rPr>
          <w:instrText xml:space="preserve"> PAGEREF _Toc209793841 \h </w:instrText>
        </w:r>
        <w:r w:rsidR="00F333CD">
          <w:rPr>
            <w:noProof/>
            <w:webHidden/>
          </w:rPr>
        </w:r>
        <w:r w:rsidR="00F333CD">
          <w:rPr>
            <w:noProof/>
            <w:webHidden/>
          </w:rPr>
          <w:fldChar w:fldCharType="separate"/>
        </w:r>
        <w:r w:rsidR="00F333CD">
          <w:rPr>
            <w:noProof/>
            <w:webHidden/>
          </w:rPr>
          <w:t>5</w:t>
        </w:r>
        <w:r w:rsidR="00F333CD">
          <w:rPr>
            <w:noProof/>
            <w:webHidden/>
          </w:rPr>
          <w:fldChar w:fldCharType="end"/>
        </w:r>
      </w:hyperlink>
    </w:p>
    <w:p w14:paraId="5F20D5CF" w14:textId="5EF4441E" w:rsidR="00F333CD" w:rsidRDefault="00785956">
      <w:pPr>
        <w:pStyle w:val="20"/>
        <w:tabs>
          <w:tab w:val="left" w:pos="2268"/>
          <w:tab w:val="right" w:leader="dot" w:pos="9911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209793842" w:history="1">
        <w:r w:rsidR="00F333CD" w:rsidRPr="00F55E39">
          <w:rPr>
            <w:rStyle w:val="aff5"/>
            <w:noProof/>
          </w:rPr>
          <w:t>2.2.</w:t>
        </w:r>
        <w:r w:rsidR="00F333CD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="00F333CD" w:rsidRPr="00F55E39">
          <w:rPr>
            <w:rStyle w:val="aff5"/>
            <w:noProof/>
          </w:rPr>
          <w:t>Требования к программным средствам</w:t>
        </w:r>
        <w:r w:rsidR="00F333CD">
          <w:rPr>
            <w:noProof/>
            <w:webHidden/>
          </w:rPr>
          <w:tab/>
        </w:r>
        <w:r w:rsidR="00F333CD">
          <w:rPr>
            <w:noProof/>
            <w:webHidden/>
          </w:rPr>
          <w:fldChar w:fldCharType="begin"/>
        </w:r>
        <w:r w:rsidR="00F333CD">
          <w:rPr>
            <w:noProof/>
            <w:webHidden/>
          </w:rPr>
          <w:instrText xml:space="preserve"> PAGEREF _Toc209793842 \h </w:instrText>
        </w:r>
        <w:r w:rsidR="00F333CD">
          <w:rPr>
            <w:noProof/>
            <w:webHidden/>
          </w:rPr>
        </w:r>
        <w:r w:rsidR="00F333CD">
          <w:rPr>
            <w:noProof/>
            <w:webHidden/>
          </w:rPr>
          <w:fldChar w:fldCharType="separate"/>
        </w:r>
        <w:r w:rsidR="00F333CD">
          <w:rPr>
            <w:noProof/>
            <w:webHidden/>
          </w:rPr>
          <w:t>5</w:t>
        </w:r>
        <w:r w:rsidR="00F333CD">
          <w:rPr>
            <w:noProof/>
            <w:webHidden/>
          </w:rPr>
          <w:fldChar w:fldCharType="end"/>
        </w:r>
      </w:hyperlink>
    </w:p>
    <w:p w14:paraId="09B742AA" w14:textId="2D012AAD" w:rsidR="00F333CD" w:rsidRDefault="00785956">
      <w:pPr>
        <w:pStyle w:val="20"/>
        <w:tabs>
          <w:tab w:val="left" w:pos="2268"/>
          <w:tab w:val="right" w:leader="dot" w:pos="9911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209793843" w:history="1">
        <w:r w:rsidR="00F333CD" w:rsidRPr="00F55E39">
          <w:rPr>
            <w:rStyle w:val="aff5"/>
            <w:noProof/>
          </w:rPr>
          <w:t>2.3.</w:t>
        </w:r>
        <w:r w:rsidR="00F333CD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="00F333CD" w:rsidRPr="00F55E39">
          <w:rPr>
            <w:rStyle w:val="aff5"/>
            <w:noProof/>
          </w:rPr>
          <w:t>Авторизация в системе</w:t>
        </w:r>
        <w:r w:rsidR="00F333CD">
          <w:rPr>
            <w:noProof/>
            <w:webHidden/>
          </w:rPr>
          <w:tab/>
        </w:r>
        <w:r w:rsidR="00F333CD">
          <w:rPr>
            <w:noProof/>
            <w:webHidden/>
          </w:rPr>
          <w:fldChar w:fldCharType="begin"/>
        </w:r>
        <w:r w:rsidR="00F333CD">
          <w:rPr>
            <w:noProof/>
            <w:webHidden/>
          </w:rPr>
          <w:instrText xml:space="preserve"> PAGEREF _Toc209793843 \h </w:instrText>
        </w:r>
        <w:r w:rsidR="00F333CD">
          <w:rPr>
            <w:noProof/>
            <w:webHidden/>
          </w:rPr>
        </w:r>
        <w:r w:rsidR="00F333CD">
          <w:rPr>
            <w:noProof/>
            <w:webHidden/>
          </w:rPr>
          <w:fldChar w:fldCharType="separate"/>
        </w:r>
        <w:r w:rsidR="00F333CD">
          <w:rPr>
            <w:noProof/>
            <w:webHidden/>
          </w:rPr>
          <w:t>5</w:t>
        </w:r>
        <w:r w:rsidR="00F333CD">
          <w:rPr>
            <w:noProof/>
            <w:webHidden/>
          </w:rPr>
          <w:fldChar w:fldCharType="end"/>
        </w:r>
      </w:hyperlink>
    </w:p>
    <w:p w14:paraId="56852CC7" w14:textId="06D50986" w:rsidR="00F333CD" w:rsidRDefault="00785956">
      <w:pPr>
        <w:pStyle w:val="20"/>
        <w:tabs>
          <w:tab w:val="left" w:pos="2268"/>
          <w:tab w:val="right" w:leader="dot" w:pos="9911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209793844" w:history="1">
        <w:r w:rsidR="00F333CD" w:rsidRPr="00F55E39">
          <w:rPr>
            <w:rStyle w:val="aff5"/>
            <w:noProof/>
          </w:rPr>
          <w:t>2.4.</w:t>
        </w:r>
        <w:r w:rsidR="00F333CD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="00F333CD" w:rsidRPr="00F55E39">
          <w:rPr>
            <w:rStyle w:val="aff5"/>
            <w:noProof/>
          </w:rPr>
          <w:t>Порядок проверки работоспособности</w:t>
        </w:r>
        <w:r w:rsidR="00F333CD">
          <w:rPr>
            <w:noProof/>
            <w:webHidden/>
          </w:rPr>
          <w:tab/>
        </w:r>
        <w:r w:rsidR="00F333CD">
          <w:rPr>
            <w:noProof/>
            <w:webHidden/>
          </w:rPr>
          <w:fldChar w:fldCharType="begin"/>
        </w:r>
        <w:r w:rsidR="00F333CD">
          <w:rPr>
            <w:noProof/>
            <w:webHidden/>
          </w:rPr>
          <w:instrText xml:space="preserve"> PAGEREF _Toc209793844 \h </w:instrText>
        </w:r>
        <w:r w:rsidR="00F333CD">
          <w:rPr>
            <w:noProof/>
            <w:webHidden/>
          </w:rPr>
        </w:r>
        <w:r w:rsidR="00F333CD">
          <w:rPr>
            <w:noProof/>
            <w:webHidden/>
          </w:rPr>
          <w:fldChar w:fldCharType="separate"/>
        </w:r>
        <w:r w:rsidR="00F333CD">
          <w:rPr>
            <w:noProof/>
            <w:webHidden/>
          </w:rPr>
          <w:t>5</w:t>
        </w:r>
        <w:r w:rsidR="00F333CD">
          <w:rPr>
            <w:noProof/>
            <w:webHidden/>
          </w:rPr>
          <w:fldChar w:fldCharType="end"/>
        </w:r>
      </w:hyperlink>
    </w:p>
    <w:p w14:paraId="4E13B0E6" w14:textId="2E02BA2C" w:rsidR="00F333CD" w:rsidRDefault="00785956">
      <w:pPr>
        <w:pStyle w:val="12"/>
        <w:tabs>
          <w:tab w:val="left" w:pos="1134"/>
          <w:tab w:val="right" w:leader="dot" w:pos="9911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209793845" w:history="1">
        <w:r w:rsidR="00F333CD" w:rsidRPr="00F55E39">
          <w:rPr>
            <w:rStyle w:val="aff5"/>
            <w:noProof/>
          </w:rPr>
          <w:t>3.</w:t>
        </w:r>
        <w:r w:rsidR="00F333CD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F333CD" w:rsidRPr="00F55E39">
          <w:rPr>
            <w:rStyle w:val="aff5"/>
            <w:noProof/>
          </w:rPr>
          <w:t>ЗАПУСК ПРОГРАММЫ</w:t>
        </w:r>
        <w:r w:rsidR="00F333CD">
          <w:rPr>
            <w:noProof/>
            <w:webHidden/>
          </w:rPr>
          <w:tab/>
        </w:r>
        <w:r w:rsidR="00F333CD">
          <w:rPr>
            <w:noProof/>
            <w:webHidden/>
          </w:rPr>
          <w:fldChar w:fldCharType="begin"/>
        </w:r>
        <w:r w:rsidR="00F333CD">
          <w:rPr>
            <w:noProof/>
            <w:webHidden/>
          </w:rPr>
          <w:instrText xml:space="preserve"> PAGEREF _Toc209793845 \h </w:instrText>
        </w:r>
        <w:r w:rsidR="00F333CD">
          <w:rPr>
            <w:noProof/>
            <w:webHidden/>
          </w:rPr>
        </w:r>
        <w:r w:rsidR="00F333CD">
          <w:rPr>
            <w:noProof/>
            <w:webHidden/>
          </w:rPr>
          <w:fldChar w:fldCharType="separate"/>
        </w:r>
        <w:r w:rsidR="00F333CD">
          <w:rPr>
            <w:noProof/>
            <w:webHidden/>
          </w:rPr>
          <w:t>6</w:t>
        </w:r>
        <w:r w:rsidR="00F333CD">
          <w:rPr>
            <w:noProof/>
            <w:webHidden/>
          </w:rPr>
          <w:fldChar w:fldCharType="end"/>
        </w:r>
      </w:hyperlink>
    </w:p>
    <w:p w14:paraId="647642E4" w14:textId="5A77B7EB" w:rsidR="00F333CD" w:rsidRDefault="00785956">
      <w:pPr>
        <w:pStyle w:val="20"/>
        <w:tabs>
          <w:tab w:val="left" w:pos="2268"/>
          <w:tab w:val="right" w:leader="dot" w:pos="9911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209793846" w:history="1">
        <w:r w:rsidR="00F333CD" w:rsidRPr="00F55E39">
          <w:rPr>
            <w:rStyle w:val="aff5"/>
            <w:noProof/>
          </w:rPr>
          <w:t>3.1.</w:t>
        </w:r>
        <w:r w:rsidR="00F333CD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="00F333CD" w:rsidRPr="00F55E39">
          <w:rPr>
            <w:rStyle w:val="aff5"/>
            <w:noProof/>
          </w:rPr>
          <w:t>Состав экранных форм АРМ АСУТП</w:t>
        </w:r>
        <w:r w:rsidR="00F333CD">
          <w:rPr>
            <w:noProof/>
            <w:webHidden/>
          </w:rPr>
          <w:tab/>
        </w:r>
        <w:r w:rsidR="00F333CD">
          <w:rPr>
            <w:noProof/>
            <w:webHidden/>
          </w:rPr>
          <w:fldChar w:fldCharType="begin"/>
        </w:r>
        <w:r w:rsidR="00F333CD">
          <w:rPr>
            <w:noProof/>
            <w:webHidden/>
          </w:rPr>
          <w:instrText xml:space="preserve"> PAGEREF _Toc209793846 \h </w:instrText>
        </w:r>
        <w:r w:rsidR="00F333CD">
          <w:rPr>
            <w:noProof/>
            <w:webHidden/>
          </w:rPr>
        </w:r>
        <w:r w:rsidR="00F333CD">
          <w:rPr>
            <w:noProof/>
            <w:webHidden/>
          </w:rPr>
          <w:fldChar w:fldCharType="separate"/>
        </w:r>
        <w:r w:rsidR="00F333CD">
          <w:rPr>
            <w:noProof/>
            <w:webHidden/>
          </w:rPr>
          <w:t>7</w:t>
        </w:r>
        <w:r w:rsidR="00F333CD">
          <w:rPr>
            <w:noProof/>
            <w:webHidden/>
          </w:rPr>
          <w:fldChar w:fldCharType="end"/>
        </w:r>
      </w:hyperlink>
    </w:p>
    <w:p w14:paraId="27F10EC7" w14:textId="2BCFAEA4" w:rsidR="00F333CD" w:rsidRDefault="00785956">
      <w:pPr>
        <w:pStyle w:val="20"/>
        <w:tabs>
          <w:tab w:val="left" w:pos="2268"/>
          <w:tab w:val="right" w:leader="dot" w:pos="9911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209793847" w:history="1">
        <w:r w:rsidR="00F333CD" w:rsidRPr="00F55E39">
          <w:rPr>
            <w:rStyle w:val="aff5"/>
            <w:noProof/>
          </w:rPr>
          <w:t>3.2.</w:t>
        </w:r>
        <w:r w:rsidR="00F333CD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="00F333CD" w:rsidRPr="00F55E39">
          <w:rPr>
            <w:rStyle w:val="aff5"/>
            <w:noProof/>
          </w:rPr>
          <w:t>Экранная форма «Калибровка каналов»</w:t>
        </w:r>
        <w:r w:rsidR="00F333CD">
          <w:rPr>
            <w:noProof/>
            <w:webHidden/>
          </w:rPr>
          <w:tab/>
        </w:r>
        <w:r w:rsidR="00F333CD">
          <w:rPr>
            <w:noProof/>
            <w:webHidden/>
          </w:rPr>
          <w:fldChar w:fldCharType="begin"/>
        </w:r>
        <w:r w:rsidR="00F333CD">
          <w:rPr>
            <w:noProof/>
            <w:webHidden/>
          </w:rPr>
          <w:instrText xml:space="preserve"> PAGEREF _Toc209793847 \h </w:instrText>
        </w:r>
        <w:r w:rsidR="00F333CD">
          <w:rPr>
            <w:noProof/>
            <w:webHidden/>
          </w:rPr>
        </w:r>
        <w:r w:rsidR="00F333CD">
          <w:rPr>
            <w:noProof/>
            <w:webHidden/>
          </w:rPr>
          <w:fldChar w:fldCharType="separate"/>
        </w:r>
        <w:r w:rsidR="00F333CD">
          <w:rPr>
            <w:noProof/>
            <w:webHidden/>
          </w:rPr>
          <w:t>7</w:t>
        </w:r>
        <w:r w:rsidR="00F333CD">
          <w:rPr>
            <w:noProof/>
            <w:webHidden/>
          </w:rPr>
          <w:fldChar w:fldCharType="end"/>
        </w:r>
      </w:hyperlink>
    </w:p>
    <w:p w14:paraId="65D0BBFC" w14:textId="62B87B4A" w:rsidR="00F333CD" w:rsidRDefault="00785956">
      <w:pPr>
        <w:pStyle w:val="20"/>
        <w:tabs>
          <w:tab w:val="left" w:pos="2268"/>
          <w:tab w:val="right" w:leader="dot" w:pos="9911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209793848" w:history="1">
        <w:r w:rsidR="00F333CD" w:rsidRPr="00F55E39">
          <w:rPr>
            <w:rStyle w:val="aff5"/>
            <w:noProof/>
          </w:rPr>
          <w:t>3.3.</w:t>
        </w:r>
        <w:r w:rsidR="00F333CD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="00F333CD" w:rsidRPr="00F55E39">
          <w:rPr>
            <w:rStyle w:val="aff5"/>
            <w:noProof/>
          </w:rPr>
          <w:t>Экранная форма «Проверка каналов»</w:t>
        </w:r>
        <w:r w:rsidR="00F333CD">
          <w:rPr>
            <w:noProof/>
            <w:webHidden/>
          </w:rPr>
          <w:tab/>
        </w:r>
        <w:r w:rsidR="00F333CD">
          <w:rPr>
            <w:noProof/>
            <w:webHidden/>
          </w:rPr>
          <w:fldChar w:fldCharType="begin"/>
        </w:r>
        <w:r w:rsidR="00F333CD">
          <w:rPr>
            <w:noProof/>
            <w:webHidden/>
          </w:rPr>
          <w:instrText xml:space="preserve"> PAGEREF _Toc209793848 \h </w:instrText>
        </w:r>
        <w:r w:rsidR="00F333CD">
          <w:rPr>
            <w:noProof/>
            <w:webHidden/>
          </w:rPr>
        </w:r>
        <w:r w:rsidR="00F333CD">
          <w:rPr>
            <w:noProof/>
            <w:webHidden/>
          </w:rPr>
          <w:fldChar w:fldCharType="separate"/>
        </w:r>
        <w:r w:rsidR="00F333CD">
          <w:rPr>
            <w:noProof/>
            <w:webHidden/>
          </w:rPr>
          <w:t>8</w:t>
        </w:r>
        <w:r w:rsidR="00F333CD">
          <w:rPr>
            <w:noProof/>
            <w:webHidden/>
          </w:rPr>
          <w:fldChar w:fldCharType="end"/>
        </w:r>
      </w:hyperlink>
    </w:p>
    <w:p w14:paraId="13C8AEA2" w14:textId="2C1EBAD8" w:rsidR="00F333CD" w:rsidRDefault="00785956">
      <w:pPr>
        <w:pStyle w:val="20"/>
        <w:tabs>
          <w:tab w:val="left" w:pos="2268"/>
          <w:tab w:val="right" w:leader="dot" w:pos="9911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209793849" w:history="1">
        <w:r w:rsidR="00F333CD" w:rsidRPr="00F55E39">
          <w:rPr>
            <w:rStyle w:val="aff5"/>
            <w:noProof/>
          </w:rPr>
          <w:t>3.4.</w:t>
        </w:r>
        <w:r w:rsidR="00F333CD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="00F333CD" w:rsidRPr="00F55E39">
          <w:rPr>
            <w:rStyle w:val="aff5"/>
            <w:noProof/>
          </w:rPr>
          <w:t>Экранная форма « Настройки клапанов 37.1 и 37.2»</w:t>
        </w:r>
        <w:r w:rsidR="00F333CD">
          <w:rPr>
            <w:noProof/>
            <w:webHidden/>
          </w:rPr>
          <w:tab/>
        </w:r>
        <w:r w:rsidR="00F333CD">
          <w:rPr>
            <w:noProof/>
            <w:webHidden/>
          </w:rPr>
          <w:fldChar w:fldCharType="begin"/>
        </w:r>
        <w:r w:rsidR="00F333CD">
          <w:rPr>
            <w:noProof/>
            <w:webHidden/>
          </w:rPr>
          <w:instrText xml:space="preserve"> PAGEREF _Toc209793849 \h </w:instrText>
        </w:r>
        <w:r w:rsidR="00F333CD">
          <w:rPr>
            <w:noProof/>
            <w:webHidden/>
          </w:rPr>
        </w:r>
        <w:r w:rsidR="00F333CD">
          <w:rPr>
            <w:noProof/>
            <w:webHidden/>
          </w:rPr>
          <w:fldChar w:fldCharType="separate"/>
        </w:r>
        <w:r w:rsidR="00F333CD">
          <w:rPr>
            <w:noProof/>
            <w:webHidden/>
          </w:rPr>
          <w:t>9</w:t>
        </w:r>
        <w:r w:rsidR="00F333CD">
          <w:rPr>
            <w:noProof/>
            <w:webHidden/>
          </w:rPr>
          <w:fldChar w:fldCharType="end"/>
        </w:r>
      </w:hyperlink>
    </w:p>
    <w:p w14:paraId="14E0288A" w14:textId="6FE076CA" w:rsidR="00F333CD" w:rsidRDefault="00785956">
      <w:pPr>
        <w:pStyle w:val="20"/>
        <w:tabs>
          <w:tab w:val="left" w:pos="2268"/>
          <w:tab w:val="right" w:leader="dot" w:pos="9911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209793850" w:history="1">
        <w:r w:rsidR="00F333CD" w:rsidRPr="00F55E39">
          <w:rPr>
            <w:rStyle w:val="aff5"/>
            <w:noProof/>
          </w:rPr>
          <w:t>3.5.</w:t>
        </w:r>
        <w:r w:rsidR="00F333CD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="00F333CD" w:rsidRPr="00F55E39">
          <w:rPr>
            <w:rStyle w:val="aff5"/>
            <w:noProof/>
          </w:rPr>
          <w:t>Экранная форма « Настройки высокого давления»</w:t>
        </w:r>
        <w:r w:rsidR="00F333CD">
          <w:rPr>
            <w:noProof/>
            <w:webHidden/>
          </w:rPr>
          <w:tab/>
        </w:r>
        <w:r w:rsidR="00F333CD">
          <w:rPr>
            <w:noProof/>
            <w:webHidden/>
          </w:rPr>
          <w:fldChar w:fldCharType="begin"/>
        </w:r>
        <w:r w:rsidR="00F333CD">
          <w:rPr>
            <w:noProof/>
            <w:webHidden/>
          </w:rPr>
          <w:instrText xml:space="preserve"> PAGEREF _Toc209793850 \h </w:instrText>
        </w:r>
        <w:r w:rsidR="00F333CD">
          <w:rPr>
            <w:noProof/>
            <w:webHidden/>
          </w:rPr>
        </w:r>
        <w:r w:rsidR="00F333CD">
          <w:rPr>
            <w:noProof/>
            <w:webHidden/>
          </w:rPr>
          <w:fldChar w:fldCharType="separate"/>
        </w:r>
        <w:r w:rsidR="00F333CD">
          <w:rPr>
            <w:noProof/>
            <w:webHidden/>
          </w:rPr>
          <w:t>10</w:t>
        </w:r>
        <w:r w:rsidR="00F333CD">
          <w:rPr>
            <w:noProof/>
            <w:webHidden/>
          </w:rPr>
          <w:fldChar w:fldCharType="end"/>
        </w:r>
      </w:hyperlink>
    </w:p>
    <w:p w14:paraId="767FE5A2" w14:textId="1DA8716C" w:rsidR="00F333CD" w:rsidRDefault="00785956">
      <w:pPr>
        <w:pStyle w:val="20"/>
        <w:tabs>
          <w:tab w:val="left" w:pos="2268"/>
          <w:tab w:val="right" w:leader="dot" w:pos="9911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209793851" w:history="1">
        <w:r w:rsidR="00F333CD" w:rsidRPr="00F55E39">
          <w:rPr>
            <w:rStyle w:val="aff5"/>
            <w:noProof/>
          </w:rPr>
          <w:t>3.6.</w:t>
        </w:r>
        <w:r w:rsidR="00F333CD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="00F333CD" w:rsidRPr="00F55E39">
          <w:rPr>
            <w:rStyle w:val="aff5"/>
            <w:noProof/>
          </w:rPr>
          <w:t>Экранная форма « Управление и просмотр гидросистемы»</w:t>
        </w:r>
        <w:r w:rsidR="00F333CD">
          <w:rPr>
            <w:noProof/>
            <w:webHidden/>
          </w:rPr>
          <w:tab/>
        </w:r>
        <w:r w:rsidR="00F333CD">
          <w:rPr>
            <w:noProof/>
            <w:webHidden/>
          </w:rPr>
          <w:fldChar w:fldCharType="begin"/>
        </w:r>
        <w:r w:rsidR="00F333CD">
          <w:rPr>
            <w:noProof/>
            <w:webHidden/>
          </w:rPr>
          <w:instrText xml:space="preserve"> PAGEREF _Toc209793851 \h </w:instrText>
        </w:r>
        <w:r w:rsidR="00F333CD">
          <w:rPr>
            <w:noProof/>
            <w:webHidden/>
          </w:rPr>
        </w:r>
        <w:r w:rsidR="00F333CD">
          <w:rPr>
            <w:noProof/>
            <w:webHidden/>
          </w:rPr>
          <w:fldChar w:fldCharType="separate"/>
        </w:r>
        <w:r w:rsidR="00F333CD">
          <w:rPr>
            <w:noProof/>
            <w:webHidden/>
          </w:rPr>
          <w:t>11</w:t>
        </w:r>
        <w:r w:rsidR="00F333CD">
          <w:rPr>
            <w:noProof/>
            <w:webHidden/>
          </w:rPr>
          <w:fldChar w:fldCharType="end"/>
        </w:r>
      </w:hyperlink>
    </w:p>
    <w:p w14:paraId="23997E33" w14:textId="33DFCE5C" w:rsidR="00F333CD" w:rsidRDefault="00785956">
      <w:pPr>
        <w:pStyle w:val="20"/>
        <w:tabs>
          <w:tab w:val="left" w:pos="2268"/>
          <w:tab w:val="right" w:leader="dot" w:pos="9911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209793852" w:history="1">
        <w:r w:rsidR="00F333CD" w:rsidRPr="00F55E39">
          <w:rPr>
            <w:rStyle w:val="aff5"/>
            <w:noProof/>
          </w:rPr>
          <w:t>3.7.</w:t>
        </w:r>
        <w:r w:rsidR="00F333CD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="00F333CD" w:rsidRPr="00F55E39">
          <w:rPr>
            <w:rStyle w:val="aff5"/>
            <w:noProof/>
          </w:rPr>
          <w:t>Экранная форма «Окно испытания»</w:t>
        </w:r>
        <w:r w:rsidR="00F333CD">
          <w:rPr>
            <w:noProof/>
            <w:webHidden/>
          </w:rPr>
          <w:tab/>
        </w:r>
        <w:r w:rsidR="00F333CD">
          <w:rPr>
            <w:noProof/>
            <w:webHidden/>
          </w:rPr>
          <w:fldChar w:fldCharType="begin"/>
        </w:r>
        <w:r w:rsidR="00F333CD">
          <w:rPr>
            <w:noProof/>
            <w:webHidden/>
          </w:rPr>
          <w:instrText xml:space="preserve"> PAGEREF _Toc209793852 \h </w:instrText>
        </w:r>
        <w:r w:rsidR="00F333CD">
          <w:rPr>
            <w:noProof/>
            <w:webHidden/>
          </w:rPr>
        </w:r>
        <w:r w:rsidR="00F333CD">
          <w:rPr>
            <w:noProof/>
            <w:webHidden/>
          </w:rPr>
          <w:fldChar w:fldCharType="separate"/>
        </w:r>
        <w:r w:rsidR="00F333CD">
          <w:rPr>
            <w:noProof/>
            <w:webHidden/>
          </w:rPr>
          <w:t>12</w:t>
        </w:r>
        <w:r w:rsidR="00F333CD">
          <w:rPr>
            <w:noProof/>
            <w:webHidden/>
          </w:rPr>
          <w:fldChar w:fldCharType="end"/>
        </w:r>
      </w:hyperlink>
    </w:p>
    <w:p w14:paraId="528B383A" w14:textId="73234EDE" w:rsidR="00F333CD" w:rsidRDefault="00785956">
      <w:pPr>
        <w:pStyle w:val="20"/>
        <w:tabs>
          <w:tab w:val="left" w:pos="2268"/>
          <w:tab w:val="right" w:leader="dot" w:pos="9911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209793853" w:history="1">
        <w:r w:rsidR="00F333CD" w:rsidRPr="00F55E39">
          <w:rPr>
            <w:rStyle w:val="aff5"/>
            <w:noProof/>
          </w:rPr>
          <w:t>3.8.</w:t>
        </w:r>
        <w:r w:rsidR="00F333CD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="00F333CD" w:rsidRPr="00F55E39">
          <w:rPr>
            <w:rStyle w:val="aff5"/>
            <w:noProof/>
          </w:rPr>
          <w:t>Экранная форма « Насосно-моторная группа»</w:t>
        </w:r>
        <w:r w:rsidR="00F333CD">
          <w:rPr>
            <w:noProof/>
            <w:webHidden/>
          </w:rPr>
          <w:tab/>
        </w:r>
        <w:r w:rsidR="00F333CD">
          <w:rPr>
            <w:noProof/>
            <w:webHidden/>
          </w:rPr>
          <w:fldChar w:fldCharType="begin"/>
        </w:r>
        <w:r w:rsidR="00F333CD">
          <w:rPr>
            <w:noProof/>
            <w:webHidden/>
          </w:rPr>
          <w:instrText xml:space="preserve"> PAGEREF _Toc209793853 \h </w:instrText>
        </w:r>
        <w:r w:rsidR="00F333CD">
          <w:rPr>
            <w:noProof/>
            <w:webHidden/>
          </w:rPr>
        </w:r>
        <w:r w:rsidR="00F333CD">
          <w:rPr>
            <w:noProof/>
            <w:webHidden/>
          </w:rPr>
          <w:fldChar w:fldCharType="separate"/>
        </w:r>
        <w:r w:rsidR="00F333CD">
          <w:rPr>
            <w:noProof/>
            <w:webHidden/>
          </w:rPr>
          <w:t>13</w:t>
        </w:r>
        <w:r w:rsidR="00F333CD">
          <w:rPr>
            <w:noProof/>
            <w:webHidden/>
          </w:rPr>
          <w:fldChar w:fldCharType="end"/>
        </w:r>
      </w:hyperlink>
    </w:p>
    <w:p w14:paraId="41F8F0C5" w14:textId="04B38E9A" w:rsidR="00F333CD" w:rsidRDefault="00785956">
      <w:pPr>
        <w:pStyle w:val="12"/>
        <w:tabs>
          <w:tab w:val="left" w:pos="1134"/>
          <w:tab w:val="right" w:leader="dot" w:pos="9911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209793854" w:history="1">
        <w:r w:rsidR="00F333CD" w:rsidRPr="00F55E39">
          <w:rPr>
            <w:rStyle w:val="aff5"/>
            <w:noProof/>
          </w:rPr>
          <w:t>4.</w:t>
        </w:r>
        <w:r w:rsidR="00F333CD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F333CD" w:rsidRPr="00F55E39">
          <w:rPr>
            <w:rStyle w:val="aff5"/>
            <w:noProof/>
          </w:rPr>
          <w:t>КАРТА РЕГИСТРОВ</w:t>
        </w:r>
        <w:r w:rsidR="00F333CD">
          <w:rPr>
            <w:noProof/>
            <w:webHidden/>
          </w:rPr>
          <w:tab/>
        </w:r>
        <w:r w:rsidR="00F333CD">
          <w:rPr>
            <w:noProof/>
            <w:webHidden/>
          </w:rPr>
          <w:fldChar w:fldCharType="begin"/>
        </w:r>
        <w:r w:rsidR="00F333CD">
          <w:rPr>
            <w:noProof/>
            <w:webHidden/>
          </w:rPr>
          <w:instrText xml:space="preserve"> PAGEREF _Toc209793854 \h </w:instrText>
        </w:r>
        <w:r w:rsidR="00F333CD">
          <w:rPr>
            <w:noProof/>
            <w:webHidden/>
          </w:rPr>
        </w:r>
        <w:r w:rsidR="00F333CD">
          <w:rPr>
            <w:noProof/>
            <w:webHidden/>
          </w:rPr>
          <w:fldChar w:fldCharType="separate"/>
        </w:r>
        <w:r w:rsidR="00F333CD">
          <w:rPr>
            <w:noProof/>
            <w:webHidden/>
          </w:rPr>
          <w:t>14</w:t>
        </w:r>
        <w:r w:rsidR="00F333CD">
          <w:rPr>
            <w:noProof/>
            <w:webHidden/>
          </w:rPr>
          <w:fldChar w:fldCharType="end"/>
        </w:r>
      </w:hyperlink>
    </w:p>
    <w:p w14:paraId="06399E65" w14:textId="6A5A0BD7" w:rsidR="00F333CD" w:rsidRDefault="00785956">
      <w:pPr>
        <w:pStyle w:val="12"/>
        <w:tabs>
          <w:tab w:val="right" w:leader="dot" w:pos="9911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209793855" w:history="1">
        <w:r w:rsidR="00F333CD" w:rsidRPr="00F55E39">
          <w:rPr>
            <w:rStyle w:val="aff5"/>
            <w:noProof/>
          </w:rPr>
          <w:t>ПЕРЕЧЕНЬ СОКРАЩЕНИЙ</w:t>
        </w:r>
        <w:r w:rsidR="00F333CD">
          <w:rPr>
            <w:noProof/>
            <w:webHidden/>
          </w:rPr>
          <w:tab/>
        </w:r>
        <w:r w:rsidR="00F333CD">
          <w:rPr>
            <w:noProof/>
            <w:webHidden/>
          </w:rPr>
          <w:fldChar w:fldCharType="begin"/>
        </w:r>
        <w:r w:rsidR="00F333CD">
          <w:rPr>
            <w:noProof/>
            <w:webHidden/>
          </w:rPr>
          <w:instrText xml:space="preserve"> PAGEREF _Toc209793855 \h </w:instrText>
        </w:r>
        <w:r w:rsidR="00F333CD">
          <w:rPr>
            <w:noProof/>
            <w:webHidden/>
          </w:rPr>
        </w:r>
        <w:r w:rsidR="00F333CD">
          <w:rPr>
            <w:noProof/>
            <w:webHidden/>
          </w:rPr>
          <w:fldChar w:fldCharType="separate"/>
        </w:r>
        <w:r w:rsidR="00F333CD">
          <w:rPr>
            <w:noProof/>
            <w:webHidden/>
          </w:rPr>
          <w:t>17</w:t>
        </w:r>
        <w:r w:rsidR="00F333CD">
          <w:rPr>
            <w:noProof/>
            <w:webHidden/>
          </w:rPr>
          <w:fldChar w:fldCharType="end"/>
        </w:r>
      </w:hyperlink>
    </w:p>
    <w:p w14:paraId="6DCE8BFD" w14:textId="6B7E4096" w:rsidR="00F74B25" w:rsidRPr="00FE3D6F" w:rsidRDefault="008675AC" w:rsidP="00F74B25">
      <w:pPr>
        <w:ind w:firstLine="0"/>
        <w:jc w:val="center"/>
        <w:sectPr w:rsidR="00F74B25" w:rsidRPr="00FE3D6F" w:rsidSect="007A5353">
          <w:headerReference w:type="even" r:id="rId13"/>
          <w:headerReference w:type="default" r:id="rId14"/>
          <w:footerReference w:type="default" r:id="rId15"/>
          <w:pgSz w:w="11906" w:h="16838" w:code="9"/>
          <w:pgMar w:top="851" w:right="567" w:bottom="1701" w:left="1418" w:header="0" w:footer="170" w:gutter="0"/>
          <w:cols w:space="720"/>
          <w:titlePg/>
        </w:sectPr>
      </w:pPr>
      <w:r w:rsidRPr="00FE3D6F">
        <w:fldChar w:fldCharType="end"/>
      </w:r>
    </w:p>
    <w:p w14:paraId="27DD52A3" w14:textId="77777777" w:rsidR="00102273" w:rsidRPr="00FE3D6F" w:rsidRDefault="00102273" w:rsidP="00626FED">
      <w:pPr>
        <w:pStyle w:val="1"/>
        <w:spacing w:before="240" w:after="120"/>
        <w:ind w:left="0" w:firstLine="709"/>
        <w:jc w:val="center"/>
      </w:pPr>
      <w:bookmarkStart w:id="0" w:name="_Toc312586141"/>
      <w:bookmarkStart w:id="1" w:name="_Toc209793838"/>
      <w:bookmarkStart w:id="2" w:name="_Toc181701702"/>
      <w:bookmarkStart w:id="3" w:name="_Toc182377622"/>
      <w:bookmarkStart w:id="4" w:name="_Toc240787112"/>
      <w:bookmarkStart w:id="5" w:name="_Toc241996255"/>
      <w:r w:rsidRPr="00FE3D6F">
        <w:lastRenderedPageBreak/>
        <w:t>НАЗНАЧЕНИЕ ПРОГРАММЫ</w:t>
      </w:r>
      <w:bookmarkEnd w:id="0"/>
      <w:bookmarkEnd w:id="1"/>
    </w:p>
    <w:p w14:paraId="70B7F614" w14:textId="2785D33A" w:rsidR="00102273" w:rsidRPr="00FE3D6F" w:rsidRDefault="005620F5" w:rsidP="00F030BE">
      <w:pPr>
        <w:spacing w:line="276" w:lineRule="auto"/>
        <w:ind w:firstLine="709"/>
        <w:rPr>
          <w:lang w:eastAsia="en-US"/>
        </w:rPr>
      </w:pPr>
      <w:r w:rsidRPr="00FE3D6F">
        <w:rPr>
          <w:lang w:eastAsia="en-US"/>
        </w:rPr>
        <w:t>А</w:t>
      </w:r>
      <w:r w:rsidR="00F30C66" w:rsidRPr="00FE3D6F">
        <w:rPr>
          <w:lang w:eastAsia="en-US"/>
        </w:rPr>
        <w:t xml:space="preserve">РМ </w:t>
      </w:r>
      <w:bookmarkStart w:id="6" w:name="_Hlk209787205"/>
      <w:r w:rsidR="005A1D9F">
        <w:rPr>
          <w:lang w:eastAsia="en-US"/>
        </w:rPr>
        <w:t>АСУ</w:t>
      </w:r>
      <w:r w:rsidR="00B67808" w:rsidRPr="00FE3D6F">
        <w:rPr>
          <w:lang w:eastAsia="en-US"/>
        </w:rPr>
        <w:t>Т</w:t>
      </w:r>
      <w:r w:rsidR="005A1D9F">
        <w:rPr>
          <w:lang w:eastAsia="en-US"/>
        </w:rPr>
        <w:t>П</w:t>
      </w:r>
      <w:bookmarkEnd w:id="6"/>
      <w:r w:rsidR="00F30C66" w:rsidRPr="00FE3D6F">
        <w:rPr>
          <w:lang w:eastAsia="en-US"/>
        </w:rPr>
        <w:t xml:space="preserve"> </w:t>
      </w:r>
      <w:r w:rsidR="004852D6">
        <w:rPr>
          <w:lang w:eastAsia="en-US"/>
        </w:rPr>
        <w:t>предназначен</w:t>
      </w:r>
      <w:r w:rsidRPr="00FE3D6F">
        <w:rPr>
          <w:lang w:eastAsia="en-US"/>
        </w:rPr>
        <w:t xml:space="preserve"> для отображения оператору параметров технологического процесса, состояния технологического оборудования и выбранного режима управления оборудованием, централизованного управления работой оборудования, настройки работы алгоритмов управления, ведения архивов изменения параметров.</w:t>
      </w:r>
    </w:p>
    <w:p w14:paraId="5C684650" w14:textId="7C185447" w:rsidR="005620F5" w:rsidRPr="00FE3D6F" w:rsidRDefault="00446EAE" w:rsidP="00F030BE">
      <w:pPr>
        <w:pStyle w:val="2"/>
        <w:spacing w:before="240" w:after="120" w:line="276" w:lineRule="auto"/>
        <w:ind w:left="0" w:firstLine="709"/>
        <w:rPr>
          <w:szCs w:val="24"/>
        </w:rPr>
      </w:pPr>
      <w:bookmarkStart w:id="7" w:name="_Toc209793839"/>
      <w:r>
        <w:rPr>
          <w:szCs w:val="24"/>
          <w:lang w:val="ru-RU"/>
        </w:rPr>
        <w:t>О</w:t>
      </w:r>
      <w:r w:rsidR="000C467A">
        <w:rPr>
          <w:szCs w:val="24"/>
          <w:lang w:val="ru-RU"/>
        </w:rPr>
        <w:t>сновные функции</w:t>
      </w:r>
      <w:r>
        <w:rPr>
          <w:szCs w:val="24"/>
          <w:lang w:val="ru-RU"/>
        </w:rPr>
        <w:t xml:space="preserve"> А</w:t>
      </w:r>
      <w:r w:rsidR="005620F5" w:rsidRPr="00FE3D6F">
        <w:rPr>
          <w:szCs w:val="24"/>
        </w:rPr>
        <w:t xml:space="preserve">РМ </w:t>
      </w:r>
      <w:r w:rsidR="005A1D9F" w:rsidRPr="005A1D9F">
        <w:rPr>
          <w:szCs w:val="24"/>
        </w:rPr>
        <w:t>АСУТП</w:t>
      </w:r>
      <w:bookmarkEnd w:id="7"/>
    </w:p>
    <w:p w14:paraId="275E5E61" w14:textId="3E1E9490" w:rsidR="005620F5" w:rsidRPr="00FE3D6F" w:rsidRDefault="00B67808" w:rsidP="00F030BE">
      <w:pPr>
        <w:spacing w:line="276" w:lineRule="auto"/>
        <w:ind w:firstLine="709"/>
        <w:rPr>
          <w:lang w:eastAsia="en-US"/>
        </w:rPr>
      </w:pPr>
      <w:r w:rsidRPr="00FE3D6F">
        <w:rPr>
          <w:lang w:eastAsia="en-US"/>
        </w:rPr>
        <w:t xml:space="preserve">Интерфейс АРМ </w:t>
      </w:r>
      <w:r w:rsidR="005A1D9F" w:rsidRPr="005A1D9F">
        <w:rPr>
          <w:lang w:eastAsia="en-US"/>
        </w:rPr>
        <w:t>АСУТП</w:t>
      </w:r>
      <w:r w:rsidRPr="00FE3D6F">
        <w:rPr>
          <w:lang w:eastAsia="en-US"/>
        </w:rPr>
        <w:t xml:space="preserve"> </w:t>
      </w:r>
      <w:r w:rsidR="005620F5" w:rsidRPr="00FE3D6F">
        <w:rPr>
          <w:lang w:eastAsia="en-US"/>
        </w:rPr>
        <w:t xml:space="preserve">должен обеспечивать управление процессами подготовки установки к работе и контроль состояния установки во время эксперимента с возможностью детализации (укрупненного </w:t>
      </w:r>
      <w:r w:rsidR="000B6A2B">
        <w:rPr>
          <w:lang w:eastAsia="en-US"/>
        </w:rPr>
        <w:t>вывода</w:t>
      </w:r>
      <w:r w:rsidR="005620F5" w:rsidRPr="00FE3D6F">
        <w:rPr>
          <w:lang w:eastAsia="en-US"/>
        </w:rPr>
        <w:t xml:space="preserve"> данных) по каждой подсистеме и изменения технологических процессов в них, ручным пуском и остановкой (блокировкой).</w:t>
      </w:r>
    </w:p>
    <w:p w14:paraId="6A57779E" w14:textId="4A66DD2D" w:rsidR="005620F5" w:rsidRPr="00FE3D6F" w:rsidRDefault="00B67808" w:rsidP="00F030BE">
      <w:pPr>
        <w:spacing w:line="276" w:lineRule="auto"/>
        <w:ind w:firstLine="709"/>
        <w:rPr>
          <w:lang w:eastAsia="en-US"/>
        </w:rPr>
      </w:pPr>
      <w:r w:rsidRPr="00FE3D6F">
        <w:rPr>
          <w:lang w:eastAsia="en-US"/>
        </w:rPr>
        <w:t xml:space="preserve">Основными функциями АРМ </w:t>
      </w:r>
      <w:r w:rsidR="005A1D9F" w:rsidRPr="005A1D9F">
        <w:rPr>
          <w:lang w:eastAsia="en-US"/>
        </w:rPr>
        <w:t>АСУТП</w:t>
      </w:r>
      <w:r w:rsidR="005620F5" w:rsidRPr="00FE3D6F">
        <w:rPr>
          <w:lang w:eastAsia="en-US"/>
        </w:rPr>
        <w:t xml:space="preserve"> являются:</w:t>
      </w:r>
    </w:p>
    <w:p w14:paraId="4098910D" w14:textId="6E38AC63" w:rsidR="005620F5" w:rsidRPr="005817B3" w:rsidRDefault="005620F5" w:rsidP="005817B3">
      <w:pPr>
        <w:pStyle w:val="afff5"/>
        <w:numPr>
          <w:ilvl w:val="0"/>
          <w:numId w:val="9"/>
        </w:numPr>
        <w:spacing w:line="276" w:lineRule="auto"/>
        <w:rPr>
          <w:rFonts w:ascii="Times New Roman" w:hAnsi="Times New Roman"/>
          <w:sz w:val="24"/>
          <w:szCs w:val="24"/>
          <w:lang w:val="ru-RU"/>
        </w:rPr>
      </w:pPr>
      <w:r w:rsidRPr="00FE3D6F">
        <w:rPr>
          <w:rFonts w:ascii="Times New Roman" w:hAnsi="Times New Roman"/>
          <w:sz w:val="24"/>
          <w:szCs w:val="24"/>
          <w:lang w:val="ru-RU"/>
        </w:rPr>
        <w:t xml:space="preserve">отображение общей схемы </w:t>
      </w:r>
      <w:r w:rsidR="005817B3" w:rsidRPr="005817B3">
        <w:rPr>
          <w:rFonts w:ascii="Times New Roman" w:hAnsi="Times New Roman"/>
          <w:sz w:val="24"/>
          <w:szCs w:val="24"/>
          <w:lang w:val="ru-RU"/>
        </w:rPr>
        <w:t>технологического процесса</w:t>
      </w:r>
      <w:r w:rsidR="005817B3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5817B3" w:rsidRPr="005817B3">
        <w:rPr>
          <w:rFonts w:ascii="Times New Roman" w:hAnsi="Times New Roman"/>
          <w:sz w:val="24"/>
          <w:szCs w:val="24"/>
          <w:lang w:val="ru-RU"/>
        </w:rPr>
        <w:t>работы оборудования для подачи масла</w:t>
      </w:r>
      <w:r w:rsidRPr="005817B3">
        <w:rPr>
          <w:rFonts w:ascii="Times New Roman" w:hAnsi="Times New Roman"/>
          <w:sz w:val="24"/>
          <w:szCs w:val="24"/>
          <w:lang w:val="ru-RU"/>
        </w:rPr>
        <w:t>;</w:t>
      </w:r>
    </w:p>
    <w:p w14:paraId="7395A751" w14:textId="41C56889" w:rsidR="005620F5" w:rsidRPr="00FE3D6F" w:rsidRDefault="005620F5" w:rsidP="00F030BE">
      <w:pPr>
        <w:pStyle w:val="afff5"/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FE3D6F">
        <w:rPr>
          <w:rFonts w:ascii="Times New Roman" w:hAnsi="Times New Roman"/>
          <w:sz w:val="24"/>
          <w:szCs w:val="24"/>
          <w:lang w:val="ru-RU"/>
        </w:rPr>
        <w:t>отображение табличного представления значений технологических параметров;</w:t>
      </w:r>
    </w:p>
    <w:p w14:paraId="032734F8" w14:textId="450E6B42" w:rsidR="005620F5" w:rsidRPr="00FE3D6F" w:rsidRDefault="005620F5" w:rsidP="00F030BE">
      <w:pPr>
        <w:pStyle w:val="afff5"/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FE3D6F">
        <w:rPr>
          <w:rFonts w:ascii="Times New Roman" w:hAnsi="Times New Roman"/>
          <w:sz w:val="24"/>
          <w:szCs w:val="24"/>
          <w:lang w:val="ru-RU"/>
        </w:rPr>
        <w:t>вывод сообщений об аварийных ситуациях;</w:t>
      </w:r>
    </w:p>
    <w:p w14:paraId="1227B31D" w14:textId="77777777" w:rsidR="005620F5" w:rsidRDefault="005620F5" w:rsidP="00F030BE">
      <w:pPr>
        <w:pStyle w:val="afff5"/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FE3D6F">
        <w:rPr>
          <w:rFonts w:ascii="Times New Roman" w:hAnsi="Times New Roman"/>
          <w:sz w:val="24"/>
          <w:szCs w:val="24"/>
          <w:lang w:val="ru-RU"/>
        </w:rPr>
        <w:t xml:space="preserve">схематическое </w:t>
      </w:r>
      <w:r w:rsidR="004852D6">
        <w:rPr>
          <w:rFonts w:ascii="Times New Roman" w:hAnsi="Times New Roman"/>
          <w:sz w:val="24"/>
          <w:szCs w:val="24"/>
          <w:lang w:val="ru-RU"/>
        </w:rPr>
        <w:t>отображение</w:t>
      </w:r>
      <w:r w:rsidRPr="00FE3D6F">
        <w:rPr>
          <w:rFonts w:ascii="Times New Roman" w:hAnsi="Times New Roman"/>
          <w:sz w:val="24"/>
          <w:szCs w:val="24"/>
          <w:lang w:val="ru-RU"/>
        </w:rPr>
        <w:t xml:space="preserve"> основного технологического процесса и оборудования представленных систем на их общих схемах;</w:t>
      </w:r>
    </w:p>
    <w:p w14:paraId="180F08AD" w14:textId="77777777" w:rsidR="004404E0" w:rsidRPr="00FE3D6F" w:rsidRDefault="004404E0" w:rsidP="00F030BE">
      <w:pPr>
        <w:pStyle w:val="afff5"/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FE3D6F">
        <w:rPr>
          <w:rFonts w:ascii="Times New Roman" w:hAnsi="Times New Roman"/>
          <w:sz w:val="24"/>
          <w:szCs w:val="24"/>
          <w:lang w:val="ru-RU"/>
        </w:rPr>
        <w:t xml:space="preserve">информирование оператора о нарушениях хода технологического процесса; </w:t>
      </w:r>
    </w:p>
    <w:p w14:paraId="13CC949D" w14:textId="77777777" w:rsidR="004404E0" w:rsidRPr="00FE3D6F" w:rsidRDefault="004404E0" w:rsidP="00F030BE">
      <w:pPr>
        <w:pStyle w:val="24"/>
        <w:widowControl w:val="0"/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FE3D6F">
        <w:rPr>
          <w:rFonts w:ascii="Times New Roman" w:hAnsi="Times New Roman"/>
          <w:sz w:val="24"/>
          <w:szCs w:val="24"/>
          <w:lang w:val="ru-RU"/>
        </w:rPr>
        <w:t>защита данных от несанкционированного доступа;</w:t>
      </w:r>
    </w:p>
    <w:p w14:paraId="5C19B31C" w14:textId="77777777" w:rsidR="004404E0" w:rsidRPr="000B6A2B" w:rsidRDefault="004404E0" w:rsidP="00F030BE">
      <w:pPr>
        <w:widowControl w:val="0"/>
        <w:numPr>
          <w:ilvl w:val="0"/>
          <w:numId w:val="9"/>
        </w:numPr>
        <w:spacing w:line="276" w:lineRule="auto"/>
      </w:pPr>
      <w:r w:rsidRPr="00FE3D6F">
        <w:t>архивирование технологических параметров и просмотр их за заданный промежуток времен</w:t>
      </w:r>
      <w:r>
        <w:t>и.</w:t>
      </w:r>
    </w:p>
    <w:p w14:paraId="02B167EA" w14:textId="7169C742" w:rsidR="005817B3" w:rsidRPr="001567B1" w:rsidRDefault="005817B3" w:rsidP="005817B3">
      <w:pPr>
        <w:spacing w:line="276" w:lineRule="auto"/>
      </w:pPr>
      <w:r>
        <w:t>АРМ оператора включает в себя визуализацию технологического процесса работы оборудования для подачи масла под испытательным давлением и контроль утечек, сбор и архивацию оборудования для подачи масла под испытательным давлением</w:t>
      </w:r>
      <w:r w:rsidR="001567B1" w:rsidRPr="001567B1">
        <w:t>.</w:t>
      </w:r>
    </w:p>
    <w:p w14:paraId="02BFFA81" w14:textId="77777777" w:rsidR="00E5540B" w:rsidRPr="00FE3D6F" w:rsidRDefault="00E5540B" w:rsidP="00F030BE">
      <w:pPr>
        <w:pStyle w:val="1"/>
        <w:spacing w:before="240" w:after="120" w:line="276" w:lineRule="auto"/>
        <w:ind w:left="0" w:firstLine="709"/>
        <w:jc w:val="center"/>
        <w:rPr>
          <w:sz w:val="24"/>
          <w:szCs w:val="24"/>
        </w:rPr>
      </w:pPr>
      <w:bookmarkStart w:id="8" w:name="_Toc312586142"/>
      <w:bookmarkStart w:id="9" w:name="_Toc209793840"/>
      <w:bookmarkStart w:id="10" w:name="_Toc181701703"/>
      <w:bookmarkStart w:id="11" w:name="_Toc182377623"/>
      <w:bookmarkStart w:id="12" w:name="_Toc240787113"/>
      <w:bookmarkStart w:id="13" w:name="_Toc241996256"/>
      <w:bookmarkStart w:id="14" w:name="_Toc233001825"/>
      <w:bookmarkStart w:id="15" w:name="_Toc233002226"/>
      <w:bookmarkStart w:id="16" w:name="_Toc270517515"/>
      <w:bookmarkStart w:id="17" w:name="_Toc296351170"/>
      <w:bookmarkStart w:id="18" w:name="_Toc303355592"/>
      <w:bookmarkEnd w:id="2"/>
      <w:bookmarkEnd w:id="3"/>
      <w:bookmarkEnd w:id="4"/>
      <w:bookmarkEnd w:id="5"/>
      <w:r w:rsidRPr="00FE3D6F">
        <w:rPr>
          <w:sz w:val="24"/>
          <w:szCs w:val="24"/>
        </w:rPr>
        <w:lastRenderedPageBreak/>
        <w:t>УСЛОВИЯ ВЫПОЛНЕНИЯ ПРОГРАММЫ</w:t>
      </w:r>
      <w:bookmarkEnd w:id="8"/>
      <w:bookmarkEnd w:id="9"/>
    </w:p>
    <w:p w14:paraId="19F9E1AF" w14:textId="77777777" w:rsidR="00E5540B" w:rsidRPr="00FE3D6F" w:rsidRDefault="00E5540B" w:rsidP="00F030BE">
      <w:pPr>
        <w:pStyle w:val="2"/>
        <w:spacing w:before="240" w:after="120" w:line="276" w:lineRule="auto"/>
        <w:ind w:left="0" w:firstLine="709"/>
        <w:rPr>
          <w:szCs w:val="24"/>
        </w:rPr>
      </w:pPr>
      <w:bookmarkStart w:id="19" w:name="_Toc297543301"/>
      <w:bookmarkStart w:id="20" w:name="_Toc312586143"/>
      <w:bookmarkStart w:id="21" w:name="_Toc209793841"/>
      <w:r w:rsidRPr="00FE3D6F">
        <w:rPr>
          <w:szCs w:val="24"/>
        </w:rPr>
        <w:t>Требования к аппаратным средствам</w:t>
      </w:r>
      <w:bookmarkEnd w:id="19"/>
      <w:bookmarkEnd w:id="20"/>
      <w:bookmarkEnd w:id="21"/>
    </w:p>
    <w:p w14:paraId="2253C09C" w14:textId="7143E730" w:rsidR="005620F5" w:rsidRPr="00FE3D6F" w:rsidRDefault="005620F5" w:rsidP="00F030BE">
      <w:pPr>
        <w:spacing w:line="276" w:lineRule="auto"/>
        <w:ind w:firstLine="709"/>
        <w:rPr>
          <w:lang w:eastAsia="en-US"/>
        </w:rPr>
      </w:pPr>
      <w:r w:rsidRPr="00FE3D6F">
        <w:rPr>
          <w:lang w:eastAsia="en-US"/>
        </w:rPr>
        <w:t xml:space="preserve">К аппаратным средствам АРМ </w:t>
      </w:r>
      <w:r w:rsidR="005A1D9F" w:rsidRPr="005A1D9F">
        <w:rPr>
          <w:lang w:eastAsia="en-US"/>
        </w:rPr>
        <w:t>АСУТП</w:t>
      </w:r>
      <w:r w:rsidRPr="00FE3D6F">
        <w:rPr>
          <w:lang w:eastAsia="en-US"/>
        </w:rPr>
        <w:t xml:space="preserve"> предъявляются следующие требования:</w:t>
      </w:r>
    </w:p>
    <w:p w14:paraId="0210D679" w14:textId="77777777" w:rsidR="00185AB2" w:rsidRPr="00FE3D6F" w:rsidRDefault="00185AB2" w:rsidP="00F030BE">
      <w:pPr>
        <w:pStyle w:val="24"/>
        <w:widowControl w:val="0"/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/>
          <w:sz w:val="24"/>
          <w:szCs w:val="24"/>
          <w:lang w:val="ru-RU"/>
        </w:rPr>
      </w:pPr>
      <w:bookmarkStart w:id="22" w:name="_Toc297543302"/>
      <w:bookmarkStart w:id="23" w:name="_Toc312586144"/>
      <w:r w:rsidRPr="00FE3D6F">
        <w:rPr>
          <w:rFonts w:ascii="Times New Roman" w:hAnsi="Times New Roman"/>
          <w:sz w:val="24"/>
          <w:szCs w:val="24"/>
          <w:lang w:val="ru-RU"/>
        </w:rPr>
        <w:t>Процессор с частотой ядра</w:t>
      </w:r>
      <w:r>
        <w:rPr>
          <w:rFonts w:ascii="Times New Roman" w:hAnsi="Times New Roman"/>
          <w:sz w:val="24"/>
          <w:szCs w:val="24"/>
          <w:lang w:val="ru-RU"/>
        </w:rPr>
        <w:t xml:space="preserve"> не менее 2,8 GHz</w:t>
      </w:r>
      <w:r w:rsidRPr="00FE3D6F">
        <w:rPr>
          <w:rFonts w:ascii="Times New Roman" w:hAnsi="Times New Roman"/>
          <w:sz w:val="24"/>
          <w:szCs w:val="24"/>
          <w:lang w:val="ru-RU"/>
        </w:rPr>
        <w:t>;</w:t>
      </w:r>
    </w:p>
    <w:p w14:paraId="5B00A377" w14:textId="24B68AB0" w:rsidR="00185AB2" w:rsidRPr="00911E05" w:rsidRDefault="00185AB2" w:rsidP="00F030BE">
      <w:pPr>
        <w:pStyle w:val="24"/>
        <w:widowControl w:val="0"/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Оперативная память не менее</w:t>
      </w:r>
      <w:r w:rsidRPr="00911E05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FA05E5">
        <w:rPr>
          <w:rFonts w:ascii="Times New Roman" w:hAnsi="Times New Roman"/>
          <w:sz w:val="24"/>
          <w:szCs w:val="24"/>
          <w:lang w:val="ru-RU"/>
        </w:rPr>
        <w:t>16</w:t>
      </w:r>
      <w:r>
        <w:rPr>
          <w:rFonts w:ascii="Times New Roman" w:hAnsi="Times New Roman"/>
          <w:sz w:val="24"/>
          <w:szCs w:val="24"/>
          <w:lang w:val="ru-RU"/>
        </w:rPr>
        <w:t xml:space="preserve"> Gb</w:t>
      </w:r>
      <w:r w:rsidRPr="00911E05">
        <w:rPr>
          <w:rFonts w:ascii="Times New Roman" w:hAnsi="Times New Roman"/>
          <w:sz w:val="24"/>
          <w:szCs w:val="24"/>
          <w:lang w:val="ru-RU"/>
        </w:rPr>
        <w:t>;</w:t>
      </w:r>
    </w:p>
    <w:p w14:paraId="428BFF53" w14:textId="21D84BD9" w:rsidR="00185AB2" w:rsidRPr="00911E05" w:rsidRDefault="00185AB2" w:rsidP="00F030BE">
      <w:pPr>
        <w:pStyle w:val="24"/>
        <w:widowControl w:val="0"/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Жесткий диск объемом не менее </w:t>
      </w:r>
      <w:r w:rsidR="00FA05E5">
        <w:rPr>
          <w:rFonts w:ascii="Times New Roman" w:hAnsi="Times New Roman"/>
          <w:sz w:val="24"/>
          <w:szCs w:val="24"/>
          <w:lang w:val="ru-RU"/>
        </w:rPr>
        <w:t>10</w:t>
      </w:r>
      <w:r>
        <w:rPr>
          <w:rFonts w:ascii="Times New Roman" w:hAnsi="Times New Roman"/>
          <w:sz w:val="24"/>
          <w:szCs w:val="24"/>
          <w:lang w:val="ru-RU"/>
        </w:rPr>
        <w:t xml:space="preserve">00 </w:t>
      </w:r>
      <w:r>
        <w:rPr>
          <w:rFonts w:ascii="Times New Roman" w:hAnsi="Times New Roman"/>
          <w:sz w:val="24"/>
          <w:szCs w:val="24"/>
        </w:rPr>
        <w:t>Gb</w:t>
      </w:r>
      <w:r w:rsidRPr="00911E05">
        <w:rPr>
          <w:rFonts w:ascii="Times New Roman" w:hAnsi="Times New Roman"/>
          <w:sz w:val="24"/>
          <w:szCs w:val="24"/>
          <w:lang w:val="ru-RU"/>
        </w:rPr>
        <w:t>;</w:t>
      </w:r>
    </w:p>
    <w:p w14:paraId="0FCEDDA2" w14:textId="77777777" w:rsidR="00185AB2" w:rsidRPr="00FE3D6F" w:rsidRDefault="00185AB2" w:rsidP="00F030BE">
      <w:pPr>
        <w:pStyle w:val="24"/>
        <w:widowControl w:val="0"/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FE3D6F">
        <w:rPr>
          <w:rFonts w:ascii="Times New Roman" w:hAnsi="Times New Roman"/>
          <w:sz w:val="24"/>
          <w:szCs w:val="24"/>
        </w:rPr>
        <w:t xml:space="preserve">Клавиатура, </w:t>
      </w:r>
      <w:r>
        <w:rPr>
          <w:rFonts w:ascii="Times New Roman" w:hAnsi="Times New Roman"/>
          <w:sz w:val="24"/>
          <w:szCs w:val="24"/>
          <w:lang w:val="ru-RU"/>
        </w:rPr>
        <w:t>мышь</w:t>
      </w:r>
      <w:r w:rsidRPr="00FE3D6F">
        <w:rPr>
          <w:rFonts w:ascii="Times New Roman" w:hAnsi="Times New Roman"/>
          <w:sz w:val="24"/>
          <w:szCs w:val="24"/>
        </w:rPr>
        <w:t>;</w:t>
      </w:r>
    </w:p>
    <w:p w14:paraId="0E195876" w14:textId="77777777" w:rsidR="00185AB2" w:rsidRPr="00FE3D6F" w:rsidRDefault="00185AB2" w:rsidP="00F030BE">
      <w:pPr>
        <w:pStyle w:val="afff5"/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/>
        </w:rPr>
      </w:pPr>
      <w:r w:rsidRPr="00FE3D6F">
        <w:rPr>
          <w:rFonts w:ascii="Times New Roman" w:hAnsi="Times New Roman"/>
          <w:sz w:val="24"/>
          <w:szCs w:val="24"/>
        </w:rPr>
        <w:t>Сетевая карта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303150">
        <w:t>10/100Mb</w:t>
      </w:r>
      <w:r>
        <w:rPr>
          <w:rFonts w:ascii="Times New Roman" w:hAnsi="Times New Roman"/>
          <w:sz w:val="24"/>
          <w:szCs w:val="24"/>
        </w:rPr>
        <w:t>.</w:t>
      </w:r>
    </w:p>
    <w:p w14:paraId="7D635AB7" w14:textId="77777777" w:rsidR="00E5540B" w:rsidRPr="00FE3D6F" w:rsidRDefault="00E5540B" w:rsidP="00F030BE">
      <w:pPr>
        <w:pStyle w:val="2"/>
        <w:spacing w:before="240" w:after="120" w:line="276" w:lineRule="auto"/>
        <w:ind w:left="0" w:firstLine="709"/>
        <w:rPr>
          <w:szCs w:val="24"/>
        </w:rPr>
      </w:pPr>
      <w:bookmarkStart w:id="24" w:name="_Toc209793842"/>
      <w:r w:rsidRPr="00FE3D6F">
        <w:rPr>
          <w:szCs w:val="24"/>
        </w:rPr>
        <w:t>Требования к программным средствам</w:t>
      </w:r>
      <w:bookmarkEnd w:id="22"/>
      <w:bookmarkEnd w:id="23"/>
      <w:bookmarkEnd w:id="24"/>
    </w:p>
    <w:p w14:paraId="679C12FE" w14:textId="120424DC" w:rsidR="005620F5" w:rsidRPr="00FE3D6F" w:rsidRDefault="005620F5" w:rsidP="00F030BE">
      <w:pPr>
        <w:spacing w:line="276" w:lineRule="auto"/>
        <w:ind w:firstLine="709"/>
        <w:rPr>
          <w:lang w:eastAsia="en-US"/>
        </w:rPr>
      </w:pPr>
      <w:bookmarkStart w:id="25" w:name="_Toc297543303"/>
      <w:bookmarkStart w:id="26" w:name="_Toc312586145"/>
      <w:r w:rsidRPr="00FE3D6F">
        <w:rPr>
          <w:lang w:eastAsia="en-US"/>
        </w:rPr>
        <w:t>Необх</w:t>
      </w:r>
      <w:r w:rsidR="00B67808" w:rsidRPr="00FE3D6F">
        <w:rPr>
          <w:lang w:eastAsia="en-US"/>
        </w:rPr>
        <w:t xml:space="preserve">одимое для функционирования АРМ </w:t>
      </w:r>
      <w:r w:rsidR="00312302">
        <w:rPr>
          <w:lang w:eastAsia="en-US"/>
        </w:rPr>
        <w:t>АСУТП</w:t>
      </w:r>
      <w:r w:rsidRPr="00FE3D6F">
        <w:rPr>
          <w:lang w:eastAsia="en-US"/>
        </w:rPr>
        <w:t xml:space="preserve"> программное обеспечение, установленное на компьютере, включает в себя:</w:t>
      </w:r>
    </w:p>
    <w:p w14:paraId="0EBB3035" w14:textId="3B109F87" w:rsidR="005620F5" w:rsidRDefault="00185AB2" w:rsidP="00F030BE">
      <w:pPr>
        <w:pStyle w:val="24"/>
        <w:widowControl w:val="0"/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98544E">
        <w:rPr>
          <w:rFonts w:ascii="Times New Roman" w:hAnsi="Times New Roman"/>
          <w:sz w:val="24"/>
          <w:szCs w:val="24"/>
          <w:lang w:val="ru-RU"/>
        </w:rPr>
        <w:t xml:space="preserve">операционная система не ниже </w:t>
      </w:r>
      <w:r w:rsidRPr="0098544E">
        <w:rPr>
          <w:rFonts w:ascii="Times New Roman" w:hAnsi="Times New Roman"/>
          <w:sz w:val="24"/>
          <w:szCs w:val="24"/>
        </w:rPr>
        <w:t>MS</w:t>
      </w:r>
      <w:r w:rsidRPr="0098544E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98544E">
        <w:rPr>
          <w:rFonts w:ascii="Times New Roman" w:hAnsi="Times New Roman"/>
          <w:sz w:val="24"/>
          <w:szCs w:val="24"/>
        </w:rPr>
        <w:t>Windows</w:t>
      </w:r>
      <w:r w:rsidRPr="0098544E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FA05E5">
        <w:rPr>
          <w:rFonts w:ascii="Times New Roman" w:hAnsi="Times New Roman"/>
          <w:sz w:val="24"/>
          <w:szCs w:val="24"/>
          <w:lang w:val="ru-RU"/>
        </w:rPr>
        <w:t>10</w:t>
      </w:r>
      <w:r w:rsidRPr="0098544E">
        <w:rPr>
          <w:rFonts w:ascii="Times New Roman" w:hAnsi="Times New Roman"/>
          <w:sz w:val="24"/>
          <w:szCs w:val="24"/>
          <w:lang w:val="ru-RU"/>
        </w:rPr>
        <w:t>.</w:t>
      </w:r>
    </w:p>
    <w:p w14:paraId="1C4C2C79" w14:textId="77777777" w:rsidR="00AC769A" w:rsidRPr="00FE3D6F" w:rsidRDefault="00AC769A" w:rsidP="00F030BE">
      <w:pPr>
        <w:pStyle w:val="2"/>
        <w:spacing w:before="240" w:after="120" w:line="276" w:lineRule="auto"/>
        <w:ind w:left="0" w:firstLine="709"/>
      </w:pPr>
      <w:bookmarkStart w:id="27" w:name="_Toc209793844"/>
      <w:r w:rsidRPr="00FE3D6F">
        <w:t>Порядок проверки работоспособности</w:t>
      </w:r>
      <w:bookmarkEnd w:id="27"/>
    </w:p>
    <w:p w14:paraId="3152D807" w14:textId="77777777" w:rsidR="00AC769A" w:rsidRPr="00FE3D6F" w:rsidRDefault="00AC769A" w:rsidP="00F030BE">
      <w:pPr>
        <w:spacing w:line="276" w:lineRule="auto"/>
        <w:ind w:firstLine="709"/>
        <w:rPr>
          <w:lang w:eastAsia="en-US"/>
        </w:rPr>
      </w:pPr>
      <w:r w:rsidRPr="00FE3D6F">
        <w:rPr>
          <w:lang w:eastAsia="en-US"/>
        </w:rPr>
        <w:t>Признаками работоспособности ПО АРМ являются: отсутствие системных сообщений об ошибке загрузки ПО; возможность переключения между экранными формами; анимированные изображения технологического оборудования и наличие значений параметров на экранных формах.</w:t>
      </w:r>
    </w:p>
    <w:p w14:paraId="5236559D" w14:textId="77777777" w:rsidR="00AC769A" w:rsidRDefault="00AC769A" w:rsidP="00F030BE">
      <w:pPr>
        <w:spacing w:line="276" w:lineRule="auto"/>
        <w:ind w:firstLine="709"/>
        <w:rPr>
          <w:lang w:eastAsia="en-US"/>
        </w:rPr>
      </w:pPr>
      <w:r w:rsidRPr="00FE3D6F">
        <w:rPr>
          <w:lang w:eastAsia="en-US"/>
        </w:rPr>
        <w:t>При невыполнении данных условий следует обратиться к системному администратору для выяснения причин неисправности.</w:t>
      </w:r>
    </w:p>
    <w:p w14:paraId="507612D6" w14:textId="314C76F4" w:rsidR="005E5E6F" w:rsidRPr="00FE3D6F" w:rsidRDefault="005E5E6F" w:rsidP="00F030BE">
      <w:pPr>
        <w:pStyle w:val="aff3"/>
        <w:spacing w:line="276" w:lineRule="auto"/>
        <w:ind w:firstLine="709"/>
        <w:jc w:val="center"/>
      </w:pPr>
    </w:p>
    <w:p w14:paraId="7602CF79" w14:textId="5CD4D492" w:rsidR="00FA05E5" w:rsidRDefault="005410FF" w:rsidP="00FA05E5">
      <w:pPr>
        <w:pStyle w:val="1"/>
      </w:pPr>
      <w:bookmarkStart w:id="28" w:name="_Toc209793845"/>
      <w:bookmarkStart w:id="29" w:name="_Toc67326979"/>
      <w:bookmarkEnd w:id="25"/>
      <w:bookmarkEnd w:id="26"/>
      <w:r>
        <w:rPr>
          <w:lang w:val="ru-RU"/>
        </w:rPr>
        <w:lastRenderedPageBreak/>
        <w:t>ЗАПУСК ПРОГРАММЫ</w:t>
      </w:r>
      <w:bookmarkEnd w:id="28"/>
    </w:p>
    <w:p w14:paraId="5065141F" w14:textId="77777777" w:rsidR="005410FF" w:rsidRDefault="005410FF" w:rsidP="00FA05E5">
      <w:pPr>
        <w:ind w:firstLine="709"/>
        <w:rPr>
          <w:lang w:eastAsia="en-US"/>
        </w:rPr>
      </w:pPr>
    </w:p>
    <w:p w14:paraId="0ABABC90" w14:textId="77777777" w:rsidR="005410FF" w:rsidRDefault="005410FF" w:rsidP="005410FF">
      <w:pPr>
        <w:ind w:firstLine="709"/>
        <w:rPr>
          <w:lang w:eastAsia="en-US"/>
        </w:rPr>
      </w:pPr>
      <w:r>
        <w:rPr>
          <w:lang w:eastAsia="en-US"/>
        </w:rPr>
        <w:t>После запуска программы открывается стартовое меню, которое содержит следующие элементы:</w:t>
      </w:r>
    </w:p>
    <w:p w14:paraId="38E099EF" w14:textId="7C2B6231" w:rsidR="005410FF" w:rsidRDefault="005410FF" w:rsidP="005410FF">
      <w:pPr>
        <w:ind w:firstLine="709"/>
        <w:rPr>
          <w:lang w:eastAsia="en-US"/>
        </w:rPr>
      </w:pPr>
      <w:r>
        <w:rPr>
          <w:lang w:eastAsia="en-US"/>
        </w:rPr>
        <w:t>1.</w:t>
      </w:r>
      <w:r w:rsidR="00312302">
        <w:rPr>
          <w:lang w:eastAsia="en-US"/>
        </w:rPr>
        <w:t xml:space="preserve"> </w:t>
      </w:r>
      <w:r>
        <w:rPr>
          <w:lang w:eastAsia="en-US"/>
        </w:rPr>
        <w:t>Индикаторы состояния связи с контроллером и базой данных. Зелёный индикатор означает, что связь установлена</w:t>
      </w:r>
      <w:r w:rsidR="00312302">
        <w:rPr>
          <w:lang w:eastAsia="en-US"/>
        </w:rPr>
        <w:t>.</w:t>
      </w:r>
    </w:p>
    <w:p w14:paraId="1B7E3374" w14:textId="1B779044" w:rsidR="005410FF" w:rsidRDefault="005410FF" w:rsidP="005410FF">
      <w:pPr>
        <w:ind w:firstLine="709"/>
        <w:rPr>
          <w:lang w:eastAsia="en-US"/>
        </w:rPr>
      </w:pPr>
      <w:r>
        <w:rPr>
          <w:lang w:eastAsia="en-US"/>
        </w:rPr>
        <w:t>2.</w:t>
      </w:r>
      <w:r w:rsidR="00312302">
        <w:rPr>
          <w:lang w:eastAsia="en-US"/>
        </w:rPr>
        <w:t xml:space="preserve"> </w:t>
      </w:r>
      <w:r>
        <w:rPr>
          <w:lang w:eastAsia="en-US"/>
        </w:rPr>
        <w:t>Кнопки управления:</w:t>
      </w:r>
    </w:p>
    <w:p w14:paraId="5388A382" w14:textId="2069637F" w:rsidR="005410FF" w:rsidRDefault="005410FF" w:rsidP="005410FF">
      <w:pPr>
        <w:ind w:firstLine="709"/>
        <w:rPr>
          <w:lang w:eastAsia="en-US"/>
        </w:rPr>
      </w:pPr>
      <w:r>
        <w:rPr>
          <w:lang w:eastAsia="en-US"/>
        </w:rPr>
        <w:t>•</w:t>
      </w:r>
      <w:r w:rsidR="00312302">
        <w:rPr>
          <w:lang w:eastAsia="en-US"/>
        </w:rPr>
        <w:t xml:space="preserve"> </w:t>
      </w:r>
      <w:r>
        <w:rPr>
          <w:lang w:eastAsia="en-US"/>
        </w:rPr>
        <w:t>Калибровка каналов — переход в раздел калибровки измерительных каналов;</w:t>
      </w:r>
    </w:p>
    <w:p w14:paraId="3BF59F2C" w14:textId="491DA463" w:rsidR="005410FF" w:rsidRDefault="005410FF" w:rsidP="005410FF">
      <w:pPr>
        <w:ind w:firstLine="709"/>
        <w:rPr>
          <w:lang w:eastAsia="en-US"/>
        </w:rPr>
      </w:pPr>
      <w:r>
        <w:rPr>
          <w:lang w:eastAsia="en-US"/>
        </w:rPr>
        <w:t>•</w:t>
      </w:r>
      <w:r w:rsidR="00312302">
        <w:rPr>
          <w:lang w:eastAsia="en-US"/>
        </w:rPr>
        <w:t xml:space="preserve"> </w:t>
      </w:r>
      <w:r>
        <w:rPr>
          <w:lang w:eastAsia="en-US"/>
        </w:rPr>
        <w:t>АСУТП — переход в раздел проверки каналов и ручного управления;</w:t>
      </w:r>
    </w:p>
    <w:p w14:paraId="58E838DE" w14:textId="38C44E08" w:rsidR="005410FF" w:rsidRDefault="005410FF" w:rsidP="005410FF">
      <w:pPr>
        <w:ind w:firstLine="709"/>
        <w:rPr>
          <w:lang w:eastAsia="en-US"/>
        </w:rPr>
      </w:pPr>
      <w:r>
        <w:rPr>
          <w:lang w:eastAsia="en-US"/>
        </w:rPr>
        <w:t>•</w:t>
      </w:r>
      <w:r w:rsidR="00312302">
        <w:rPr>
          <w:lang w:eastAsia="en-US"/>
        </w:rPr>
        <w:t xml:space="preserve"> </w:t>
      </w:r>
      <w:r>
        <w:rPr>
          <w:lang w:eastAsia="en-US"/>
        </w:rPr>
        <w:t>Настройки клапана 37.1 — переход к настройкам клапана № 37.1;</w:t>
      </w:r>
    </w:p>
    <w:p w14:paraId="5FDA8D57" w14:textId="35C33692" w:rsidR="005410FF" w:rsidRDefault="005410FF" w:rsidP="005410FF">
      <w:pPr>
        <w:ind w:firstLine="709"/>
        <w:rPr>
          <w:lang w:eastAsia="en-US"/>
        </w:rPr>
      </w:pPr>
      <w:r>
        <w:rPr>
          <w:lang w:eastAsia="en-US"/>
        </w:rPr>
        <w:t>•</w:t>
      </w:r>
      <w:r w:rsidR="00312302">
        <w:rPr>
          <w:lang w:eastAsia="en-US"/>
        </w:rPr>
        <w:t xml:space="preserve"> </w:t>
      </w:r>
      <w:r>
        <w:rPr>
          <w:lang w:eastAsia="en-US"/>
        </w:rPr>
        <w:t>Настройки клапана 37.2 — переход к настройкам клапана № 37.2:</w:t>
      </w:r>
    </w:p>
    <w:p w14:paraId="5E6D23A3" w14:textId="3AF37F49" w:rsidR="005410FF" w:rsidRDefault="005410FF" w:rsidP="005410FF">
      <w:pPr>
        <w:ind w:firstLine="709"/>
        <w:rPr>
          <w:lang w:eastAsia="en-US"/>
        </w:rPr>
      </w:pPr>
      <w:r>
        <w:rPr>
          <w:lang w:eastAsia="en-US"/>
        </w:rPr>
        <w:t>•</w:t>
      </w:r>
      <w:r w:rsidR="00312302">
        <w:rPr>
          <w:lang w:eastAsia="en-US"/>
        </w:rPr>
        <w:t xml:space="preserve"> </w:t>
      </w:r>
      <w:r>
        <w:rPr>
          <w:lang w:eastAsia="en-US"/>
        </w:rPr>
        <w:t>Настройки высокого — переход в раздел настройки уставок высокого давления;</w:t>
      </w:r>
    </w:p>
    <w:p w14:paraId="1BFD06AC" w14:textId="488A6128" w:rsidR="005410FF" w:rsidRDefault="005410FF" w:rsidP="005410FF">
      <w:pPr>
        <w:ind w:firstLine="709"/>
        <w:rPr>
          <w:lang w:eastAsia="en-US"/>
        </w:rPr>
      </w:pPr>
      <w:r>
        <w:rPr>
          <w:lang w:eastAsia="en-US"/>
        </w:rPr>
        <w:t>•</w:t>
      </w:r>
      <w:r w:rsidR="00312302">
        <w:rPr>
          <w:lang w:eastAsia="en-US"/>
        </w:rPr>
        <w:t xml:space="preserve"> </w:t>
      </w:r>
      <w:r>
        <w:rPr>
          <w:lang w:eastAsia="en-US"/>
        </w:rPr>
        <w:t>Гидросхема — открывает схему гидросистемы;</w:t>
      </w:r>
    </w:p>
    <w:p w14:paraId="54F5C1E2" w14:textId="395819EB" w:rsidR="005410FF" w:rsidRDefault="005410FF" w:rsidP="005410FF">
      <w:pPr>
        <w:ind w:firstLine="709"/>
        <w:rPr>
          <w:lang w:eastAsia="en-US"/>
        </w:rPr>
      </w:pPr>
      <w:r>
        <w:rPr>
          <w:lang w:eastAsia="en-US"/>
        </w:rPr>
        <w:t>•</w:t>
      </w:r>
      <w:r w:rsidR="00312302">
        <w:rPr>
          <w:lang w:eastAsia="en-US"/>
        </w:rPr>
        <w:t xml:space="preserve"> </w:t>
      </w:r>
      <w:r>
        <w:rPr>
          <w:lang w:eastAsia="en-US"/>
        </w:rPr>
        <w:t>Окно испытания — переход в раздел дополнительного управления гидросистемой;</w:t>
      </w:r>
    </w:p>
    <w:p w14:paraId="731BED4A" w14:textId="5527BD7F" w:rsidR="005410FF" w:rsidRDefault="005410FF" w:rsidP="005410FF">
      <w:pPr>
        <w:ind w:firstLine="709"/>
        <w:rPr>
          <w:lang w:eastAsia="en-US"/>
        </w:rPr>
      </w:pPr>
      <w:r>
        <w:rPr>
          <w:lang w:eastAsia="en-US"/>
        </w:rPr>
        <w:t>•</w:t>
      </w:r>
      <w:r w:rsidR="00312302">
        <w:rPr>
          <w:lang w:eastAsia="en-US"/>
        </w:rPr>
        <w:t xml:space="preserve"> </w:t>
      </w:r>
      <w:r>
        <w:rPr>
          <w:lang w:eastAsia="en-US"/>
        </w:rPr>
        <w:t>Насосно-моторная группа — доступ к управлению и мониторингу насосно-моторной группы;</w:t>
      </w:r>
    </w:p>
    <w:p w14:paraId="116B2932" w14:textId="6D6B42BB" w:rsidR="005410FF" w:rsidRDefault="005410FF" w:rsidP="005410FF">
      <w:pPr>
        <w:ind w:firstLine="709"/>
        <w:rPr>
          <w:lang w:eastAsia="en-US"/>
        </w:rPr>
      </w:pPr>
      <w:r>
        <w:rPr>
          <w:lang w:eastAsia="en-US"/>
        </w:rPr>
        <w:t>•</w:t>
      </w:r>
      <w:r w:rsidR="00312302">
        <w:rPr>
          <w:lang w:eastAsia="en-US"/>
        </w:rPr>
        <w:t xml:space="preserve"> </w:t>
      </w:r>
      <w:r>
        <w:rPr>
          <w:lang w:eastAsia="en-US"/>
        </w:rPr>
        <w:t>Очистка ошибок — сброс активных ошибок и предупреждений.</w:t>
      </w:r>
    </w:p>
    <w:p w14:paraId="571819A3" w14:textId="0F68719E" w:rsidR="005410FF" w:rsidRDefault="005410FF" w:rsidP="005410FF">
      <w:pPr>
        <w:ind w:firstLine="709"/>
        <w:rPr>
          <w:lang w:eastAsia="en-US"/>
        </w:rPr>
      </w:pPr>
      <w:r>
        <w:rPr>
          <w:lang w:eastAsia="en-US"/>
        </w:rPr>
        <w:t>3.</w:t>
      </w:r>
      <w:r w:rsidR="00312302">
        <w:rPr>
          <w:lang w:eastAsia="en-US"/>
        </w:rPr>
        <w:t xml:space="preserve"> </w:t>
      </w:r>
      <w:r>
        <w:rPr>
          <w:lang w:eastAsia="en-US"/>
        </w:rPr>
        <w:t>Таблица теку</w:t>
      </w:r>
      <w:r w:rsidR="00312302">
        <w:rPr>
          <w:lang w:eastAsia="en-US"/>
        </w:rPr>
        <w:t>щ</w:t>
      </w:r>
      <w:r>
        <w:rPr>
          <w:lang w:eastAsia="en-US"/>
        </w:rPr>
        <w:t>их аварий и предупреждений</w:t>
      </w:r>
      <w:r w:rsidR="00312302">
        <w:rPr>
          <w:lang w:eastAsia="en-US"/>
        </w:rPr>
        <w:t>.</w:t>
      </w:r>
    </w:p>
    <w:p w14:paraId="3643B8A6" w14:textId="77777777" w:rsidR="005410FF" w:rsidRDefault="005410FF" w:rsidP="00FA05E5">
      <w:pPr>
        <w:ind w:firstLine="709"/>
        <w:rPr>
          <w:lang w:eastAsia="en-US"/>
        </w:rPr>
      </w:pPr>
    </w:p>
    <w:p w14:paraId="4C8A9D38" w14:textId="69C8CFE4" w:rsidR="005410FF" w:rsidRDefault="000211F1" w:rsidP="00180906">
      <w:pPr>
        <w:ind w:firstLine="709"/>
        <w:rPr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DC5002" wp14:editId="07922A96">
                <wp:simplePos x="0" y="0"/>
                <wp:positionH relativeFrom="column">
                  <wp:posOffset>2209993</wp:posOffset>
                </wp:positionH>
                <wp:positionV relativeFrom="paragraph">
                  <wp:posOffset>2137631</wp:posOffset>
                </wp:positionV>
                <wp:extent cx="254442" cy="286246"/>
                <wp:effectExtent l="0" t="0" r="12700" b="20320"/>
                <wp:wrapNone/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442" cy="2862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E9F5CC" w14:textId="60834DBB" w:rsidR="000211F1" w:rsidRPr="000211F1" w:rsidRDefault="000211F1" w:rsidP="000211F1">
                            <w:pPr>
                              <w:ind w:firstLine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DC5002" id="_x0000_t202" coordsize="21600,21600" o:spt="202" path="m,l,21600r21600,l21600,xe">
                <v:stroke joinstyle="miter"/>
                <v:path gradientshapeok="t" o:connecttype="rect"/>
              </v:shapetype>
              <v:shape id="Надпись 13" o:spid="_x0000_s1026" type="#_x0000_t202" style="position:absolute;left:0;text-align:left;margin-left:174pt;margin-top:168.3pt;width:20.05pt;height:22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" fillcolor="white [3201]" strokeweight=".5pt">
                <v:textbox style="mso-fit-shape-to-text:t" inset="2mm,1mm,2mm,1mm">
                  <w:txbxContent>
                    <w:p w14:paraId="01E9F5CC" w14:textId="60834DBB" w:rsidR="000211F1" w:rsidRPr="000211F1" w:rsidRDefault="000211F1" w:rsidP="000211F1">
                      <w:pPr>
                        <w:ind w:firstLine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14038A" wp14:editId="4ED8A81D">
                <wp:simplePos x="0" y="0"/>
                <wp:positionH relativeFrom="column">
                  <wp:posOffset>477078</wp:posOffset>
                </wp:positionH>
                <wp:positionV relativeFrom="paragraph">
                  <wp:posOffset>849354</wp:posOffset>
                </wp:positionV>
                <wp:extent cx="254442" cy="286246"/>
                <wp:effectExtent l="0" t="0" r="12700" b="20320"/>
                <wp:wrapNone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442" cy="2862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D9CB79" w14:textId="77777777" w:rsidR="000211F1" w:rsidRPr="000211F1" w:rsidRDefault="000211F1" w:rsidP="000211F1">
                            <w:pPr>
                              <w:ind w:firstLine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14038A" id="Надпись 12" o:spid="_x0000_s1027" type="#_x0000_t202" style="position:absolute;left:0;text-align:left;margin-left:37.55pt;margin-top:66.9pt;width:20.05pt;height:22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" fillcolor="white [3201]" strokeweight=".5pt">
                <v:textbox style="mso-fit-shape-to-text:t" inset="2mm,1mm,2mm,1mm">
                  <w:txbxContent>
                    <w:p w14:paraId="6ED9CB79" w14:textId="77777777" w:rsidR="000211F1" w:rsidRPr="000211F1" w:rsidRDefault="000211F1" w:rsidP="000211F1">
                      <w:pPr>
                        <w:ind w:firstLine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272F90" wp14:editId="68E05708">
                <wp:simplePos x="0" y="0"/>
                <wp:positionH relativeFrom="column">
                  <wp:posOffset>476609</wp:posOffset>
                </wp:positionH>
                <wp:positionV relativeFrom="paragraph">
                  <wp:posOffset>849520</wp:posOffset>
                </wp:positionV>
                <wp:extent cx="254442" cy="286246"/>
                <wp:effectExtent l="0" t="0" r="12700" b="20320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442" cy="2862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4E83FE" w14:textId="6C6A16FF" w:rsidR="000211F1" w:rsidRPr="000211F1" w:rsidRDefault="000211F1" w:rsidP="000211F1">
                            <w:pPr>
                              <w:ind w:firstLine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272F90" id="Надпись 10" o:spid="_x0000_s1028" type="#_x0000_t202" style="position:absolute;left:0;text-align:left;margin-left:37.55pt;margin-top:66.9pt;width:20.05pt;height:22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" fillcolor="white [3201]" strokeweight=".5pt">
                <v:textbox style="mso-fit-shape-to-text:t" inset="2mm,1mm,2mm,1mm">
                  <w:txbxContent>
                    <w:p w14:paraId="334E83FE" w14:textId="6C6A16FF" w:rsidR="000211F1" w:rsidRPr="000211F1" w:rsidRDefault="000211F1" w:rsidP="000211F1">
                      <w:pPr>
                        <w:ind w:firstLine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815A90" wp14:editId="0E7F344C">
                <wp:simplePos x="0" y="0"/>
                <wp:positionH relativeFrom="column">
                  <wp:posOffset>2241660</wp:posOffset>
                </wp:positionH>
                <wp:positionV relativeFrom="paragraph">
                  <wp:posOffset>93207</wp:posOffset>
                </wp:positionV>
                <wp:extent cx="254442" cy="286246"/>
                <wp:effectExtent l="0" t="0" r="12700" b="20320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442" cy="2862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FB8911" w14:textId="70A00B00" w:rsidR="000211F1" w:rsidRPr="000211F1" w:rsidRDefault="000211F1" w:rsidP="000211F1">
                            <w:pPr>
                              <w:ind w:firstLine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815A90" id="Надпись 8" o:spid="_x0000_s1029" type="#_x0000_t202" style="position:absolute;left:0;text-align:left;margin-left:176.5pt;margin-top:7.35pt;width:20.05pt;height:22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" fillcolor="white [3201]" strokeweight=".5pt">
                <v:textbox style="mso-fit-shape-to-text:t" inset="2mm,1mm,2mm,1mm">
                  <w:txbxContent>
                    <w:p w14:paraId="0FFB8911" w14:textId="70A00B00" w:rsidR="000211F1" w:rsidRPr="000211F1" w:rsidRDefault="000211F1" w:rsidP="000211F1">
                      <w:pPr>
                        <w:ind w:firstLine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5410FF" w:rsidRPr="004B4BAB">
        <w:rPr>
          <w:noProof/>
        </w:rPr>
        <w:drawing>
          <wp:inline distT="0" distB="0" distL="0" distR="0" wp14:anchorId="5C98C318" wp14:editId="79FC0E8F">
            <wp:extent cx="5109003" cy="3540642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579" cy="359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BF1DC" w14:textId="7875972A" w:rsidR="00FA05E5" w:rsidRPr="00FE3D6F" w:rsidRDefault="00FA05E5" w:rsidP="00FA05E5">
      <w:pPr>
        <w:pStyle w:val="2"/>
        <w:spacing w:before="240" w:after="120"/>
        <w:ind w:left="0" w:firstLine="709"/>
        <w:rPr>
          <w:szCs w:val="24"/>
        </w:rPr>
      </w:pPr>
      <w:bookmarkStart w:id="30" w:name="_Toc125642639"/>
      <w:bookmarkStart w:id="31" w:name="_Toc209793846"/>
      <w:r w:rsidRPr="00FE3D6F">
        <w:rPr>
          <w:szCs w:val="24"/>
        </w:rPr>
        <w:lastRenderedPageBreak/>
        <w:t xml:space="preserve">Состав экранных форм АРМ </w:t>
      </w:r>
      <w:bookmarkEnd w:id="30"/>
      <w:r w:rsidR="00521383">
        <w:rPr>
          <w:szCs w:val="24"/>
          <w:lang w:val="ru-RU"/>
        </w:rPr>
        <w:t>АСУТП</w:t>
      </w:r>
      <w:bookmarkEnd w:id="31"/>
    </w:p>
    <w:p w14:paraId="027A76BE" w14:textId="37190318" w:rsidR="00FA05E5" w:rsidRPr="00FE3D6F" w:rsidRDefault="00FA05E5" w:rsidP="00FA05E5">
      <w:pPr>
        <w:ind w:firstLine="709"/>
        <w:rPr>
          <w:lang w:eastAsia="en-US"/>
        </w:rPr>
      </w:pPr>
      <w:r w:rsidRPr="00FE3D6F">
        <w:rPr>
          <w:lang w:eastAsia="en-US"/>
        </w:rPr>
        <w:t xml:space="preserve">Приложение АРМ </w:t>
      </w:r>
      <w:r w:rsidR="000C467A">
        <w:rPr>
          <w:lang w:eastAsia="en-US"/>
        </w:rPr>
        <w:t>АСУТП</w:t>
      </w:r>
      <w:r w:rsidRPr="00FE3D6F">
        <w:rPr>
          <w:lang w:eastAsia="en-US"/>
        </w:rPr>
        <w:t xml:space="preserve"> имеет следующий состав экранных форм (ЭФ):</w:t>
      </w:r>
    </w:p>
    <w:p w14:paraId="2F2A0721" w14:textId="48D37C57" w:rsidR="00FA05E5" w:rsidRDefault="00FA05E5" w:rsidP="00FA05E5">
      <w:pPr>
        <w:pStyle w:val="afff5"/>
        <w:numPr>
          <w:ilvl w:val="0"/>
          <w:numId w:val="14"/>
        </w:numPr>
        <w:spacing w:after="0" w:line="360" w:lineRule="auto"/>
        <w:ind w:left="1701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ЭФ «</w:t>
      </w:r>
      <w:bookmarkStart w:id="32" w:name="_Hlk209788874"/>
      <w:r w:rsidR="00521383">
        <w:rPr>
          <w:rFonts w:ascii="Times New Roman" w:hAnsi="Times New Roman"/>
          <w:sz w:val="24"/>
          <w:szCs w:val="24"/>
          <w:lang w:val="ru-RU"/>
        </w:rPr>
        <w:t>Калибровка каналов</w:t>
      </w:r>
      <w:r w:rsidRPr="00E611FA">
        <w:rPr>
          <w:rFonts w:ascii="Times New Roman" w:hAnsi="Times New Roman"/>
          <w:sz w:val="24"/>
          <w:szCs w:val="24"/>
          <w:lang w:val="ru-RU"/>
        </w:rPr>
        <w:t>»;</w:t>
      </w:r>
      <w:bookmarkEnd w:id="32"/>
    </w:p>
    <w:p w14:paraId="30BBCF59" w14:textId="43814D20" w:rsidR="00FA05E5" w:rsidRPr="00E611FA" w:rsidRDefault="00FA05E5" w:rsidP="00FA05E5">
      <w:pPr>
        <w:pStyle w:val="afff5"/>
        <w:numPr>
          <w:ilvl w:val="0"/>
          <w:numId w:val="14"/>
        </w:numPr>
        <w:spacing w:after="0" w:line="360" w:lineRule="auto"/>
        <w:ind w:left="1701"/>
        <w:jc w:val="both"/>
        <w:rPr>
          <w:rFonts w:ascii="Times New Roman" w:hAnsi="Times New Roman"/>
          <w:sz w:val="24"/>
          <w:szCs w:val="24"/>
          <w:lang w:val="ru-RU"/>
        </w:rPr>
      </w:pPr>
      <w:r w:rsidRPr="00E611FA">
        <w:rPr>
          <w:rFonts w:ascii="Times New Roman" w:hAnsi="Times New Roman"/>
          <w:sz w:val="24"/>
          <w:szCs w:val="24"/>
          <w:lang w:val="ru-RU"/>
        </w:rPr>
        <w:t>ЭФ «</w:t>
      </w:r>
      <w:r w:rsidR="00521383">
        <w:rPr>
          <w:rFonts w:ascii="Times New Roman" w:hAnsi="Times New Roman"/>
          <w:sz w:val="24"/>
          <w:szCs w:val="24"/>
          <w:lang w:val="ru-RU"/>
        </w:rPr>
        <w:t>Провер</w:t>
      </w:r>
      <w:r w:rsidR="00521383" w:rsidRPr="00521383">
        <w:rPr>
          <w:rFonts w:ascii="Times New Roman" w:hAnsi="Times New Roman"/>
          <w:sz w:val="24"/>
          <w:szCs w:val="24"/>
        </w:rPr>
        <w:t>ка каналов»;</w:t>
      </w:r>
    </w:p>
    <w:p w14:paraId="377EDE48" w14:textId="5C012477" w:rsidR="00FA05E5" w:rsidRPr="00AE37D5" w:rsidRDefault="00FA05E5" w:rsidP="00521383">
      <w:pPr>
        <w:pStyle w:val="afff5"/>
        <w:numPr>
          <w:ilvl w:val="0"/>
          <w:numId w:val="14"/>
        </w:numPr>
        <w:spacing w:after="0" w:line="360" w:lineRule="auto"/>
        <w:ind w:left="1701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ЭФ </w:t>
      </w:r>
      <w:r w:rsidR="00521383">
        <w:rPr>
          <w:rFonts w:ascii="Times New Roman" w:hAnsi="Times New Roman"/>
          <w:sz w:val="24"/>
          <w:szCs w:val="24"/>
          <w:lang w:val="ru-RU"/>
        </w:rPr>
        <w:t>«</w:t>
      </w:r>
      <w:bookmarkStart w:id="33" w:name="_Hlk209791050"/>
      <w:r w:rsidR="00521383">
        <w:rPr>
          <w:rFonts w:ascii="Times New Roman" w:hAnsi="Times New Roman"/>
          <w:sz w:val="24"/>
          <w:szCs w:val="24"/>
          <w:lang w:val="ru-RU"/>
        </w:rPr>
        <w:t>Н</w:t>
      </w:r>
      <w:r w:rsidR="00521383" w:rsidRPr="00521383">
        <w:rPr>
          <w:rFonts w:ascii="Times New Roman" w:hAnsi="Times New Roman"/>
          <w:sz w:val="24"/>
          <w:szCs w:val="24"/>
          <w:lang w:val="ru-RU"/>
        </w:rPr>
        <w:t>астро</w:t>
      </w:r>
      <w:r w:rsidR="00521383">
        <w:rPr>
          <w:rFonts w:ascii="Times New Roman" w:hAnsi="Times New Roman"/>
          <w:sz w:val="24"/>
          <w:szCs w:val="24"/>
          <w:lang w:val="ru-RU"/>
        </w:rPr>
        <w:t>йки</w:t>
      </w:r>
      <w:r w:rsidR="00521383" w:rsidRPr="00521383">
        <w:rPr>
          <w:rFonts w:ascii="Times New Roman" w:hAnsi="Times New Roman"/>
          <w:sz w:val="24"/>
          <w:szCs w:val="24"/>
          <w:lang w:val="ru-RU"/>
        </w:rPr>
        <w:t xml:space="preserve"> клапанов 37.1 и 37.2</w:t>
      </w:r>
      <w:bookmarkEnd w:id="33"/>
      <w:r>
        <w:rPr>
          <w:rFonts w:ascii="Times New Roman" w:hAnsi="Times New Roman"/>
          <w:sz w:val="24"/>
          <w:szCs w:val="24"/>
          <w:lang w:val="ru-RU"/>
        </w:rPr>
        <w:t>»</w:t>
      </w:r>
      <w:r w:rsidRPr="00AE37D5">
        <w:rPr>
          <w:rFonts w:ascii="Times New Roman" w:hAnsi="Times New Roman"/>
          <w:sz w:val="24"/>
          <w:szCs w:val="24"/>
          <w:lang w:val="ru-RU"/>
        </w:rPr>
        <w:t>;</w:t>
      </w:r>
    </w:p>
    <w:p w14:paraId="61AE6852" w14:textId="487945D9" w:rsidR="00FA05E5" w:rsidRPr="00521383" w:rsidRDefault="00FA05E5" w:rsidP="00521383">
      <w:pPr>
        <w:pStyle w:val="afff5"/>
        <w:numPr>
          <w:ilvl w:val="0"/>
          <w:numId w:val="16"/>
        </w:numPr>
        <w:spacing w:after="0" w:line="360" w:lineRule="auto"/>
        <w:ind w:left="1701"/>
        <w:jc w:val="both"/>
        <w:rPr>
          <w:rFonts w:ascii="Times New Roman" w:hAnsi="Times New Roman"/>
          <w:sz w:val="24"/>
          <w:szCs w:val="24"/>
          <w:lang w:val="ru-RU"/>
        </w:rPr>
      </w:pPr>
      <w:r w:rsidRPr="00186EE4">
        <w:rPr>
          <w:rFonts w:ascii="Times New Roman" w:hAnsi="Times New Roman"/>
          <w:sz w:val="24"/>
          <w:szCs w:val="24"/>
          <w:lang w:val="ru-RU"/>
        </w:rPr>
        <w:t xml:space="preserve">ЭФ </w:t>
      </w:r>
      <w:r w:rsidR="00521383">
        <w:rPr>
          <w:rFonts w:ascii="Times New Roman" w:hAnsi="Times New Roman"/>
          <w:sz w:val="24"/>
          <w:szCs w:val="24"/>
          <w:lang w:val="ru-RU"/>
        </w:rPr>
        <w:t>«Настройки высокого давления</w:t>
      </w:r>
      <w:r w:rsidRPr="00521383">
        <w:t>»;</w:t>
      </w:r>
    </w:p>
    <w:p w14:paraId="6F7981BA" w14:textId="53020662" w:rsidR="00521383" w:rsidRDefault="00180906" w:rsidP="00521383">
      <w:pPr>
        <w:pStyle w:val="afff5"/>
        <w:numPr>
          <w:ilvl w:val="0"/>
          <w:numId w:val="16"/>
        </w:numPr>
        <w:spacing w:after="0" w:line="360" w:lineRule="auto"/>
        <w:ind w:left="1701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ЭФ «</w:t>
      </w:r>
      <w:bookmarkStart w:id="34" w:name="_Hlk209791771"/>
      <w:r>
        <w:rPr>
          <w:rFonts w:ascii="Times New Roman" w:hAnsi="Times New Roman"/>
          <w:sz w:val="24"/>
          <w:szCs w:val="24"/>
          <w:lang w:val="ru-RU"/>
        </w:rPr>
        <w:t>Управление и просмотр гидросистемы</w:t>
      </w:r>
      <w:bookmarkEnd w:id="34"/>
      <w:r>
        <w:rPr>
          <w:rFonts w:ascii="Times New Roman" w:hAnsi="Times New Roman"/>
          <w:sz w:val="24"/>
          <w:szCs w:val="24"/>
          <w:lang w:val="ru-RU"/>
        </w:rPr>
        <w:t>»;</w:t>
      </w:r>
    </w:p>
    <w:p w14:paraId="0FBBD02C" w14:textId="19752A73" w:rsidR="00180906" w:rsidRDefault="00180906" w:rsidP="00521383">
      <w:pPr>
        <w:pStyle w:val="afff5"/>
        <w:numPr>
          <w:ilvl w:val="0"/>
          <w:numId w:val="16"/>
        </w:numPr>
        <w:spacing w:after="0" w:line="360" w:lineRule="auto"/>
        <w:ind w:left="1701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ЭФ «Окно испытания»;</w:t>
      </w:r>
    </w:p>
    <w:p w14:paraId="3EEA34A0" w14:textId="5050D6E5" w:rsidR="00180906" w:rsidRPr="00521383" w:rsidRDefault="00180906" w:rsidP="00521383">
      <w:pPr>
        <w:pStyle w:val="afff5"/>
        <w:numPr>
          <w:ilvl w:val="0"/>
          <w:numId w:val="16"/>
        </w:numPr>
        <w:spacing w:after="0" w:line="360" w:lineRule="auto"/>
        <w:ind w:left="1701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ЭФ «</w:t>
      </w:r>
      <w:bookmarkStart w:id="35" w:name="_Hlk209792298"/>
      <w:r>
        <w:rPr>
          <w:rFonts w:ascii="Times New Roman" w:hAnsi="Times New Roman"/>
          <w:sz w:val="24"/>
          <w:szCs w:val="24"/>
          <w:lang w:val="ru-RU"/>
        </w:rPr>
        <w:t>Насосно-моторная группа</w:t>
      </w:r>
      <w:bookmarkEnd w:id="35"/>
      <w:r>
        <w:rPr>
          <w:rFonts w:ascii="Times New Roman" w:hAnsi="Times New Roman"/>
          <w:sz w:val="24"/>
          <w:szCs w:val="24"/>
          <w:lang w:val="ru-RU"/>
        </w:rPr>
        <w:t>».</w:t>
      </w:r>
    </w:p>
    <w:p w14:paraId="5FA1F6BA" w14:textId="6C33CE61" w:rsidR="00FA05E5" w:rsidRPr="00FE3D6F" w:rsidRDefault="00180906" w:rsidP="00FA05E5">
      <w:pPr>
        <w:pStyle w:val="2"/>
        <w:spacing w:before="240" w:after="120"/>
        <w:ind w:left="0" w:firstLine="709"/>
      </w:pPr>
      <w:bookmarkStart w:id="36" w:name="_Toc209793847"/>
      <w:bookmarkStart w:id="37" w:name="_Hlk209790414"/>
      <w:r>
        <w:rPr>
          <w:lang w:val="ru-RU"/>
        </w:rPr>
        <w:t>Экранная форма «Калибровка каналов»</w:t>
      </w:r>
      <w:bookmarkEnd w:id="36"/>
    </w:p>
    <w:bookmarkEnd w:id="37"/>
    <w:p w14:paraId="5BAE12AA" w14:textId="72D38855" w:rsidR="00180906" w:rsidRDefault="00180906" w:rsidP="00FA05E5">
      <w:pPr>
        <w:pStyle w:val="aff3"/>
        <w:ind w:firstLine="709"/>
      </w:pPr>
    </w:p>
    <w:p w14:paraId="1685DAAD" w14:textId="7FC48D4D" w:rsidR="00180906" w:rsidRDefault="004C4A84" w:rsidP="00FA05E5">
      <w:pPr>
        <w:pStyle w:val="aff3"/>
        <w:ind w:firstLine="70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26DBC82" wp14:editId="50DA5694">
                <wp:simplePos x="0" y="0"/>
                <wp:positionH relativeFrom="column">
                  <wp:posOffset>5828886</wp:posOffset>
                </wp:positionH>
                <wp:positionV relativeFrom="paragraph">
                  <wp:posOffset>2798252</wp:posOffset>
                </wp:positionV>
                <wp:extent cx="254000" cy="318052"/>
                <wp:effectExtent l="0" t="0" r="12700" b="25400"/>
                <wp:wrapNone/>
                <wp:docPr id="20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" cy="3180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AC1479" w14:textId="48E8120C" w:rsidR="004C4A84" w:rsidRPr="000211F1" w:rsidRDefault="004C4A84" w:rsidP="004C4A84">
                            <w:pPr>
                              <w:ind w:firstLine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6DBC82" id="Надпись 20" o:spid="_x0000_s1030" type="#_x0000_t202" style="position:absolute;left:0;text-align:left;margin-left:458.95pt;margin-top:220.35pt;width:20pt;height:25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" fillcolor="white [3201]" strokeweight=".5pt">
                <v:textbox inset="2mm,1mm,2mm,1mm">
                  <w:txbxContent>
                    <w:p w14:paraId="69AC1479" w14:textId="48E8120C" w:rsidR="004C4A84" w:rsidRPr="000211F1" w:rsidRDefault="004C4A84" w:rsidP="004C4A84">
                      <w:pPr>
                        <w:ind w:firstLine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0211F1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5D52B4B" wp14:editId="525CDB0F">
                <wp:simplePos x="0" y="0"/>
                <wp:positionH relativeFrom="column">
                  <wp:posOffset>5813398</wp:posOffset>
                </wp:positionH>
                <wp:positionV relativeFrom="paragraph">
                  <wp:posOffset>2257977</wp:posOffset>
                </wp:positionV>
                <wp:extent cx="254000" cy="318052"/>
                <wp:effectExtent l="0" t="0" r="12700" b="25400"/>
                <wp:wrapNone/>
                <wp:docPr id="19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" cy="3180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64EF00" w14:textId="7CF63C0B" w:rsidR="000211F1" w:rsidRPr="000211F1" w:rsidRDefault="004C4A84" w:rsidP="000211F1">
                            <w:pPr>
                              <w:ind w:firstLine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D52B4B" id="Надпись 19" o:spid="_x0000_s1031" type="#_x0000_t202" style="position:absolute;left:0;text-align:left;margin-left:457.75pt;margin-top:177.8pt;width:20pt;height:25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" fillcolor="white [3201]" strokeweight=".5pt">
                <v:textbox inset="2mm,1mm,2mm,1mm">
                  <w:txbxContent>
                    <w:p w14:paraId="1364EF00" w14:textId="7CF63C0B" w:rsidR="000211F1" w:rsidRPr="000211F1" w:rsidRDefault="004C4A84" w:rsidP="000211F1">
                      <w:pPr>
                        <w:ind w:firstLine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0211F1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3293DF7" wp14:editId="595361D1">
                <wp:simplePos x="0" y="0"/>
                <wp:positionH relativeFrom="column">
                  <wp:posOffset>2202042</wp:posOffset>
                </wp:positionH>
                <wp:positionV relativeFrom="paragraph">
                  <wp:posOffset>2519293</wp:posOffset>
                </wp:positionV>
                <wp:extent cx="254000" cy="318052"/>
                <wp:effectExtent l="0" t="0" r="12700" b="25400"/>
                <wp:wrapNone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" cy="3180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E60F4D" w14:textId="49EDCB30" w:rsidR="000211F1" w:rsidRPr="000211F1" w:rsidRDefault="004C4A84" w:rsidP="000211F1">
                            <w:pPr>
                              <w:ind w:firstLine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293DF7" id="Надпись 18" o:spid="_x0000_s1032" type="#_x0000_t202" style="position:absolute;left:0;text-align:left;margin-left:173.4pt;margin-top:198.35pt;width:20pt;height:25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" fillcolor="white [3201]" strokeweight=".5pt">
                <v:textbox inset="2mm,1mm,2mm,1mm">
                  <w:txbxContent>
                    <w:p w14:paraId="6CE60F4D" w14:textId="49EDCB30" w:rsidR="000211F1" w:rsidRPr="000211F1" w:rsidRDefault="004C4A84" w:rsidP="000211F1">
                      <w:pPr>
                        <w:ind w:firstLine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0211F1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B563EE3" wp14:editId="54AC6A5A">
                <wp:simplePos x="0" y="0"/>
                <wp:positionH relativeFrom="column">
                  <wp:posOffset>532268</wp:posOffset>
                </wp:positionH>
                <wp:positionV relativeFrom="paragraph">
                  <wp:posOffset>2677685</wp:posOffset>
                </wp:positionV>
                <wp:extent cx="254000" cy="318052"/>
                <wp:effectExtent l="0" t="0" r="12700" b="25400"/>
                <wp:wrapNone/>
                <wp:docPr id="17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" cy="3180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44DCE0" w14:textId="07D472DB" w:rsidR="000211F1" w:rsidRPr="000211F1" w:rsidRDefault="004C4A84" w:rsidP="000211F1">
                            <w:pPr>
                              <w:ind w:firstLine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63EE3" id="Надпись 17" o:spid="_x0000_s1033" type="#_x0000_t202" style="position:absolute;left:0;text-align:left;margin-left:41.9pt;margin-top:210.85pt;width:20pt;height:25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" fillcolor="white [3201]" strokeweight=".5pt">
                <v:textbox inset="2mm,1mm,2mm,1mm">
                  <w:txbxContent>
                    <w:p w14:paraId="4344DCE0" w14:textId="07D472DB" w:rsidR="000211F1" w:rsidRPr="000211F1" w:rsidRDefault="004C4A84" w:rsidP="000211F1">
                      <w:pPr>
                        <w:ind w:firstLine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0211F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C465971" wp14:editId="35B5D40E">
                <wp:simplePos x="0" y="0"/>
                <wp:positionH relativeFrom="column">
                  <wp:posOffset>3920766</wp:posOffset>
                </wp:positionH>
                <wp:positionV relativeFrom="paragraph">
                  <wp:posOffset>1589929</wp:posOffset>
                </wp:positionV>
                <wp:extent cx="254000" cy="278295"/>
                <wp:effectExtent l="0" t="0" r="12700" b="26670"/>
                <wp:wrapNone/>
                <wp:docPr id="15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" cy="278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11DDF0" w14:textId="3AD4EAA9" w:rsidR="000211F1" w:rsidRPr="000211F1" w:rsidRDefault="000211F1" w:rsidP="000211F1">
                            <w:pPr>
                              <w:ind w:firstLine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65971" id="Надпись 15" o:spid="_x0000_s1034" type="#_x0000_t202" style="position:absolute;left:0;text-align:left;margin-left:308.7pt;margin-top:125.2pt;width:20pt;height:21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" fillcolor="white [3201]" strokeweight=".5pt">
                <v:textbox inset="2mm,1mm,2mm,1mm">
                  <w:txbxContent>
                    <w:p w14:paraId="2A11DDF0" w14:textId="3AD4EAA9" w:rsidR="000211F1" w:rsidRPr="000211F1" w:rsidRDefault="000211F1" w:rsidP="000211F1">
                      <w:pPr>
                        <w:ind w:firstLine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0211F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87A111" wp14:editId="7A480B8E">
                <wp:simplePos x="0" y="0"/>
                <wp:positionH relativeFrom="column">
                  <wp:posOffset>2695023</wp:posOffset>
                </wp:positionH>
                <wp:positionV relativeFrom="paragraph">
                  <wp:posOffset>1500891</wp:posOffset>
                </wp:positionV>
                <wp:extent cx="254000" cy="278295"/>
                <wp:effectExtent l="0" t="0" r="12700" b="26670"/>
                <wp:wrapNone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" cy="278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3FD4DB" w14:textId="77777777" w:rsidR="000211F1" w:rsidRPr="000211F1" w:rsidRDefault="000211F1" w:rsidP="000211F1">
                            <w:pPr>
                              <w:ind w:firstLine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7A111" id="Надпись 14" o:spid="_x0000_s1035" type="#_x0000_t202" style="position:absolute;left:0;text-align:left;margin-left:212.2pt;margin-top:118.2pt;width:20pt;height:21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" fillcolor="white [3201]" strokeweight=".5pt">
                <v:textbox inset="2mm,1mm,2mm,1mm">
                  <w:txbxContent>
                    <w:p w14:paraId="663FD4DB" w14:textId="77777777" w:rsidR="000211F1" w:rsidRPr="000211F1" w:rsidRDefault="000211F1" w:rsidP="000211F1">
                      <w:pPr>
                        <w:ind w:firstLine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180906" w:rsidRPr="004B4BAB">
        <w:rPr>
          <w:noProof/>
        </w:rPr>
        <w:drawing>
          <wp:inline distT="0" distB="0" distL="0" distR="0" wp14:anchorId="074E47E8" wp14:editId="5345AC51">
            <wp:extent cx="5537489" cy="3987209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792" cy="4012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7335A" w14:textId="77777777" w:rsidR="00180906" w:rsidRDefault="00180906" w:rsidP="00180906">
      <w:pPr>
        <w:pStyle w:val="aff3"/>
        <w:ind w:firstLine="709"/>
      </w:pPr>
    </w:p>
    <w:p w14:paraId="1A335E8D" w14:textId="74F45614" w:rsidR="00180906" w:rsidRDefault="00180906" w:rsidP="00180906">
      <w:pPr>
        <w:pStyle w:val="aff3"/>
        <w:ind w:firstLine="709"/>
      </w:pPr>
      <w:r>
        <w:t xml:space="preserve">Раздел калибровки каналов позволяет произвести калибровку и настройку датчиков давления, уровня масла и температуры путем приравнивания данных с датчиков к реальным значениям. </w:t>
      </w:r>
    </w:p>
    <w:p w14:paraId="3FBEFBBF" w14:textId="77777777" w:rsidR="00180906" w:rsidRDefault="00180906" w:rsidP="00180906">
      <w:pPr>
        <w:pStyle w:val="aff3"/>
        <w:ind w:firstLine="709"/>
      </w:pPr>
      <w:r>
        <w:t>Раздел содержит следующие элементы:</w:t>
      </w:r>
    </w:p>
    <w:p w14:paraId="1CCCB4E4" w14:textId="3E5B90DA" w:rsidR="00180906" w:rsidRDefault="00180906" w:rsidP="00180906">
      <w:pPr>
        <w:pStyle w:val="aff3"/>
        <w:ind w:firstLine="709"/>
      </w:pPr>
      <w:r>
        <w:t>1.</w:t>
      </w:r>
      <w:r>
        <w:tab/>
        <w:t>Список для выбора доступных датчиков для калибровки;</w:t>
      </w:r>
    </w:p>
    <w:p w14:paraId="744454E2" w14:textId="59D0E392" w:rsidR="00180906" w:rsidRDefault="00180906" w:rsidP="00180906">
      <w:pPr>
        <w:pStyle w:val="aff3"/>
        <w:ind w:firstLine="709"/>
      </w:pPr>
      <w:r>
        <w:t>2.</w:t>
      </w:r>
      <w:r>
        <w:tab/>
        <w:t>Список шкал и кнопки для удаления, добавления и редактирования шкалы;</w:t>
      </w:r>
    </w:p>
    <w:p w14:paraId="7C795BEE" w14:textId="3DB732DA" w:rsidR="00180906" w:rsidRDefault="00180906" w:rsidP="00180906">
      <w:pPr>
        <w:pStyle w:val="aff3"/>
        <w:ind w:firstLine="709"/>
      </w:pPr>
      <w:r>
        <w:lastRenderedPageBreak/>
        <w:t>3.</w:t>
      </w:r>
      <w:r>
        <w:tab/>
        <w:t>Аварийные уставки;</w:t>
      </w:r>
    </w:p>
    <w:p w14:paraId="56C8C726" w14:textId="3DB5C417" w:rsidR="00180906" w:rsidRDefault="00180906" w:rsidP="00180906">
      <w:pPr>
        <w:pStyle w:val="aff3"/>
        <w:ind w:firstLine="709"/>
      </w:pPr>
      <w:r>
        <w:t>4.</w:t>
      </w:r>
      <w:r>
        <w:tab/>
        <w:t>Список данных с датчика и соответствие реальным значениям</w:t>
      </w:r>
      <w:r w:rsidR="000B52BF">
        <w:t>;</w:t>
      </w:r>
    </w:p>
    <w:p w14:paraId="6F8CE939" w14:textId="0130793B" w:rsidR="00180906" w:rsidRDefault="00180906" w:rsidP="00180906">
      <w:pPr>
        <w:pStyle w:val="aff3"/>
        <w:ind w:firstLine="709"/>
      </w:pPr>
      <w:r>
        <w:t>5.</w:t>
      </w:r>
      <w:r>
        <w:tab/>
        <w:t>Текущее значение после масштабирования</w:t>
      </w:r>
      <w:r w:rsidR="000B52BF">
        <w:t>;</w:t>
      </w:r>
    </w:p>
    <w:p w14:paraId="0BDC298B" w14:textId="3BA77BDD" w:rsidR="00180906" w:rsidRDefault="00180906" w:rsidP="00180906">
      <w:pPr>
        <w:pStyle w:val="aff3"/>
        <w:ind w:firstLine="709"/>
      </w:pPr>
      <w:r>
        <w:t>6.</w:t>
      </w:r>
      <w:r>
        <w:tab/>
        <w:t>Текущие значения до масштабирования (сырые данные [мА])</w:t>
      </w:r>
      <w:r w:rsidR="000B52BF">
        <w:t>;</w:t>
      </w:r>
    </w:p>
    <w:p w14:paraId="18327A76" w14:textId="77777777" w:rsidR="00180906" w:rsidRDefault="00180906" w:rsidP="00180906">
      <w:pPr>
        <w:pStyle w:val="aff3"/>
        <w:ind w:firstLine="709"/>
      </w:pPr>
    </w:p>
    <w:p w14:paraId="6390C6D9" w14:textId="65C44DC9" w:rsidR="00180906" w:rsidRDefault="00180906" w:rsidP="00180906">
      <w:pPr>
        <w:pStyle w:val="aff3"/>
        <w:ind w:firstLine="709"/>
      </w:pPr>
      <w:r>
        <w:t>Для настройки канала нужно его выбрать в таблице (1), далее отметить нужные галочки в разделе (3)</w:t>
      </w:r>
      <w:r w:rsidR="000B52BF">
        <w:t>,</w:t>
      </w:r>
      <w:r>
        <w:t xml:space="preserve"> где HIHI – аварийное превышение, HI – предупреждение о превышении, LOLO – аварийное принижение, LO – предупреждение о принижении. MIN MAX SCALED – диапазон</w:t>
      </w:r>
      <w:r w:rsidR="000B52BF">
        <w:t>,</w:t>
      </w:r>
      <w:r>
        <w:t xml:space="preserve"> который будет отображается на индикаторах</w:t>
      </w:r>
      <w:r w:rsidR="000B52BF">
        <w:t>.</w:t>
      </w:r>
    </w:p>
    <w:p w14:paraId="442965B2" w14:textId="2476155C" w:rsidR="00180906" w:rsidRDefault="00180906" w:rsidP="00180906">
      <w:pPr>
        <w:pStyle w:val="aff3"/>
        <w:ind w:firstLine="709"/>
      </w:pPr>
      <w:r>
        <w:t>MIN MAX RAW – максимальное минимальное значение сырого сигнала (так как датчики 4-20 мА выход значения за пределы 2-22 мА сигнализирует о неисправности датчика, в случае отсутствия датчика минимальное значение установить ниже нуля</w:t>
      </w:r>
      <w:r w:rsidR="000B52BF">
        <w:t>,</w:t>
      </w:r>
      <w:r>
        <w:t xml:space="preserve"> например -2 мА)</w:t>
      </w:r>
      <w:r w:rsidR="000B52BF">
        <w:t>.</w:t>
      </w:r>
    </w:p>
    <w:p w14:paraId="032F48F7" w14:textId="1EC97D24" w:rsidR="00180906" w:rsidRDefault="00180906" w:rsidP="00180906">
      <w:pPr>
        <w:pStyle w:val="aff3"/>
        <w:ind w:firstLine="709"/>
      </w:pPr>
      <w:r>
        <w:t>Для каждого канала надо добавить шкалу кнопкой «добавить шкалу» и привязать эту шкалу к каналу в таблице (1)</w:t>
      </w:r>
      <w:r w:rsidR="000B52BF">
        <w:t>.</w:t>
      </w:r>
      <w:r>
        <w:t xml:space="preserve"> </w:t>
      </w:r>
    </w:p>
    <w:p w14:paraId="480EE367" w14:textId="426B81B1" w:rsidR="00180906" w:rsidRDefault="00180906" w:rsidP="00180906">
      <w:pPr>
        <w:pStyle w:val="aff3"/>
        <w:ind w:firstLine="709"/>
      </w:pPr>
      <w:r>
        <w:t>Затем добавить точки для линеаризации шкалы кнопкой «Добавить точку» при этом значени</w:t>
      </w:r>
      <w:r w:rsidR="000B52BF">
        <w:t>и.</w:t>
      </w:r>
    </w:p>
    <w:p w14:paraId="6383208C" w14:textId="79DFE96F" w:rsidR="00FA05E5" w:rsidRPr="00FE3D6F" w:rsidRDefault="00180906" w:rsidP="00180906">
      <w:pPr>
        <w:pStyle w:val="aff3"/>
        <w:ind w:firstLine="709"/>
      </w:pPr>
      <w:r>
        <w:t>Необработанное значение можно добавит</w:t>
      </w:r>
      <w:r w:rsidR="000B52BF">
        <w:t>ь</w:t>
      </w:r>
      <w:r>
        <w:t xml:space="preserve"> как текущее</w:t>
      </w:r>
      <w:r w:rsidR="000B52BF">
        <w:t>,</w:t>
      </w:r>
      <w:r>
        <w:t xml:space="preserve"> так и ввести вручную</w:t>
      </w:r>
      <w:r w:rsidR="000B52BF">
        <w:t>,</w:t>
      </w:r>
      <w:r>
        <w:t xml:space="preserve"> выставив галочку – ввод вручную.</w:t>
      </w:r>
    </w:p>
    <w:p w14:paraId="4B05AED9" w14:textId="77777777" w:rsidR="000B52BF" w:rsidRDefault="000B52BF" w:rsidP="000B52BF">
      <w:pPr>
        <w:ind w:firstLine="0"/>
        <w:rPr>
          <w:noProof/>
        </w:rPr>
      </w:pPr>
      <w:bookmarkStart w:id="38" w:name="_Hlk209791012"/>
    </w:p>
    <w:p w14:paraId="49A7DD47" w14:textId="1B43794D" w:rsidR="000B52BF" w:rsidRPr="00FE3D6F" w:rsidRDefault="000B52BF" w:rsidP="000B52BF">
      <w:pPr>
        <w:pStyle w:val="2"/>
      </w:pPr>
      <w:bookmarkStart w:id="39" w:name="_Toc209793848"/>
      <w:r>
        <w:t>Экранная форма «</w:t>
      </w:r>
      <w:r>
        <w:rPr>
          <w:lang w:val="ru-RU"/>
        </w:rPr>
        <w:t>Провер</w:t>
      </w:r>
      <w:r>
        <w:t>ка каналов»</w:t>
      </w:r>
      <w:bookmarkEnd w:id="39"/>
    </w:p>
    <w:bookmarkEnd w:id="38"/>
    <w:p w14:paraId="238C849F" w14:textId="20F4F762" w:rsidR="000B52BF" w:rsidRDefault="000B52BF" w:rsidP="000B52BF">
      <w:pPr>
        <w:ind w:firstLine="0"/>
        <w:rPr>
          <w:noProof/>
        </w:rPr>
      </w:pPr>
    </w:p>
    <w:p w14:paraId="08B087DE" w14:textId="70C32006" w:rsidR="000B52BF" w:rsidRDefault="004C4A84" w:rsidP="000B52BF">
      <w:pPr>
        <w:ind w:firstLine="0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1415A55" wp14:editId="61F02116">
                <wp:simplePos x="0" y="0"/>
                <wp:positionH relativeFrom="margin">
                  <wp:posOffset>2425148</wp:posOffset>
                </wp:positionH>
                <wp:positionV relativeFrom="paragraph">
                  <wp:posOffset>2935301</wp:posOffset>
                </wp:positionV>
                <wp:extent cx="318052" cy="317500"/>
                <wp:effectExtent l="0" t="0" r="25400" b="25400"/>
                <wp:wrapNone/>
                <wp:docPr id="31" name="Надпись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052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8711E4" w14:textId="10C38BF9" w:rsidR="004C4A84" w:rsidRPr="000211F1" w:rsidRDefault="004C4A84" w:rsidP="004C4A84">
                            <w:pPr>
                              <w:ind w:firstLine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415A55" id="Надпись 31" o:spid="_x0000_s1036" type="#_x0000_t202" style="position:absolute;left:0;text-align:left;margin-left:190.95pt;margin-top:231.15pt;width:25.05pt;height:2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" fillcolor="white [3201]" strokeweight=".5pt">
                <v:textbox inset="2mm,1mm,2mm,1mm">
                  <w:txbxContent>
                    <w:p w14:paraId="278711E4" w14:textId="10C38BF9" w:rsidR="004C4A84" w:rsidRPr="000211F1" w:rsidRDefault="004C4A84" w:rsidP="004C4A84">
                      <w:pPr>
                        <w:ind w:firstLine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1EA2C4B" wp14:editId="090B49C6">
                <wp:simplePos x="0" y="0"/>
                <wp:positionH relativeFrom="column">
                  <wp:posOffset>2275150</wp:posOffset>
                </wp:positionH>
                <wp:positionV relativeFrom="paragraph">
                  <wp:posOffset>2229071</wp:posOffset>
                </wp:positionV>
                <wp:extent cx="254000" cy="318052"/>
                <wp:effectExtent l="0" t="0" r="12700" b="25400"/>
                <wp:wrapNone/>
                <wp:docPr id="30" name="Надпись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" cy="3180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D57B21" w14:textId="4335B237" w:rsidR="004C4A84" w:rsidRPr="000211F1" w:rsidRDefault="004C4A84" w:rsidP="004C4A84">
                            <w:pPr>
                              <w:ind w:firstLine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A2C4B" id="Надпись 30" o:spid="_x0000_s1037" type="#_x0000_t202" style="position:absolute;left:0;text-align:left;margin-left:179.15pt;margin-top:175.5pt;width:20pt;height:25.0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" fillcolor="white [3201]" strokeweight=".5pt">
                <v:textbox inset="2mm,1mm,2mm,1mm">
                  <w:txbxContent>
                    <w:p w14:paraId="5FD57B21" w14:textId="4335B237" w:rsidR="004C4A84" w:rsidRPr="000211F1" w:rsidRDefault="004C4A84" w:rsidP="004C4A84">
                      <w:pPr>
                        <w:ind w:firstLine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0201AC9" wp14:editId="49A1D0D6">
                <wp:simplePos x="0" y="0"/>
                <wp:positionH relativeFrom="page">
                  <wp:posOffset>4712915</wp:posOffset>
                </wp:positionH>
                <wp:positionV relativeFrom="paragraph">
                  <wp:posOffset>2314492</wp:posOffset>
                </wp:positionV>
                <wp:extent cx="254000" cy="318052"/>
                <wp:effectExtent l="0" t="0" r="12700" b="25400"/>
                <wp:wrapNone/>
                <wp:docPr id="29" name="Надпись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" cy="3180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26887D" w14:textId="650A1C46" w:rsidR="004C4A84" w:rsidRPr="000211F1" w:rsidRDefault="004C4A84" w:rsidP="004C4A84">
                            <w:pPr>
                              <w:ind w:firstLine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201AC9" id="Надпись 29" o:spid="_x0000_s1038" type="#_x0000_t202" style="position:absolute;left:0;text-align:left;margin-left:371.1pt;margin-top:182.25pt;width:20pt;height:25.05pt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" fillcolor="white [3201]" strokeweight=".5pt">
                <v:textbox inset="2mm,1mm,2mm,1mm">
                  <w:txbxContent>
                    <w:p w14:paraId="4A26887D" w14:textId="650A1C46" w:rsidR="004C4A84" w:rsidRPr="000211F1" w:rsidRDefault="004C4A84" w:rsidP="004C4A84">
                      <w:pPr>
                        <w:ind w:firstLine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F6DF39D" wp14:editId="188F7BE8">
                <wp:simplePos x="0" y="0"/>
                <wp:positionH relativeFrom="column">
                  <wp:posOffset>4803499</wp:posOffset>
                </wp:positionH>
                <wp:positionV relativeFrom="paragraph">
                  <wp:posOffset>1855470</wp:posOffset>
                </wp:positionV>
                <wp:extent cx="254000" cy="318052"/>
                <wp:effectExtent l="0" t="0" r="12700" b="25400"/>
                <wp:wrapNone/>
                <wp:docPr id="27" name="Надпись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" cy="3180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A0D6BF" w14:textId="256ED8C4" w:rsidR="004C4A84" w:rsidRPr="000211F1" w:rsidRDefault="004C4A84" w:rsidP="004C4A84">
                            <w:pPr>
                              <w:ind w:firstLine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DF39D" id="Надпись 27" o:spid="_x0000_s1039" type="#_x0000_t202" style="position:absolute;left:0;text-align:left;margin-left:378.25pt;margin-top:146.1pt;width:20pt;height:25.0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" fillcolor="white [3201]" strokeweight=".5pt">
                <v:textbox inset="2mm,1mm,2mm,1mm">
                  <w:txbxContent>
                    <w:p w14:paraId="6BA0D6BF" w14:textId="256ED8C4" w:rsidR="004C4A84" w:rsidRPr="000211F1" w:rsidRDefault="004C4A84" w:rsidP="004C4A84">
                      <w:pPr>
                        <w:ind w:firstLine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7A82291" wp14:editId="74D35CED">
                <wp:simplePos x="0" y="0"/>
                <wp:positionH relativeFrom="margin">
                  <wp:align>right</wp:align>
                </wp:positionH>
                <wp:positionV relativeFrom="paragraph">
                  <wp:posOffset>1704396</wp:posOffset>
                </wp:positionV>
                <wp:extent cx="254000" cy="318052"/>
                <wp:effectExtent l="0" t="0" r="12700" b="25400"/>
                <wp:wrapNone/>
                <wp:docPr id="26" name="Надпись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" cy="3180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41EFBE" w14:textId="242F2535" w:rsidR="004C4A84" w:rsidRPr="000211F1" w:rsidRDefault="004C4A84" w:rsidP="004C4A84">
                            <w:pPr>
                              <w:ind w:firstLine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A82291" id="Надпись 26" o:spid="_x0000_s1040" type="#_x0000_t202" style="position:absolute;left:0;text-align:left;margin-left:-31.2pt;margin-top:134.2pt;width:20pt;height:25.05pt;z-index:2516899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" fillcolor="white [3201]" strokeweight=".5pt">
                <v:textbox inset="2mm,1mm,2mm,1mm">
                  <w:txbxContent>
                    <w:p w14:paraId="2C41EFBE" w14:textId="242F2535" w:rsidR="004C4A84" w:rsidRPr="000211F1" w:rsidRDefault="004C4A84" w:rsidP="004C4A84">
                      <w:pPr>
                        <w:ind w:firstLine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1A852B9" wp14:editId="1C7E16EB">
                <wp:simplePos x="0" y="0"/>
                <wp:positionH relativeFrom="margin">
                  <wp:align>right</wp:align>
                </wp:positionH>
                <wp:positionV relativeFrom="paragraph">
                  <wp:posOffset>605901</wp:posOffset>
                </wp:positionV>
                <wp:extent cx="254000" cy="318052"/>
                <wp:effectExtent l="0" t="0" r="12700" b="25400"/>
                <wp:wrapNone/>
                <wp:docPr id="25" name="Надпись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" cy="3180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27BF11" w14:textId="0783199A" w:rsidR="004C4A84" w:rsidRPr="000211F1" w:rsidRDefault="004C4A84" w:rsidP="004C4A84">
                            <w:pPr>
                              <w:ind w:firstLine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A852B9" id="Надпись 25" o:spid="_x0000_s1041" type="#_x0000_t202" style="position:absolute;left:0;text-align:left;margin-left:-31.2pt;margin-top:47.7pt;width:20pt;height:25.05pt;z-index:2516879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" fillcolor="white [3201]" strokeweight=".5pt">
                <v:textbox inset="2mm,1mm,2mm,1mm">
                  <w:txbxContent>
                    <w:p w14:paraId="1F27BF11" w14:textId="0783199A" w:rsidR="004C4A84" w:rsidRPr="000211F1" w:rsidRDefault="004C4A84" w:rsidP="004C4A84">
                      <w:pPr>
                        <w:ind w:firstLine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03B5E96" wp14:editId="5945B834">
                <wp:simplePos x="0" y="0"/>
                <wp:positionH relativeFrom="column">
                  <wp:posOffset>4476585</wp:posOffset>
                </wp:positionH>
                <wp:positionV relativeFrom="paragraph">
                  <wp:posOffset>557861</wp:posOffset>
                </wp:positionV>
                <wp:extent cx="254000" cy="318052"/>
                <wp:effectExtent l="0" t="0" r="12700" b="25400"/>
                <wp:wrapNone/>
                <wp:docPr id="24" name="Надпись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" cy="3180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4BC591" w14:textId="5CD1E9DE" w:rsidR="004C4A84" w:rsidRPr="000211F1" w:rsidRDefault="004C4A84" w:rsidP="004C4A84">
                            <w:pPr>
                              <w:ind w:firstLine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B5E96" id="Надпись 24" o:spid="_x0000_s1042" type="#_x0000_t202" style="position:absolute;left:0;text-align:left;margin-left:352.5pt;margin-top:43.95pt;width:20pt;height:25.0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" fillcolor="white [3201]" strokeweight=".5pt">
                <v:textbox inset="2mm,1mm,2mm,1mm">
                  <w:txbxContent>
                    <w:p w14:paraId="7A4BC591" w14:textId="5CD1E9DE" w:rsidR="004C4A84" w:rsidRPr="000211F1" w:rsidRDefault="004C4A84" w:rsidP="004C4A84">
                      <w:pPr>
                        <w:ind w:firstLine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505BFAF" wp14:editId="1EDCE57D">
                <wp:simplePos x="0" y="0"/>
                <wp:positionH relativeFrom="column">
                  <wp:posOffset>1518699</wp:posOffset>
                </wp:positionH>
                <wp:positionV relativeFrom="paragraph">
                  <wp:posOffset>1130356</wp:posOffset>
                </wp:positionV>
                <wp:extent cx="254000" cy="318052"/>
                <wp:effectExtent l="0" t="0" r="12700" b="25400"/>
                <wp:wrapNone/>
                <wp:docPr id="23" name="Надпись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" cy="3180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A2BE1A" w14:textId="4D40442F" w:rsidR="004C4A84" w:rsidRPr="000211F1" w:rsidRDefault="004C4A84" w:rsidP="004C4A84">
                            <w:pPr>
                              <w:ind w:firstLine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05BFAF" id="Надпись 23" o:spid="_x0000_s1043" type="#_x0000_t202" style="position:absolute;left:0;text-align:left;margin-left:119.6pt;margin-top:89pt;width:20pt;height:25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" fillcolor="white [3201]" strokeweight=".5pt">
                <v:textbox inset="2mm,1mm,2mm,1mm">
                  <w:txbxContent>
                    <w:p w14:paraId="49A2BE1A" w14:textId="4D40442F" w:rsidR="004C4A84" w:rsidRPr="000211F1" w:rsidRDefault="004C4A84" w:rsidP="004C4A84">
                      <w:pPr>
                        <w:ind w:firstLine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171B245" wp14:editId="1D25BDA1">
                <wp:simplePos x="0" y="0"/>
                <wp:positionH relativeFrom="column">
                  <wp:posOffset>723210</wp:posOffset>
                </wp:positionH>
                <wp:positionV relativeFrom="paragraph">
                  <wp:posOffset>2426693</wp:posOffset>
                </wp:positionV>
                <wp:extent cx="190389" cy="262393"/>
                <wp:effectExtent l="0" t="0" r="19685" b="23495"/>
                <wp:wrapNone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389" cy="2623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D4CC46" w14:textId="340B7F01" w:rsidR="004C4A84" w:rsidRPr="000211F1" w:rsidRDefault="004C4A84" w:rsidP="004C4A84">
                            <w:pPr>
                              <w:ind w:firstLine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1B245" id="Надпись 22" o:spid="_x0000_s1044" type="#_x0000_t202" style="position:absolute;left:0;text-align:left;margin-left:56.95pt;margin-top:191.1pt;width:15pt;height:20.6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" fillcolor="white [3201]" strokeweight=".5pt">
                <v:textbox inset="2mm,1mm,2mm,1mm">
                  <w:txbxContent>
                    <w:p w14:paraId="5CD4CC46" w14:textId="340B7F01" w:rsidR="004C4A84" w:rsidRPr="000211F1" w:rsidRDefault="004C4A84" w:rsidP="004C4A84">
                      <w:pPr>
                        <w:ind w:firstLine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2854E73" wp14:editId="3D832707">
                <wp:simplePos x="0" y="0"/>
                <wp:positionH relativeFrom="column">
                  <wp:posOffset>7951</wp:posOffset>
                </wp:positionH>
                <wp:positionV relativeFrom="paragraph">
                  <wp:posOffset>494251</wp:posOffset>
                </wp:positionV>
                <wp:extent cx="254000" cy="318052"/>
                <wp:effectExtent l="0" t="0" r="12700" b="25400"/>
                <wp:wrapNone/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" cy="3180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383951" w14:textId="77777777" w:rsidR="004C4A84" w:rsidRPr="000211F1" w:rsidRDefault="004C4A84" w:rsidP="004C4A84">
                            <w:pPr>
                              <w:ind w:firstLine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54E73" id="Надпись 21" o:spid="_x0000_s1045" type="#_x0000_t202" style="position:absolute;left:0;text-align:left;margin-left:.65pt;margin-top:38.9pt;width:20pt;height:25.0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" fillcolor="white [3201]" strokeweight=".5pt">
                <v:textbox inset="2mm,1mm,2mm,1mm">
                  <w:txbxContent>
                    <w:p w14:paraId="63383951" w14:textId="77777777" w:rsidR="004C4A84" w:rsidRPr="000211F1" w:rsidRDefault="004C4A84" w:rsidP="004C4A84">
                      <w:pPr>
                        <w:ind w:firstLine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0B52BF" w:rsidRPr="004B4BAB">
        <w:rPr>
          <w:noProof/>
        </w:rPr>
        <w:drawing>
          <wp:inline distT="0" distB="0" distL="0" distR="0" wp14:anchorId="377FED03" wp14:editId="5011683A">
            <wp:extent cx="6171565" cy="3239691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1565" cy="323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A221B" w14:textId="10DB2700" w:rsidR="00B356EF" w:rsidRDefault="00B356EF" w:rsidP="000B52BF">
      <w:pPr>
        <w:ind w:firstLine="0"/>
        <w:rPr>
          <w:noProof/>
        </w:rPr>
      </w:pPr>
    </w:p>
    <w:p w14:paraId="7E0CE0E5" w14:textId="405D5520" w:rsidR="00B356EF" w:rsidRDefault="00B356EF" w:rsidP="00B356EF">
      <w:pPr>
        <w:ind w:firstLine="0"/>
        <w:rPr>
          <w:noProof/>
        </w:rPr>
      </w:pPr>
      <w:r>
        <w:rPr>
          <w:noProof/>
        </w:rPr>
        <w:lastRenderedPageBreak/>
        <w:t xml:space="preserve">       Этот раздел предназначен для проверки всех цифровых и аналоговых каналов ввода/вывода системы, а также для ручного управления исполнительными устройствами.</w:t>
      </w:r>
    </w:p>
    <w:p w14:paraId="4F1CB49D" w14:textId="77777777" w:rsidR="00B356EF" w:rsidRDefault="00B356EF" w:rsidP="00B356EF">
      <w:pPr>
        <w:ind w:firstLine="0"/>
        <w:rPr>
          <w:noProof/>
        </w:rPr>
      </w:pPr>
      <w:r>
        <w:rPr>
          <w:noProof/>
        </w:rPr>
        <w:t>Раздел содержит следующие элементы:</w:t>
      </w:r>
    </w:p>
    <w:p w14:paraId="1B49DBF4" w14:textId="76F1FB5D" w:rsidR="00B356EF" w:rsidRDefault="00B356EF" w:rsidP="00B356EF">
      <w:pPr>
        <w:ind w:firstLine="0"/>
        <w:rPr>
          <w:noProof/>
        </w:rPr>
      </w:pPr>
      <w:r>
        <w:rPr>
          <w:noProof/>
        </w:rPr>
        <w:t>1. Список реле с их обозначениями и номерами каналов, а также тумблеры включения\выключения (каналы реле 33 имеют нормально закрытые контакты, включение тумблера выключает реле!);</w:t>
      </w:r>
    </w:p>
    <w:p w14:paraId="7B87EF36" w14:textId="1AFF2BC6" w:rsidR="00B356EF" w:rsidRDefault="00B356EF" w:rsidP="00B356EF">
      <w:pPr>
        <w:ind w:firstLine="0"/>
        <w:rPr>
          <w:noProof/>
        </w:rPr>
      </w:pPr>
      <w:r>
        <w:rPr>
          <w:noProof/>
        </w:rPr>
        <w:t>2. Кнопки очистки аварий и аварийного сброса давления;</w:t>
      </w:r>
    </w:p>
    <w:p w14:paraId="28F0E713" w14:textId="53182794" w:rsidR="00B356EF" w:rsidRDefault="00B356EF" w:rsidP="00B356EF">
      <w:pPr>
        <w:ind w:firstLine="0"/>
        <w:rPr>
          <w:noProof/>
        </w:rPr>
      </w:pPr>
      <w:r>
        <w:rPr>
          <w:noProof/>
        </w:rPr>
        <w:t>3. Манометры давления в различных точках системы. Под каждым манометром отображается цифровое значение с привязкой к конкретному каналу AI (аналоговый вход);</w:t>
      </w:r>
    </w:p>
    <w:p w14:paraId="3CDD9281" w14:textId="003E2DC6" w:rsidR="00B356EF" w:rsidRDefault="00B356EF" w:rsidP="00B356EF">
      <w:pPr>
        <w:ind w:firstLine="0"/>
        <w:rPr>
          <w:noProof/>
        </w:rPr>
      </w:pPr>
      <w:r>
        <w:rPr>
          <w:noProof/>
        </w:rPr>
        <w:t>4. Гидростанции очистки/охлаждения и подачи масла. Насос перекачки в бак подачи. Элементы управления насосами и пусковыми устройствами. Данные с концевых выключателей;</w:t>
      </w:r>
    </w:p>
    <w:p w14:paraId="1B4A2719" w14:textId="4E6E297A" w:rsidR="00B356EF" w:rsidRDefault="00B356EF" w:rsidP="00B356EF">
      <w:pPr>
        <w:ind w:firstLine="0"/>
        <w:rPr>
          <w:noProof/>
        </w:rPr>
      </w:pPr>
      <w:r>
        <w:rPr>
          <w:noProof/>
        </w:rPr>
        <w:t>5. Панель состояния кнопок управления;</w:t>
      </w:r>
    </w:p>
    <w:p w14:paraId="06CAA175" w14:textId="3D1B8642" w:rsidR="00B356EF" w:rsidRDefault="00B356EF" w:rsidP="00B356EF">
      <w:pPr>
        <w:ind w:firstLine="0"/>
        <w:rPr>
          <w:noProof/>
        </w:rPr>
      </w:pPr>
      <w:r>
        <w:rPr>
          <w:noProof/>
        </w:rPr>
        <w:t>6. Состояние автоматов и датчиков. Индикация состояния автоматов QF1–QF9. Состояние реле контроля фаз, питания и блоков питания;</w:t>
      </w:r>
    </w:p>
    <w:p w14:paraId="26A0C1E6" w14:textId="01BCBB23" w:rsidR="00B356EF" w:rsidRDefault="00B356EF" w:rsidP="00B356EF">
      <w:pPr>
        <w:ind w:firstLine="0"/>
        <w:rPr>
          <w:noProof/>
        </w:rPr>
      </w:pPr>
      <w:r>
        <w:rPr>
          <w:noProof/>
        </w:rPr>
        <w:t>7. Управление и индикация клапанов 44.1 и 44.2;</w:t>
      </w:r>
    </w:p>
    <w:p w14:paraId="003B5778" w14:textId="3F3465DB" w:rsidR="00B356EF" w:rsidRDefault="00B356EF" w:rsidP="00B356EF">
      <w:pPr>
        <w:ind w:firstLine="0"/>
        <w:rPr>
          <w:noProof/>
        </w:rPr>
      </w:pPr>
      <w:r>
        <w:rPr>
          <w:noProof/>
        </w:rPr>
        <w:t>8. Графики давления. Возможность отображения данных с разных каналов (например, Модбас, ДД);</w:t>
      </w:r>
    </w:p>
    <w:p w14:paraId="7F9751EF" w14:textId="18786D64" w:rsidR="00B356EF" w:rsidRDefault="00B356EF" w:rsidP="00B356EF">
      <w:pPr>
        <w:ind w:firstLine="0"/>
        <w:rPr>
          <w:noProof/>
        </w:rPr>
      </w:pPr>
      <w:r>
        <w:rPr>
          <w:noProof/>
        </w:rPr>
        <w:t>9. Подача давления в насос ВД — пошаговое изменение значения. Регулировка низкого давления в линии подачи масла;</w:t>
      </w:r>
      <w:r>
        <w:rPr>
          <w:noProof/>
        </w:rPr>
        <w:tab/>
      </w:r>
    </w:p>
    <w:p w14:paraId="4273DF86" w14:textId="4841E2D7" w:rsidR="00B356EF" w:rsidRDefault="00B356EF" w:rsidP="00B356EF">
      <w:pPr>
        <w:ind w:firstLine="0"/>
        <w:rPr>
          <w:noProof/>
        </w:rPr>
      </w:pPr>
      <w:r>
        <w:rPr>
          <w:noProof/>
        </w:rPr>
        <w:t>10. Напряжение на пропорциональный клапан регулировки давления НС подачи масла.</w:t>
      </w:r>
    </w:p>
    <w:p w14:paraId="22A83756" w14:textId="2A5FA0EE" w:rsidR="00B356EF" w:rsidRDefault="00B356EF" w:rsidP="00B356EF">
      <w:pPr>
        <w:ind w:firstLine="0"/>
        <w:rPr>
          <w:noProof/>
        </w:rPr>
      </w:pPr>
    </w:p>
    <w:p w14:paraId="4740CD50" w14:textId="77777777" w:rsidR="00B356EF" w:rsidRDefault="00B356EF" w:rsidP="00B356EF">
      <w:pPr>
        <w:ind w:firstLine="0"/>
        <w:rPr>
          <w:noProof/>
        </w:rPr>
      </w:pPr>
    </w:p>
    <w:p w14:paraId="1C1156CC" w14:textId="002D2707" w:rsidR="00B356EF" w:rsidRPr="00FE3D6F" w:rsidRDefault="00B356EF" w:rsidP="00B356EF">
      <w:pPr>
        <w:pStyle w:val="2"/>
      </w:pPr>
      <w:bookmarkStart w:id="40" w:name="_Toc209793849"/>
      <w:bookmarkStart w:id="41" w:name="_Hlk209791288"/>
      <w:r>
        <w:t>Экранная форма «</w:t>
      </w:r>
      <w:r w:rsidRPr="00B356EF">
        <w:t xml:space="preserve"> </w:t>
      </w:r>
      <w:r w:rsidRPr="00B356EF">
        <w:rPr>
          <w:lang w:val="ru-RU"/>
        </w:rPr>
        <w:t>Настройки клапанов 37.1 и 37.2</w:t>
      </w:r>
      <w:r>
        <w:t>»</w:t>
      </w:r>
      <w:bookmarkEnd w:id="40"/>
    </w:p>
    <w:bookmarkEnd w:id="41"/>
    <w:p w14:paraId="31AD9743" w14:textId="4EBDB981" w:rsidR="00B356EF" w:rsidRDefault="00B356EF" w:rsidP="00B356EF">
      <w:pPr>
        <w:ind w:firstLine="0"/>
        <w:rPr>
          <w:noProof/>
        </w:rPr>
      </w:pPr>
    </w:p>
    <w:p w14:paraId="178765D0" w14:textId="3F8302A3" w:rsidR="00760515" w:rsidRDefault="00760515" w:rsidP="00760515">
      <w:pPr>
        <w:ind w:firstLine="0"/>
        <w:rPr>
          <w:noProof/>
        </w:rPr>
      </w:pPr>
      <w:r>
        <w:rPr>
          <w:noProof/>
        </w:rPr>
        <w:t>Раздел позволяет настроить драйвер клапанов 37.1 и 37.2.</w:t>
      </w:r>
    </w:p>
    <w:p w14:paraId="405999DB" w14:textId="77777777" w:rsidR="00760515" w:rsidRDefault="00760515" w:rsidP="00760515">
      <w:pPr>
        <w:ind w:firstLine="0"/>
        <w:rPr>
          <w:noProof/>
        </w:rPr>
      </w:pPr>
      <w:r>
        <w:rPr>
          <w:noProof/>
        </w:rPr>
        <w:t>Раздел содержит следующие элементы:</w:t>
      </w:r>
    </w:p>
    <w:p w14:paraId="4870305D" w14:textId="360C9C1A" w:rsidR="00760515" w:rsidRDefault="00760515" w:rsidP="00760515">
      <w:pPr>
        <w:ind w:firstLine="0"/>
        <w:rPr>
          <w:noProof/>
        </w:rPr>
      </w:pPr>
      <w:r>
        <w:rPr>
          <w:noProof/>
        </w:rPr>
        <w:t>1. Индикатор состояния драйвера и режима работы;</w:t>
      </w:r>
    </w:p>
    <w:p w14:paraId="12FC3668" w14:textId="62C80B4F" w:rsidR="00760515" w:rsidRDefault="00760515" w:rsidP="00760515">
      <w:pPr>
        <w:ind w:firstLine="0"/>
        <w:rPr>
          <w:noProof/>
        </w:rPr>
      </w:pPr>
      <w:r>
        <w:rPr>
          <w:noProof/>
        </w:rPr>
        <w:t>2. Кнопки управления клапаном;</w:t>
      </w:r>
    </w:p>
    <w:p w14:paraId="70BFE65B" w14:textId="670086D0" w:rsidR="00760515" w:rsidRDefault="00760515" w:rsidP="00760515">
      <w:pPr>
        <w:ind w:firstLine="0"/>
        <w:rPr>
          <w:noProof/>
        </w:rPr>
      </w:pPr>
      <w:r>
        <w:rPr>
          <w:noProof/>
        </w:rPr>
        <w:t xml:space="preserve">3. Ввод низкоуровневых команд для драйвера; </w:t>
      </w:r>
    </w:p>
    <w:p w14:paraId="0CF52234" w14:textId="15961D99" w:rsidR="00760515" w:rsidRDefault="00760515" w:rsidP="00760515">
      <w:pPr>
        <w:ind w:firstLine="0"/>
        <w:rPr>
          <w:noProof/>
        </w:rPr>
      </w:pPr>
      <w:r>
        <w:rPr>
          <w:noProof/>
        </w:rPr>
        <w:t>4. Кнопка очистки графиков;</w:t>
      </w:r>
    </w:p>
    <w:p w14:paraId="332DE328" w14:textId="385311D4" w:rsidR="00760515" w:rsidRDefault="00760515" w:rsidP="00760515">
      <w:pPr>
        <w:ind w:firstLine="0"/>
        <w:rPr>
          <w:noProof/>
        </w:rPr>
      </w:pPr>
      <w:r>
        <w:rPr>
          <w:noProof/>
        </w:rPr>
        <w:t>5. Графики значений шага, значений положения энкодера и угла поворота;</w:t>
      </w:r>
    </w:p>
    <w:p w14:paraId="02704D34" w14:textId="2C2682A5" w:rsidR="00760515" w:rsidRDefault="00760515" w:rsidP="00760515">
      <w:pPr>
        <w:ind w:firstLine="0"/>
        <w:rPr>
          <w:noProof/>
        </w:rPr>
      </w:pPr>
      <w:r>
        <w:rPr>
          <w:noProof/>
        </w:rPr>
        <w:t>6. Уставки работы клапана;</w:t>
      </w:r>
    </w:p>
    <w:p w14:paraId="5F82675F" w14:textId="0C3930E8" w:rsidR="00760515" w:rsidRDefault="00760515" w:rsidP="00760515">
      <w:pPr>
        <w:ind w:firstLine="0"/>
        <w:rPr>
          <w:noProof/>
        </w:rPr>
      </w:pPr>
      <w:r>
        <w:rPr>
          <w:noProof/>
        </w:rPr>
        <w:t>7. Индикаторы статусов и аварий.</w:t>
      </w:r>
    </w:p>
    <w:p w14:paraId="2C6C7936" w14:textId="7B813371" w:rsidR="000B52BF" w:rsidRDefault="00CC1CB6" w:rsidP="00B356EF">
      <w:pPr>
        <w:ind w:firstLine="0"/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69F6AF1" wp14:editId="4F453B42">
                <wp:simplePos x="0" y="0"/>
                <wp:positionH relativeFrom="column">
                  <wp:posOffset>5611660</wp:posOffset>
                </wp:positionH>
                <wp:positionV relativeFrom="paragraph">
                  <wp:posOffset>1344902</wp:posOffset>
                </wp:positionV>
                <wp:extent cx="254000" cy="318052"/>
                <wp:effectExtent l="0" t="0" r="12700" b="25400"/>
                <wp:wrapNone/>
                <wp:docPr id="33" name="Надпись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" cy="3180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28E411" w14:textId="347ABC2A" w:rsidR="00CC1CB6" w:rsidRPr="000211F1" w:rsidRDefault="00CC1CB6" w:rsidP="00CC1CB6">
                            <w:pPr>
                              <w:ind w:firstLine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9F6AF1" id="Надпись 33" o:spid="_x0000_s1046" type="#_x0000_t202" style="position:absolute;left:0;text-align:left;margin-left:441.85pt;margin-top:105.9pt;width:20pt;height:25.0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" fillcolor="white [3201]" strokeweight=".5pt">
                <v:textbox inset="2mm,1mm,2mm,1mm">
                  <w:txbxContent>
                    <w:p w14:paraId="0328E411" w14:textId="347ABC2A" w:rsidR="00CC1CB6" w:rsidRPr="000211F1" w:rsidRDefault="00CC1CB6" w:rsidP="00CC1CB6">
                      <w:pPr>
                        <w:ind w:firstLine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F66FC91" wp14:editId="71CA6ABC">
                <wp:simplePos x="0" y="0"/>
                <wp:positionH relativeFrom="column">
                  <wp:posOffset>4395718</wp:posOffset>
                </wp:positionH>
                <wp:positionV relativeFrom="paragraph">
                  <wp:posOffset>2482822</wp:posOffset>
                </wp:positionV>
                <wp:extent cx="254000" cy="318052"/>
                <wp:effectExtent l="0" t="0" r="12700" b="25400"/>
                <wp:wrapNone/>
                <wp:docPr id="32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" cy="3180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AE116E" w14:textId="74397154" w:rsidR="00CC1CB6" w:rsidRPr="000211F1" w:rsidRDefault="00CC1CB6" w:rsidP="00CC1CB6">
                            <w:pPr>
                              <w:ind w:firstLine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66FC91" id="Надпись 32" o:spid="_x0000_s1047" type="#_x0000_t202" style="position:absolute;left:0;text-align:left;margin-left:346.1pt;margin-top:195.5pt;width:20pt;height:25.0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" fillcolor="white [3201]" strokeweight=".5pt">
                <v:textbox inset="2mm,1mm,2mm,1mm">
                  <w:txbxContent>
                    <w:p w14:paraId="6BAE116E" w14:textId="74397154" w:rsidR="00CC1CB6" w:rsidRPr="000211F1" w:rsidRDefault="00CC1CB6" w:rsidP="00CC1CB6">
                      <w:pPr>
                        <w:ind w:firstLine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B418CBF" wp14:editId="1A94D064">
                <wp:simplePos x="0" y="0"/>
                <wp:positionH relativeFrom="column">
                  <wp:posOffset>3680626</wp:posOffset>
                </wp:positionH>
                <wp:positionV relativeFrom="paragraph">
                  <wp:posOffset>1767591</wp:posOffset>
                </wp:positionV>
                <wp:extent cx="254000" cy="318052"/>
                <wp:effectExtent l="0" t="0" r="12700" b="25400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" cy="3180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281D64" w14:textId="7FE5CD9D" w:rsidR="00CC1CB6" w:rsidRPr="000211F1" w:rsidRDefault="00CC1CB6" w:rsidP="00CC1CB6">
                            <w:pPr>
                              <w:ind w:firstLine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18CBF" id="Надпись 16" o:spid="_x0000_s1048" type="#_x0000_t202" style="position:absolute;left:0;text-align:left;margin-left:289.8pt;margin-top:139.2pt;width:20pt;height:25.0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" fillcolor="white [3201]" strokeweight=".5pt">
                <v:textbox inset="2mm,1mm,2mm,1mm">
                  <w:txbxContent>
                    <w:p w14:paraId="3F281D64" w14:textId="7FE5CD9D" w:rsidR="00CC1CB6" w:rsidRPr="000211F1" w:rsidRDefault="00CC1CB6" w:rsidP="00CC1CB6">
                      <w:pPr>
                        <w:ind w:firstLine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E07DB1A" wp14:editId="5DC18803">
                <wp:simplePos x="0" y="0"/>
                <wp:positionH relativeFrom="column">
                  <wp:posOffset>1009125</wp:posOffset>
                </wp:positionH>
                <wp:positionV relativeFrom="paragraph">
                  <wp:posOffset>3040407</wp:posOffset>
                </wp:positionV>
                <wp:extent cx="254000" cy="318052"/>
                <wp:effectExtent l="0" t="0" r="12700" b="25400"/>
                <wp:wrapNone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" cy="3180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A40D14" w14:textId="61F8D9FB" w:rsidR="00CC1CB6" w:rsidRPr="000211F1" w:rsidRDefault="00CC1CB6" w:rsidP="00CC1CB6">
                            <w:pPr>
                              <w:ind w:firstLine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7DB1A" id="Надпись 9" o:spid="_x0000_s1049" type="#_x0000_t202" style="position:absolute;left:0;text-align:left;margin-left:79.45pt;margin-top:239.4pt;width:20pt;height:25.0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" fillcolor="white [3201]" strokeweight=".5pt">
                <v:textbox inset="2mm,1mm,2mm,1mm">
                  <w:txbxContent>
                    <w:p w14:paraId="2AA40D14" w14:textId="61F8D9FB" w:rsidR="00CC1CB6" w:rsidRPr="000211F1" w:rsidRDefault="00CC1CB6" w:rsidP="00CC1CB6">
                      <w:pPr>
                        <w:ind w:firstLine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ABBCD18" wp14:editId="74AABCFE">
                <wp:simplePos x="0" y="0"/>
                <wp:positionH relativeFrom="column">
                  <wp:posOffset>190831</wp:posOffset>
                </wp:positionH>
                <wp:positionV relativeFrom="paragraph">
                  <wp:posOffset>2643008</wp:posOffset>
                </wp:positionV>
                <wp:extent cx="254000" cy="318052"/>
                <wp:effectExtent l="0" t="0" r="12700" b="25400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" cy="3180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82F76B" w14:textId="6563B644" w:rsidR="00CC1CB6" w:rsidRPr="000211F1" w:rsidRDefault="00CC1CB6" w:rsidP="00CC1CB6">
                            <w:pPr>
                              <w:ind w:firstLine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BCD18" id="Надпись 6" o:spid="_x0000_s1050" type="#_x0000_t202" style="position:absolute;left:0;text-align:left;margin-left:15.05pt;margin-top:208.1pt;width:20pt;height:25.0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" fillcolor="white [3201]" strokeweight=".5pt">
                <v:textbox inset="2mm,1mm,2mm,1mm">
                  <w:txbxContent>
                    <w:p w14:paraId="6F82F76B" w14:textId="6563B644" w:rsidR="00CC1CB6" w:rsidRPr="000211F1" w:rsidRDefault="00CC1CB6" w:rsidP="00CC1CB6">
                      <w:pPr>
                        <w:ind w:firstLine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310F153" wp14:editId="68706F81">
                <wp:simplePos x="0" y="0"/>
                <wp:positionH relativeFrom="column">
                  <wp:posOffset>7951</wp:posOffset>
                </wp:positionH>
                <wp:positionV relativeFrom="paragraph">
                  <wp:posOffset>1386702</wp:posOffset>
                </wp:positionV>
                <wp:extent cx="254000" cy="318052"/>
                <wp:effectExtent l="0" t="0" r="12700" b="2540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" cy="3180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ACAAFC" w14:textId="6005D138" w:rsidR="00CC1CB6" w:rsidRPr="000211F1" w:rsidRDefault="00CC1CB6" w:rsidP="00CC1CB6">
                            <w:pPr>
                              <w:ind w:firstLine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10F153" id="Надпись 4" o:spid="_x0000_s1051" type="#_x0000_t202" style="position:absolute;left:0;text-align:left;margin-left:.65pt;margin-top:109.2pt;width:20pt;height:25.0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" fillcolor="white [3201]" strokeweight=".5pt">
                <v:textbox inset="2mm,1mm,2mm,1mm">
                  <w:txbxContent>
                    <w:p w14:paraId="5EACAAFC" w14:textId="6005D138" w:rsidR="00CC1CB6" w:rsidRPr="000211F1" w:rsidRDefault="00CC1CB6" w:rsidP="00CC1CB6">
                      <w:pPr>
                        <w:ind w:firstLine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FA49048" wp14:editId="426D98F3">
                <wp:simplePos x="0" y="0"/>
                <wp:positionH relativeFrom="column">
                  <wp:posOffset>970059</wp:posOffset>
                </wp:positionH>
                <wp:positionV relativeFrom="paragraph">
                  <wp:posOffset>464350</wp:posOffset>
                </wp:positionV>
                <wp:extent cx="254000" cy="318052"/>
                <wp:effectExtent l="0" t="0" r="12700" b="2540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" cy="3180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A487B8" w14:textId="77777777" w:rsidR="00CC1CB6" w:rsidRPr="000211F1" w:rsidRDefault="00CC1CB6" w:rsidP="00CC1CB6">
                            <w:pPr>
                              <w:ind w:firstLine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A49048" id="Надпись 3" o:spid="_x0000_s1052" type="#_x0000_t202" style="position:absolute;left:0;text-align:left;margin-left:76.4pt;margin-top:36.55pt;width:20pt;height:25.0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" fillcolor="white [3201]" strokeweight=".5pt">
                <v:textbox inset="2mm,1mm,2mm,1mm">
                  <w:txbxContent>
                    <w:p w14:paraId="7EA487B8" w14:textId="77777777" w:rsidR="00CC1CB6" w:rsidRPr="000211F1" w:rsidRDefault="00CC1CB6" w:rsidP="00CC1CB6">
                      <w:pPr>
                        <w:ind w:firstLine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B356EF" w:rsidRPr="004B4BAB">
        <w:rPr>
          <w:noProof/>
        </w:rPr>
        <w:drawing>
          <wp:inline distT="0" distB="0" distL="0" distR="0" wp14:anchorId="1ECC7A7B" wp14:editId="3EBCEFE3">
            <wp:extent cx="6171565" cy="3383579"/>
            <wp:effectExtent l="0" t="0" r="635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1565" cy="3383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C55EA" w14:textId="02F8F104" w:rsidR="00B356EF" w:rsidRDefault="00B356EF" w:rsidP="00B356EF">
      <w:pPr>
        <w:ind w:firstLine="0"/>
        <w:rPr>
          <w:noProof/>
        </w:rPr>
      </w:pPr>
    </w:p>
    <w:p w14:paraId="2342D56F" w14:textId="722A1CF8" w:rsidR="00B356EF" w:rsidRDefault="00B356EF" w:rsidP="00B356EF">
      <w:pPr>
        <w:ind w:firstLine="0"/>
        <w:rPr>
          <w:noProof/>
        </w:rPr>
      </w:pPr>
    </w:p>
    <w:p w14:paraId="6E346D4B" w14:textId="44126311" w:rsidR="00760515" w:rsidRPr="00FE3D6F" w:rsidRDefault="00760515" w:rsidP="00760515">
      <w:pPr>
        <w:pStyle w:val="2"/>
      </w:pPr>
      <w:bookmarkStart w:id="42" w:name="_Toc209793850"/>
      <w:r>
        <w:t>Экранная форма «</w:t>
      </w:r>
      <w:r w:rsidRPr="00B356EF">
        <w:t xml:space="preserve"> </w:t>
      </w:r>
      <w:r w:rsidRPr="00760515">
        <w:t>Настройки высокого давления</w:t>
      </w:r>
      <w:r>
        <w:t>»</w:t>
      </w:r>
      <w:bookmarkEnd w:id="42"/>
    </w:p>
    <w:p w14:paraId="54A63D92" w14:textId="3404D873" w:rsidR="00760515" w:rsidRDefault="00760515" w:rsidP="00B356EF">
      <w:pPr>
        <w:ind w:firstLine="0"/>
        <w:rPr>
          <w:noProof/>
          <w:lang w:val="x-none"/>
        </w:rPr>
      </w:pPr>
    </w:p>
    <w:p w14:paraId="38F07DBB" w14:textId="3F946C22" w:rsidR="00760515" w:rsidRPr="00760515" w:rsidRDefault="00760515" w:rsidP="00B356EF">
      <w:pPr>
        <w:ind w:firstLine="0"/>
        <w:rPr>
          <w:noProof/>
          <w:lang w:val="x-none"/>
        </w:rPr>
      </w:pPr>
      <w:r w:rsidRPr="004B4BAB">
        <w:rPr>
          <w:noProof/>
        </w:rPr>
        <w:drawing>
          <wp:inline distT="0" distB="0" distL="0" distR="0" wp14:anchorId="3C05310A" wp14:editId="3C0BD2AD">
            <wp:extent cx="3479218" cy="4391246"/>
            <wp:effectExtent l="0" t="0" r="6985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0610" cy="44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473FE" w14:textId="77777777" w:rsidR="00760515" w:rsidRDefault="00760515" w:rsidP="00B356EF">
      <w:pPr>
        <w:ind w:firstLine="0"/>
        <w:rPr>
          <w:noProof/>
        </w:rPr>
      </w:pPr>
    </w:p>
    <w:p w14:paraId="6B6FA9E7" w14:textId="163B1FDF" w:rsidR="00760515" w:rsidRDefault="00760515" w:rsidP="00760515">
      <w:pPr>
        <w:ind w:firstLine="709"/>
        <w:rPr>
          <w:lang w:eastAsia="en-US"/>
        </w:rPr>
      </w:pPr>
      <w:r>
        <w:rPr>
          <w:lang w:eastAsia="en-US"/>
        </w:rPr>
        <w:lastRenderedPageBreak/>
        <w:t>Раздел позволяет настроить работу с высоким давлением:</w:t>
      </w:r>
    </w:p>
    <w:p w14:paraId="35D5FB2E" w14:textId="45885A0C" w:rsidR="00760515" w:rsidRDefault="00760515" w:rsidP="00760515">
      <w:pPr>
        <w:ind w:firstLine="709"/>
        <w:rPr>
          <w:lang w:eastAsia="en-US"/>
        </w:rPr>
      </w:pPr>
      <w:r>
        <w:rPr>
          <w:lang w:eastAsia="en-US"/>
        </w:rPr>
        <w:t>• Pressure Source – источник текущих данных о давлении (Modbus, UDP или локальные датчики);</w:t>
      </w:r>
    </w:p>
    <w:p w14:paraId="6D11DBB7" w14:textId="55CF4156" w:rsidR="00760515" w:rsidRDefault="00760515" w:rsidP="00760515">
      <w:pPr>
        <w:ind w:firstLine="709"/>
        <w:rPr>
          <w:lang w:eastAsia="en-US"/>
        </w:rPr>
      </w:pPr>
      <w:r>
        <w:rPr>
          <w:lang w:eastAsia="en-US"/>
        </w:rPr>
        <w:t>• dP pressure down MPa – падение давление на эту величину за время «dt pressure down ms» служить индикатором того, что серво-клапан плавного сброса открылся до нужного значения для плавного сброса давления;</w:t>
      </w:r>
    </w:p>
    <w:p w14:paraId="6126EAAC" w14:textId="205144D3" w:rsidR="00760515" w:rsidRDefault="00760515" w:rsidP="00760515">
      <w:pPr>
        <w:ind w:firstLine="709"/>
        <w:rPr>
          <w:lang w:eastAsia="en-US"/>
        </w:rPr>
      </w:pPr>
      <w:r>
        <w:rPr>
          <w:lang w:eastAsia="en-US"/>
        </w:rPr>
        <w:t>• A [MPa/V] – наклон зависимости давления от напряжения для Haskel или для пропорционального клапана НС подачи масла;</w:t>
      </w:r>
    </w:p>
    <w:p w14:paraId="2D05B79B" w14:textId="76104303" w:rsidR="00760515" w:rsidRDefault="00760515" w:rsidP="00760515">
      <w:pPr>
        <w:ind w:firstLine="709"/>
        <w:rPr>
          <w:lang w:eastAsia="en-US"/>
        </w:rPr>
      </w:pPr>
      <w:r>
        <w:rPr>
          <w:lang w:eastAsia="en-US"/>
        </w:rPr>
        <w:t>• P0 [MPa] – постоянная составляющая зависимости давления от напряжения для Haskel или для пропорционального клапана НС подачи масла;</w:t>
      </w:r>
    </w:p>
    <w:p w14:paraId="4F617718" w14:textId="77777777" w:rsidR="00760515" w:rsidRDefault="00760515" w:rsidP="00760515">
      <w:pPr>
        <w:ind w:firstLine="709"/>
        <w:rPr>
          <w:lang w:eastAsia="en-US"/>
        </w:rPr>
      </w:pPr>
      <w:r>
        <w:rPr>
          <w:lang w:eastAsia="en-US"/>
        </w:rPr>
        <w:t>Давления для Haskel или для пропорционального клапана НС подачи масла можно аппроксимировать седеющей формулой</w:t>
      </w:r>
    </w:p>
    <w:p w14:paraId="6922BFFD" w14:textId="77777777" w:rsidR="00760515" w:rsidRPr="00760515" w:rsidRDefault="00760515" w:rsidP="00760515">
      <w:pPr>
        <w:ind w:firstLine="709"/>
        <w:rPr>
          <w:lang w:val="en-US" w:eastAsia="en-US"/>
        </w:rPr>
      </w:pPr>
      <w:r w:rsidRPr="00760515">
        <w:rPr>
          <w:lang w:val="en-US" w:eastAsia="en-US"/>
        </w:rPr>
        <w:t>P = A * U + P0</w:t>
      </w:r>
    </w:p>
    <w:p w14:paraId="752C38CE" w14:textId="77777777" w:rsidR="00760515" w:rsidRPr="00760515" w:rsidRDefault="00760515" w:rsidP="00760515">
      <w:pPr>
        <w:ind w:firstLine="709"/>
        <w:rPr>
          <w:lang w:val="en-US" w:eastAsia="en-US"/>
        </w:rPr>
      </w:pPr>
      <w:r w:rsidRPr="00760515">
        <w:rPr>
          <w:lang w:val="en-US" w:eastAsia="en-US"/>
        </w:rPr>
        <w:t>•</w:t>
      </w:r>
      <w:r w:rsidRPr="00760515">
        <w:rPr>
          <w:lang w:val="en-US" w:eastAsia="en-US"/>
        </w:rPr>
        <w:tab/>
        <w:t xml:space="preserve">Accuracy [%] – </w:t>
      </w:r>
      <w:r>
        <w:rPr>
          <w:lang w:eastAsia="en-US"/>
        </w:rPr>
        <w:t>погрешность</w:t>
      </w:r>
      <w:r w:rsidRPr="00760515">
        <w:rPr>
          <w:lang w:val="en-US" w:eastAsia="en-US"/>
        </w:rPr>
        <w:t xml:space="preserve"> </w:t>
      </w:r>
    </w:p>
    <w:p w14:paraId="3C8C2641" w14:textId="77777777" w:rsidR="00760515" w:rsidRDefault="00760515" w:rsidP="00760515">
      <w:pPr>
        <w:ind w:firstLine="709"/>
        <w:rPr>
          <w:lang w:eastAsia="en-US"/>
        </w:rPr>
      </w:pPr>
      <w:r>
        <w:rPr>
          <w:lang w:eastAsia="en-US"/>
        </w:rPr>
        <w:t>•</w:t>
      </w:r>
      <w:r>
        <w:rPr>
          <w:lang w:eastAsia="en-US"/>
        </w:rPr>
        <w:tab/>
        <w:t>Accuracy max [MPa] – максимальная погрешность</w:t>
      </w:r>
    </w:p>
    <w:p w14:paraId="67A46959" w14:textId="77777777" w:rsidR="00760515" w:rsidRDefault="00760515" w:rsidP="00760515">
      <w:pPr>
        <w:ind w:firstLine="709"/>
        <w:rPr>
          <w:lang w:eastAsia="en-US"/>
        </w:rPr>
      </w:pPr>
      <w:r>
        <w:rPr>
          <w:lang w:eastAsia="en-US"/>
        </w:rPr>
        <w:t>•</w:t>
      </w:r>
      <w:r>
        <w:rPr>
          <w:lang w:eastAsia="en-US"/>
        </w:rPr>
        <w:tab/>
        <w:t xml:space="preserve">Accuracy min [MPa] – минимальная погрешность </w:t>
      </w:r>
    </w:p>
    <w:p w14:paraId="1E261E22" w14:textId="77777777" w:rsidR="00760515" w:rsidRDefault="00760515" w:rsidP="00760515">
      <w:pPr>
        <w:ind w:firstLine="709"/>
        <w:rPr>
          <w:lang w:eastAsia="en-US"/>
        </w:rPr>
      </w:pPr>
      <w:r>
        <w:rPr>
          <w:lang w:eastAsia="en-US"/>
        </w:rPr>
        <w:t>•</w:t>
      </w:r>
      <w:r>
        <w:rPr>
          <w:lang w:eastAsia="en-US"/>
        </w:rPr>
        <w:tab/>
        <w:t>BackPressurVoltage [V]</w:t>
      </w:r>
      <w:r w:rsidR="000B7F7B">
        <w:rPr>
          <w:lang w:eastAsia="en-US"/>
        </w:rPr>
        <w:t xml:space="preserve"> </w:t>
      </w:r>
    </w:p>
    <w:p w14:paraId="4800F65E" w14:textId="77777777" w:rsidR="00760515" w:rsidRDefault="00760515" w:rsidP="00760515">
      <w:pPr>
        <w:ind w:firstLine="709"/>
        <w:rPr>
          <w:lang w:eastAsia="en-US"/>
        </w:rPr>
      </w:pPr>
    </w:p>
    <w:p w14:paraId="3B6499A0" w14:textId="77777777" w:rsidR="00760515" w:rsidRDefault="00760515" w:rsidP="00760515">
      <w:pPr>
        <w:ind w:firstLine="709"/>
        <w:rPr>
          <w:lang w:eastAsia="en-US"/>
        </w:rPr>
      </w:pPr>
    </w:p>
    <w:p w14:paraId="3675CD70" w14:textId="2B42E2FE" w:rsidR="00CF2369" w:rsidRPr="00FE3D6F" w:rsidRDefault="00CF2369" w:rsidP="00CF2369">
      <w:pPr>
        <w:pStyle w:val="2"/>
      </w:pPr>
      <w:bookmarkStart w:id="43" w:name="_Toc209793851"/>
      <w:bookmarkStart w:id="44" w:name="_Hlk209791995"/>
      <w:r>
        <w:t>Экранная форма «</w:t>
      </w:r>
      <w:r w:rsidRPr="00B356EF">
        <w:t xml:space="preserve"> </w:t>
      </w:r>
      <w:r w:rsidRPr="00CF2369">
        <w:t>Управление и просмотр гидросистемы</w:t>
      </w:r>
      <w:r>
        <w:t>»</w:t>
      </w:r>
      <w:bookmarkEnd w:id="43"/>
    </w:p>
    <w:bookmarkEnd w:id="44"/>
    <w:p w14:paraId="7DDB31A1" w14:textId="77777777" w:rsidR="00760515" w:rsidRPr="00CF2369" w:rsidRDefault="00760515" w:rsidP="00760515">
      <w:pPr>
        <w:ind w:firstLine="709"/>
        <w:rPr>
          <w:lang w:val="x-none" w:eastAsia="en-US"/>
        </w:rPr>
      </w:pPr>
    </w:p>
    <w:p w14:paraId="2EE3C2E1" w14:textId="67BC4C9E" w:rsidR="00760515" w:rsidRPr="00CF2369" w:rsidRDefault="00991592" w:rsidP="00CF2369">
      <w:pPr>
        <w:ind w:firstLine="0"/>
        <w:rPr>
          <w:lang w:val="x-none"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DD43FC9" wp14:editId="54545C40">
                <wp:simplePos x="0" y="0"/>
                <wp:positionH relativeFrom="column">
                  <wp:posOffset>1653872</wp:posOffset>
                </wp:positionH>
                <wp:positionV relativeFrom="paragraph">
                  <wp:posOffset>2808080</wp:posOffset>
                </wp:positionV>
                <wp:extent cx="254000" cy="318052"/>
                <wp:effectExtent l="0" t="0" r="12700" b="25400"/>
                <wp:wrapNone/>
                <wp:docPr id="44" name="Надпись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" cy="3180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2CCCDF" w14:textId="1548F3D6" w:rsidR="00991592" w:rsidRPr="000211F1" w:rsidRDefault="00991592" w:rsidP="00991592">
                            <w:pPr>
                              <w:ind w:firstLine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43FC9" id="Надпись 44" o:spid="_x0000_s1053" type="#_x0000_t202" style="position:absolute;left:0;text-align:left;margin-left:130.25pt;margin-top:221.1pt;width:20pt;height:25.0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" fillcolor="white [3201]" strokeweight=".5pt">
                <v:textbox inset="2mm,1mm,2mm,1mm">
                  <w:txbxContent>
                    <w:p w14:paraId="0E2CCCDF" w14:textId="1548F3D6" w:rsidR="00991592" w:rsidRPr="000211F1" w:rsidRDefault="00991592" w:rsidP="00991592">
                      <w:pPr>
                        <w:ind w:firstLine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62567B4" wp14:editId="37B532E3">
                <wp:simplePos x="0" y="0"/>
                <wp:positionH relativeFrom="column">
                  <wp:posOffset>1064868</wp:posOffset>
                </wp:positionH>
                <wp:positionV relativeFrom="paragraph">
                  <wp:posOffset>1526071</wp:posOffset>
                </wp:positionV>
                <wp:extent cx="254000" cy="318052"/>
                <wp:effectExtent l="0" t="0" r="12700" b="25400"/>
                <wp:wrapNone/>
                <wp:docPr id="42" name="Надпись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" cy="3180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31DD69" w14:textId="414A099F" w:rsidR="00991592" w:rsidRPr="000211F1" w:rsidRDefault="00991592" w:rsidP="00991592">
                            <w:pPr>
                              <w:ind w:firstLine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2567B4" id="Надпись 42" o:spid="_x0000_s1054" type="#_x0000_t202" style="position:absolute;left:0;text-align:left;margin-left:83.85pt;margin-top:120.15pt;width:20pt;height:25.0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" fillcolor="white [3201]" strokeweight=".5pt">
                <v:textbox inset="2mm,1mm,2mm,1mm">
                  <w:txbxContent>
                    <w:p w14:paraId="0531DD69" w14:textId="414A099F" w:rsidR="00991592" w:rsidRPr="000211F1" w:rsidRDefault="00991592" w:rsidP="00991592">
                      <w:pPr>
                        <w:ind w:firstLine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DDA176F" wp14:editId="65227D6B">
                <wp:simplePos x="0" y="0"/>
                <wp:positionH relativeFrom="column">
                  <wp:posOffset>317914</wp:posOffset>
                </wp:positionH>
                <wp:positionV relativeFrom="paragraph">
                  <wp:posOffset>1447689</wp:posOffset>
                </wp:positionV>
                <wp:extent cx="254000" cy="318052"/>
                <wp:effectExtent l="0" t="0" r="12700" b="25400"/>
                <wp:wrapNone/>
                <wp:docPr id="35" name="Надпись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" cy="3180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015C72" w14:textId="629D339C" w:rsidR="00991592" w:rsidRPr="000211F1" w:rsidRDefault="00991592" w:rsidP="00991592">
                            <w:pPr>
                              <w:ind w:firstLine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A176F" id="Надпись 35" o:spid="_x0000_s1055" type="#_x0000_t202" style="position:absolute;left:0;text-align:left;margin-left:25.05pt;margin-top:114pt;width:20pt;height:25.0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" fillcolor="white [3201]" strokeweight=".5pt">
                <v:textbox inset="2mm,1mm,2mm,1mm">
                  <w:txbxContent>
                    <w:p w14:paraId="79015C72" w14:textId="629D339C" w:rsidR="00991592" w:rsidRPr="000211F1" w:rsidRDefault="00991592" w:rsidP="00991592">
                      <w:pPr>
                        <w:ind w:firstLine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33F8CE2" wp14:editId="790D7370">
                <wp:simplePos x="0" y="0"/>
                <wp:positionH relativeFrom="column">
                  <wp:posOffset>445273</wp:posOffset>
                </wp:positionH>
                <wp:positionV relativeFrom="paragraph">
                  <wp:posOffset>573764</wp:posOffset>
                </wp:positionV>
                <wp:extent cx="254000" cy="318052"/>
                <wp:effectExtent l="0" t="0" r="12700" b="25400"/>
                <wp:wrapNone/>
                <wp:docPr id="34" name="Надпись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" cy="3180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52E8D5" w14:textId="77777777" w:rsidR="00991592" w:rsidRPr="000211F1" w:rsidRDefault="00991592" w:rsidP="00991592">
                            <w:pPr>
                              <w:ind w:firstLine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F8CE2" id="Надпись 34" o:spid="_x0000_s1056" type="#_x0000_t202" style="position:absolute;left:0;text-align:left;margin-left:35.05pt;margin-top:45.2pt;width:20pt;height:25.0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" fillcolor="white [3201]" strokeweight=".5pt">
                <v:textbox inset="2mm,1mm,2mm,1mm">
                  <w:txbxContent>
                    <w:p w14:paraId="3752E8D5" w14:textId="77777777" w:rsidR="00991592" w:rsidRPr="000211F1" w:rsidRDefault="00991592" w:rsidP="00991592">
                      <w:pPr>
                        <w:ind w:firstLine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CF2369" w:rsidRPr="004B4BAB">
        <w:rPr>
          <w:noProof/>
        </w:rPr>
        <w:drawing>
          <wp:inline distT="0" distB="0" distL="0" distR="0" wp14:anchorId="23086DE3" wp14:editId="2035027A">
            <wp:extent cx="6285077" cy="3253562"/>
            <wp:effectExtent l="0" t="0" r="1905" b="444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2966" cy="3262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C4E29" w14:textId="2CACBA71" w:rsidR="00760515" w:rsidRDefault="00760515" w:rsidP="00760515">
      <w:pPr>
        <w:ind w:firstLine="709"/>
        <w:rPr>
          <w:lang w:eastAsia="en-US"/>
        </w:rPr>
      </w:pPr>
    </w:p>
    <w:p w14:paraId="4A65AA6C" w14:textId="4FC8D5E6" w:rsidR="00CF2369" w:rsidRDefault="00CF2369" w:rsidP="00CF2369">
      <w:pPr>
        <w:ind w:firstLine="0"/>
        <w:rPr>
          <w:lang w:eastAsia="en-US"/>
        </w:rPr>
      </w:pPr>
      <w:r>
        <w:rPr>
          <w:lang w:eastAsia="en-US"/>
        </w:rPr>
        <w:lastRenderedPageBreak/>
        <w:t xml:space="preserve">       Раздел является основным для управления и просмотра гидросистемы.</w:t>
      </w:r>
    </w:p>
    <w:p w14:paraId="3947C036" w14:textId="15113FF1" w:rsidR="00CF2369" w:rsidRDefault="00CF2369" w:rsidP="00CF2369">
      <w:pPr>
        <w:ind w:firstLine="0"/>
        <w:rPr>
          <w:lang w:eastAsia="en-US"/>
        </w:rPr>
      </w:pPr>
      <w:r>
        <w:rPr>
          <w:lang w:eastAsia="en-US"/>
        </w:rPr>
        <w:t xml:space="preserve">       Раздел содержит следующие элементы:</w:t>
      </w:r>
    </w:p>
    <w:p w14:paraId="10A59C54" w14:textId="2003D729" w:rsidR="00CF2369" w:rsidRDefault="00CF2369" w:rsidP="00CF2369">
      <w:pPr>
        <w:ind w:firstLine="0"/>
        <w:rPr>
          <w:lang w:eastAsia="en-US"/>
        </w:rPr>
      </w:pPr>
      <w:r>
        <w:rPr>
          <w:lang w:eastAsia="en-US"/>
        </w:rPr>
        <w:t>1. Индикаторы статусов системы;</w:t>
      </w:r>
    </w:p>
    <w:p w14:paraId="3C6B0BA5" w14:textId="5110359E" w:rsidR="00CF2369" w:rsidRDefault="00CF2369" w:rsidP="00CF2369">
      <w:pPr>
        <w:ind w:firstLine="0"/>
        <w:rPr>
          <w:lang w:eastAsia="en-US"/>
        </w:rPr>
      </w:pPr>
      <w:r>
        <w:rPr>
          <w:lang w:eastAsia="en-US"/>
        </w:rPr>
        <w:t>2. Статус активных соединений по модбас;</w:t>
      </w:r>
    </w:p>
    <w:p w14:paraId="71AA9D91" w14:textId="0A6DDCE8" w:rsidR="00CF2369" w:rsidRDefault="00CF2369" w:rsidP="00CF2369">
      <w:pPr>
        <w:ind w:firstLine="0"/>
        <w:rPr>
          <w:lang w:eastAsia="en-US"/>
        </w:rPr>
      </w:pPr>
      <w:r>
        <w:rPr>
          <w:lang w:eastAsia="en-US"/>
        </w:rPr>
        <w:t>3. Состояние НС подачи масла;</w:t>
      </w:r>
    </w:p>
    <w:p w14:paraId="396BC1B5" w14:textId="1C37696F" w:rsidR="00CF2369" w:rsidRDefault="00CF2369" w:rsidP="00CF2369">
      <w:pPr>
        <w:ind w:firstLine="0"/>
        <w:rPr>
          <w:lang w:eastAsia="en-US"/>
        </w:rPr>
      </w:pPr>
      <w:r>
        <w:rPr>
          <w:lang w:eastAsia="en-US"/>
        </w:rPr>
        <w:t>4. Визуальная схема с возможностью управлять клапанами и просмотром значений датчиков;</w:t>
      </w:r>
    </w:p>
    <w:p w14:paraId="75F3044F" w14:textId="0137AA56" w:rsidR="00CF2369" w:rsidRDefault="00CF2369" w:rsidP="00CF2369">
      <w:pPr>
        <w:ind w:firstLine="0"/>
        <w:rPr>
          <w:lang w:eastAsia="en-US"/>
        </w:rPr>
      </w:pPr>
      <w:r>
        <w:rPr>
          <w:lang w:eastAsia="en-US"/>
        </w:rPr>
        <w:t>5. Кнопка аварийного сброса давления;</w:t>
      </w:r>
    </w:p>
    <w:p w14:paraId="2C920DEB" w14:textId="77777777" w:rsidR="00CF2369" w:rsidRDefault="00CF2369" w:rsidP="00CF2369">
      <w:pPr>
        <w:ind w:firstLine="0"/>
        <w:rPr>
          <w:lang w:eastAsia="en-US"/>
        </w:rPr>
      </w:pPr>
      <w:r>
        <w:rPr>
          <w:lang w:eastAsia="en-US"/>
        </w:rPr>
        <w:t>6. Журнал аварий и просмотр графиков.</w:t>
      </w:r>
    </w:p>
    <w:p w14:paraId="1F56F955" w14:textId="77777777" w:rsidR="00CF2369" w:rsidRDefault="00CF2369" w:rsidP="00CF2369">
      <w:pPr>
        <w:ind w:firstLine="0"/>
        <w:rPr>
          <w:lang w:eastAsia="en-US"/>
        </w:rPr>
      </w:pPr>
    </w:p>
    <w:p w14:paraId="536F9636" w14:textId="77777777" w:rsidR="00CF2369" w:rsidRDefault="00CF2369" w:rsidP="00CF2369">
      <w:pPr>
        <w:ind w:firstLine="0"/>
        <w:rPr>
          <w:lang w:eastAsia="en-US"/>
        </w:rPr>
      </w:pPr>
    </w:p>
    <w:p w14:paraId="2EDF2F05" w14:textId="7029FDCF" w:rsidR="00CF2369" w:rsidRPr="00FE3D6F" w:rsidRDefault="000B7F7B" w:rsidP="00CF2369">
      <w:pPr>
        <w:pStyle w:val="2"/>
      </w:pPr>
      <w:r>
        <w:t xml:space="preserve"> </w:t>
      </w:r>
      <w:bookmarkStart w:id="45" w:name="_Hlk209792208"/>
      <w:bookmarkStart w:id="46" w:name="_Toc209793852"/>
      <w:r w:rsidR="00CF2369">
        <w:t>Экранная форма «</w:t>
      </w:r>
      <w:r w:rsidR="00CF2369" w:rsidRPr="00CF2369">
        <w:t>Окно испытания</w:t>
      </w:r>
      <w:r w:rsidR="00CF2369">
        <w:t>»</w:t>
      </w:r>
      <w:bookmarkEnd w:id="45"/>
      <w:bookmarkEnd w:id="46"/>
    </w:p>
    <w:p w14:paraId="308FE158" w14:textId="431B919B" w:rsidR="00CF2369" w:rsidRPr="00CF2369" w:rsidRDefault="00CF2369" w:rsidP="00CF2369">
      <w:pPr>
        <w:ind w:firstLine="0"/>
        <w:rPr>
          <w:lang w:val="x-none" w:eastAsia="en-US"/>
        </w:rPr>
      </w:pPr>
    </w:p>
    <w:p w14:paraId="07DB3E18" w14:textId="4A1FA91D" w:rsidR="00CF2369" w:rsidRDefault="00991592" w:rsidP="00CF2369">
      <w:pPr>
        <w:ind w:firstLine="0"/>
        <w:rPr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BA78983" wp14:editId="4CE654C2">
                <wp:simplePos x="0" y="0"/>
                <wp:positionH relativeFrom="margin">
                  <wp:posOffset>4761064</wp:posOffset>
                </wp:positionH>
                <wp:positionV relativeFrom="paragraph">
                  <wp:posOffset>2867301</wp:posOffset>
                </wp:positionV>
                <wp:extent cx="254000" cy="318052"/>
                <wp:effectExtent l="0" t="0" r="12700" b="25400"/>
                <wp:wrapNone/>
                <wp:docPr id="50" name="Надпись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" cy="3180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1000FA" w14:textId="651F5930" w:rsidR="00991592" w:rsidRPr="000211F1" w:rsidRDefault="00991592" w:rsidP="00991592">
                            <w:pPr>
                              <w:ind w:firstLine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78983" id="Надпись 50" o:spid="_x0000_s1057" type="#_x0000_t202" style="position:absolute;left:0;text-align:left;margin-left:374.9pt;margin-top:225.75pt;width:20pt;height:25.05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" fillcolor="white [3201]" strokeweight=".5pt">
                <v:textbox inset="2mm,1mm,2mm,1mm">
                  <w:txbxContent>
                    <w:p w14:paraId="231000FA" w14:textId="651F5930" w:rsidR="00991592" w:rsidRPr="000211F1" w:rsidRDefault="00991592" w:rsidP="00991592">
                      <w:pPr>
                        <w:ind w:firstLine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9431A0C" wp14:editId="7C27F39E">
                <wp:simplePos x="0" y="0"/>
                <wp:positionH relativeFrom="margin">
                  <wp:posOffset>1995004</wp:posOffset>
                </wp:positionH>
                <wp:positionV relativeFrom="paragraph">
                  <wp:posOffset>1571819</wp:posOffset>
                </wp:positionV>
                <wp:extent cx="254000" cy="318052"/>
                <wp:effectExtent l="0" t="0" r="12700" b="25400"/>
                <wp:wrapNone/>
                <wp:docPr id="49" name="Надпись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" cy="3180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257922" w14:textId="2D124A7D" w:rsidR="00991592" w:rsidRPr="000211F1" w:rsidRDefault="00991592" w:rsidP="00991592">
                            <w:pPr>
                              <w:ind w:firstLine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31A0C" id="Надпись 49" o:spid="_x0000_s1058" type="#_x0000_t202" style="position:absolute;left:0;text-align:left;margin-left:157.1pt;margin-top:123.75pt;width:20pt;height:25.05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" fillcolor="white [3201]" strokeweight=".5pt">
                <v:textbox inset="2mm,1mm,2mm,1mm">
                  <w:txbxContent>
                    <w:p w14:paraId="5B257922" w14:textId="2D124A7D" w:rsidR="00991592" w:rsidRPr="000211F1" w:rsidRDefault="00991592" w:rsidP="00991592">
                      <w:pPr>
                        <w:ind w:firstLine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C8BA4C7" wp14:editId="1AFE54E1">
                <wp:simplePos x="0" y="0"/>
                <wp:positionH relativeFrom="margin">
                  <wp:posOffset>55659</wp:posOffset>
                </wp:positionH>
                <wp:positionV relativeFrom="paragraph">
                  <wp:posOffset>2374928</wp:posOffset>
                </wp:positionV>
                <wp:extent cx="254000" cy="318052"/>
                <wp:effectExtent l="0" t="0" r="12700" b="25400"/>
                <wp:wrapNone/>
                <wp:docPr id="47" name="Надпись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" cy="3180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C916C3" w14:textId="00C16012" w:rsidR="00991592" w:rsidRPr="000211F1" w:rsidRDefault="00991592" w:rsidP="00991592">
                            <w:pPr>
                              <w:ind w:firstLine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8BA4C7" id="Надпись 47" o:spid="_x0000_s1059" type="#_x0000_t202" style="position:absolute;left:0;text-align:left;margin-left:4.4pt;margin-top:187pt;width:20pt;height:25.05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" fillcolor="white [3201]" strokeweight=".5pt">
                <v:textbox inset="2mm,1mm,2mm,1mm">
                  <w:txbxContent>
                    <w:p w14:paraId="3BC916C3" w14:textId="00C16012" w:rsidR="00991592" w:rsidRPr="000211F1" w:rsidRDefault="00991592" w:rsidP="00991592">
                      <w:pPr>
                        <w:ind w:firstLine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842D262" wp14:editId="0C914DE2">
                <wp:simplePos x="0" y="0"/>
                <wp:positionH relativeFrom="margin">
                  <wp:align>left</wp:align>
                </wp:positionH>
                <wp:positionV relativeFrom="paragraph">
                  <wp:posOffset>1595893</wp:posOffset>
                </wp:positionV>
                <wp:extent cx="254000" cy="318052"/>
                <wp:effectExtent l="0" t="0" r="12700" b="25400"/>
                <wp:wrapNone/>
                <wp:docPr id="46" name="Надпись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" cy="3180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784E0F" w14:textId="7AA7AB43" w:rsidR="00991592" w:rsidRPr="000211F1" w:rsidRDefault="00991592" w:rsidP="00991592">
                            <w:pPr>
                              <w:ind w:firstLine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42D262" id="Надпись 46" o:spid="_x0000_s1060" type="#_x0000_t202" style="position:absolute;left:0;text-align:left;margin-left:0;margin-top:125.65pt;width:20pt;height:25.05pt;z-index:2517248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" fillcolor="white [3201]" strokeweight=".5pt">
                <v:textbox inset="2mm,1mm,2mm,1mm">
                  <w:txbxContent>
                    <w:p w14:paraId="2E784E0F" w14:textId="7AA7AB43" w:rsidR="00991592" w:rsidRPr="000211F1" w:rsidRDefault="00991592" w:rsidP="00991592">
                      <w:pPr>
                        <w:ind w:firstLine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2F60FCD" wp14:editId="763E7A01">
                <wp:simplePos x="0" y="0"/>
                <wp:positionH relativeFrom="column">
                  <wp:posOffset>5279666</wp:posOffset>
                </wp:positionH>
                <wp:positionV relativeFrom="paragraph">
                  <wp:posOffset>777323</wp:posOffset>
                </wp:positionV>
                <wp:extent cx="254000" cy="318052"/>
                <wp:effectExtent l="0" t="0" r="12700" b="25400"/>
                <wp:wrapNone/>
                <wp:docPr id="45" name="Надпись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" cy="3180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63F2BE" w14:textId="4A0F2946" w:rsidR="00991592" w:rsidRPr="000211F1" w:rsidRDefault="00991592" w:rsidP="00991592">
                            <w:pPr>
                              <w:ind w:firstLine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F60FCD" id="Надпись 45" o:spid="_x0000_s1061" type="#_x0000_t202" style="position:absolute;left:0;text-align:left;margin-left:415.7pt;margin-top:61.2pt;width:20pt;height:25.0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" fillcolor="white [3201]" strokeweight=".5pt">
                <v:textbox inset="2mm,1mm,2mm,1mm">
                  <w:txbxContent>
                    <w:p w14:paraId="4363F2BE" w14:textId="4A0F2946" w:rsidR="00991592" w:rsidRPr="000211F1" w:rsidRDefault="00991592" w:rsidP="00991592">
                      <w:pPr>
                        <w:ind w:firstLine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CF2369">
        <w:rPr>
          <w:noProof/>
        </w:rPr>
        <w:drawing>
          <wp:inline distT="0" distB="0" distL="0" distR="0" wp14:anchorId="40BCE28F" wp14:editId="74DAF075">
            <wp:extent cx="6281553" cy="3253563"/>
            <wp:effectExtent l="0" t="0" r="5080" b="444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7981" cy="3256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5E487" w14:textId="77777777" w:rsidR="00CF2369" w:rsidRDefault="00CF2369" w:rsidP="00CF2369">
      <w:pPr>
        <w:ind w:firstLine="0"/>
        <w:rPr>
          <w:lang w:eastAsia="en-US"/>
        </w:rPr>
      </w:pPr>
    </w:p>
    <w:p w14:paraId="220D8AB0" w14:textId="090DB536" w:rsidR="00CF2369" w:rsidRDefault="00CF2369" w:rsidP="00CF2369">
      <w:pPr>
        <w:ind w:firstLine="0"/>
        <w:rPr>
          <w:lang w:eastAsia="en-US"/>
        </w:rPr>
      </w:pPr>
      <w:r>
        <w:rPr>
          <w:lang w:eastAsia="en-US"/>
        </w:rPr>
        <w:t>Это окно позволяет в ручном режиме задавать уставки давления и выполнять переход к ним:</w:t>
      </w:r>
    </w:p>
    <w:p w14:paraId="7C8E5627" w14:textId="4931A776" w:rsidR="00CF2369" w:rsidRDefault="00CF2369" w:rsidP="00CF2369">
      <w:pPr>
        <w:ind w:firstLine="0"/>
        <w:rPr>
          <w:lang w:eastAsia="en-US"/>
        </w:rPr>
      </w:pPr>
      <w:r>
        <w:rPr>
          <w:lang w:eastAsia="en-US"/>
        </w:rPr>
        <w:t>1. Графики давления;</w:t>
      </w:r>
    </w:p>
    <w:p w14:paraId="7B8C1CA9" w14:textId="3793CE78" w:rsidR="00CF2369" w:rsidRDefault="00CF2369" w:rsidP="00CF2369">
      <w:pPr>
        <w:ind w:firstLine="0"/>
        <w:rPr>
          <w:lang w:eastAsia="en-US"/>
        </w:rPr>
      </w:pPr>
      <w:r>
        <w:rPr>
          <w:lang w:eastAsia="en-US"/>
        </w:rPr>
        <w:t>2.Уставки давления;</w:t>
      </w:r>
    </w:p>
    <w:p w14:paraId="49348165" w14:textId="305F1FE2" w:rsidR="00CF2369" w:rsidRDefault="00CF2369" w:rsidP="00CF2369">
      <w:pPr>
        <w:ind w:firstLine="0"/>
        <w:rPr>
          <w:lang w:eastAsia="en-US"/>
        </w:rPr>
      </w:pPr>
      <w:r>
        <w:rPr>
          <w:lang w:eastAsia="en-US"/>
        </w:rPr>
        <w:t>3. Команды (дублируют команды управления по модбас);</w:t>
      </w:r>
    </w:p>
    <w:p w14:paraId="7E54DF39" w14:textId="66FA4955" w:rsidR="00CF2369" w:rsidRDefault="00CF2369" w:rsidP="00CF2369">
      <w:pPr>
        <w:ind w:firstLine="0"/>
        <w:rPr>
          <w:lang w:eastAsia="en-US"/>
        </w:rPr>
      </w:pPr>
      <w:r>
        <w:rPr>
          <w:lang w:eastAsia="en-US"/>
        </w:rPr>
        <w:t xml:space="preserve">4. Настройки управления; </w:t>
      </w:r>
    </w:p>
    <w:p w14:paraId="499620F1" w14:textId="7C0073CC" w:rsidR="00CF2369" w:rsidRDefault="00CF2369" w:rsidP="00CF2369">
      <w:pPr>
        <w:ind w:firstLine="0"/>
        <w:rPr>
          <w:lang w:eastAsia="en-US"/>
        </w:rPr>
      </w:pPr>
      <w:r>
        <w:rPr>
          <w:lang w:eastAsia="en-US"/>
        </w:rPr>
        <w:t>5. Отладочные данные (необходимы только для разработчиков).</w:t>
      </w:r>
    </w:p>
    <w:p w14:paraId="38675903" w14:textId="6FCEA453" w:rsidR="00CF2369" w:rsidRDefault="00CF2369" w:rsidP="00CF2369">
      <w:pPr>
        <w:ind w:firstLine="0"/>
        <w:rPr>
          <w:lang w:eastAsia="en-US"/>
        </w:rPr>
      </w:pPr>
    </w:p>
    <w:p w14:paraId="6582F4FE" w14:textId="6BFDA364" w:rsidR="00CF2369" w:rsidRDefault="00CF2369" w:rsidP="00CF2369">
      <w:pPr>
        <w:ind w:firstLine="0"/>
        <w:rPr>
          <w:lang w:eastAsia="en-US"/>
        </w:rPr>
      </w:pPr>
    </w:p>
    <w:p w14:paraId="7C721B7A" w14:textId="409503BE" w:rsidR="00CF2369" w:rsidRDefault="00CF2369" w:rsidP="00CF2369">
      <w:pPr>
        <w:ind w:firstLine="0"/>
        <w:rPr>
          <w:lang w:eastAsia="en-US"/>
        </w:rPr>
      </w:pPr>
    </w:p>
    <w:p w14:paraId="2FBD6392" w14:textId="77777777" w:rsidR="00CF2369" w:rsidRDefault="00CF2369" w:rsidP="00CF2369">
      <w:pPr>
        <w:ind w:firstLine="0"/>
        <w:rPr>
          <w:lang w:eastAsia="en-US"/>
        </w:rPr>
      </w:pPr>
    </w:p>
    <w:p w14:paraId="28A67060" w14:textId="71EC5730" w:rsidR="00CF2369" w:rsidRPr="00FE3D6F" w:rsidRDefault="00CF2369" w:rsidP="00CF2369">
      <w:pPr>
        <w:pStyle w:val="2"/>
      </w:pPr>
      <w:bookmarkStart w:id="47" w:name="_Toc209793853"/>
      <w:r>
        <w:t>Экранная форма «</w:t>
      </w:r>
      <w:r w:rsidRPr="00CF2369">
        <w:t xml:space="preserve"> Насосно-моторная группа</w:t>
      </w:r>
      <w:r>
        <w:t>»</w:t>
      </w:r>
      <w:bookmarkEnd w:id="47"/>
    </w:p>
    <w:p w14:paraId="3BB89864" w14:textId="77777777" w:rsidR="00CF2369" w:rsidRDefault="00CF2369" w:rsidP="00CF2369">
      <w:pPr>
        <w:ind w:firstLine="0"/>
        <w:rPr>
          <w:lang w:eastAsia="en-US"/>
        </w:rPr>
      </w:pPr>
    </w:p>
    <w:p w14:paraId="28CB086D" w14:textId="684F7F6E" w:rsidR="00CF2369" w:rsidRDefault="005A0574" w:rsidP="00CF2369">
      <w:pPr>
        <w:ind w:firstLine="0"/>
        <w:rPr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CD89D4A" wp14:editId="3596B841">
                <wp:simplePos x="0" y="0"/>
                <wp:positionH relativeFrom="column">
                  <wp:posOffset>4724059</wp:posOffset>
                </wp:positionH>
                <wp:positionV relativeFrom="paragraph">
                  <wp:posOffset>3078205</wp:posOffset>
                </wp:positionV>
                <wp:extent cx="254000" cy="318052"/>
                <wp:effectExtent l="0" t="0" r="12700" b="25400"/>
                <wp:wrapNone/>
                <wp:docPr id="53" name="Надпись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" cy="3180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786DC3" w14:textId="5D599E3A" w:rsidR="005A0574" w:rsidRPr="000211F1" w:rsidRDefault="005A0574" w:rsidP="005A0574">
                            <w:pPr>
                              <w:ind w:firstLine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89D4A" id="Надпись 53" o:spid="_x0000_s1062" type="#_x0000_t202" style="position:absolute;left:0;text-align:left;margin-left:371.95pt;margin-top:242.4pt;width:20pt;height:25.0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" fillcolor="white [3201]" strokeweight=".5pt">
                <v:textbox inset="2mm,1mm,2mm,1mm">
                  <w:txbxContent>
                    <w:p w14:paraId="7B786DC3" w14:textId="5D599E3A" w:rsidR="005A0574" w:rsidRPr="000211F1" w:rsidRDefault="005A0574" w:rsidP="005A0574">
                      <w:pPr>
                        <w:ind w:firstLine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0CA7668" wp14:editId="044C3ACD">
                <wp:simplePos x="0" y="0"/>
                <wp:positionH relativeFrom="column">
                  <wp:posOffset>2081222</wp:posOffset>
                </wp:positionH>
                <wp:positionV relativeFrom="paragraph">
                  <wp:posOffset>858285</wp:posOffset>
                </wp:positionV>
                <wp:extent cx="254000" cy="318052"/>
                <wp:effectExtent l="0" t="0" r="12700" b="25400"/>
                <wp:wrapNone/>
                <wp:docPr id="52" name="Надпись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" cy="3180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D5816D" w14:textId="76648BD0" w:rsidR="005A0574" w:rsidRPr="000211F1" w:rsidRDefault="005A0574" w:rsidP="005A0574">
                            <w:pPr>
                              <w:ind w:firstLine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A7668" id="Надпись 52" o:spid="_x0000_s1063" type="#_x0000_t202" style="position:absolute;left:0;text-align:left;margin-left:163.9pt;margin-top:67.6pt;width:20pt;height:25.0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" fillcolor="white [3201]" strokeweight=".5pt">
                <v:textbox inset="2mm,1mm,2mm,1mm">
                  <w:txbxContent>
                    <w:p w14:paraId="32D5816D" w14:textId="76648BD0" w:rsidR="005A0574" w:rsidRPr="000211F1" w:rsidRDefault="005A0574" w:rsidP="005A0574">
                      <w:pPr>
                        <w:ind w:firstLine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950871B" wp14:editId="0BA72849">
                <wp:simplePos x="0" y="0"/>
                <wp:positionH relativeFrom="column">
                  <wp:posOffset>1479954</wp:posOffset>
                </wp:positionH>
                <wp:positionV relativeFrom="paragraph">
                  <wp:posOffset>2149313</wp:posOffset>
                </wp:positionV>
                <wp:extent cx="254000" cy="318052"/>
                <wp:effectExtent l="0" t="0" r="12700" b="25400"/>
                <wp:wrapNone/>
                <wp:docPr id="43" name="Надпись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" cy="3180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A25E5D" w14:textId="0E942A08" w:rsidR="005A0574" w:rsidRPr="000211F1" w:rsidRDefault="005A0574" w:rsidP="005A0574">
                            <w:pPr>
                              <w:ind w:firstLine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50871B" id="Надпись 43" o:spid="_x0000_s1064" type="#_x0000_t202" style="position:absolute;left:0;text-align:left;margin-left:116.55pt;margin-top:169.25pt;width:20pt;height:25.0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" fillcolor="white [3201]" strokeweight=".5pt">
                <v:textbox inset="2mm,1mm,2mm,1mm">
                  <w:txbxContent>
                    <w:p w14:paraId="00A25E5D" w14:textId="0E942A08" w:rsidR="005A0574" w:rsidRPr="000211F1" w:rsidRDefault="005A0574" w:rsidP="005A0574">
                      <w:pPr>
                        <w:ind w:firstLine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57E3BA4" wp14:editId="1F08BA83">
                <wp:simplePos x="0" y="0"/>
                <wp:positionH relativeFrom="margin">
                  <wp:align>left</wp:align>
                </wp:positionH>
                <wp:positionV relativeFrom="paragraph">
                  <wp:posOffset>1129202</wp:posOffset>
                </wp:positionV>
                <wp:extent cx="254000" cy="318052"/>
                <wp:effectExtent l="0" t="0" r="12700" b="25400"/>
                <wp:wrapNone/>
                <wp:docPr id="41" name="Надпись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" cy="3180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1B3588" w14:textId="0FC90357" w:rsidR="005A0574" w:rsidRPr="000211F1" w:rsidRDefault="005A0574" w:rsidP="005A0574">
                            <w:pPr>
                              <w:ind w:firstLine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E3BA4" id="Надпись 41" o:spid="_x0000_s1065" type="#_x0000_t202" style="position:absolute;left:0;text-align:left;margin-left:0;margin-top:88.9pt;width:20pt;height:25.05pt;z-index:2517370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" fillcolor="white [3201]" strokeweight=".5pt">
                <v:textbox inset="2mm,1mm,2mm,1mm">
                  <w:txbxContent>
                    <w:p w14:paraId="221B3588" w14:textId="0FC90357" w:rsidR="005A0574" w:rsidRPr="000211F1" w:rsidRDefault="005A0574" w:rsidP="005A0574">
                      <w:pPr>
                        <w:ind w:firstLine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3BE757C" wp14:editId="77F44C27">
                <wp:simplePos x="0" y="0"/>
                <wp:positionH relativeFrom="column">
                  <wp:posOffset>1596236</wp:posOffset>
                </wp:positionH>
                <wp:positionV relativeFrom="paragraph">
                  <wp:posOffset>695787</wp:posOffset>
                </wp:positionV>
                <wp:extent cx="254000" cy="318052"/>
                <wp:effectExtent l="0" t="0" r="12700" b="25400"/>
                <wp:wrapNone/>
                <wp:docPr id="39" name="Надпись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" cy="3180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29E932" w14:textId="2212992E" w:rsidR="005A0574" w:rsidRPr="000211F1" w:rsidRDefault="005A0574" w:rsidP="005A0574">
                            <w:pPr>
                              <w:ind w:firstLine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BE757C" id="Надпись 39" o:spid="_x0000_s1066" type="#_x0000_t202" style="position:absolute;left:0;text-align:left;margin-left:125.7pt;margin-top:54.8pt;width:20pt;height:25.0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" fillcolor="white [3201]" strokeweight=".5pt">
                <v:textbox inset="2mm,1mm,2mm,1mm">
                  <w:txbxContent>
                    <w:p w14:paraId="2A29E932" w14:textId="2212992E" w:rsidR="005A0574" w:rsidRPr="000211F1" w:rsidRDefault="005A0574" w:rsidP="005A0574">
                      <w:pPr>
                        <w:ind w:firstLine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7B5182E" wp14:editId="508FFCC5">
                <wp:simplePos x="0" y="0"/>
                <wp:positionH relativeFrom="column">
                  <wp:posOffset>1580379</wp:posOffset>
                </wp:positionH>
                <wp:positionV relativeFrom="paragraph">
                  <wp:posOffset>352227</wp:posOffset>
                </wp:positionV>
                <wp:extent cx="254000" cy="318052"/>
                <wp:effectExtent l="0" t="0" r="12700" b="25400"/>
                <wp:wrapNone/>
                <wp:docPr id="36" name="Надпись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" cy="3180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059D82" w14:textId="07D0C393" w:rsidR="005A0574" w:rsidRPr="000211F1" w:rsidRDefault="005A0574" w:rsidP="005A0574">
                            <w:pPr>
                              <w:ind w:firstLine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B5182E" id="Надпись 36" o:spid="_x0000_s1067" type="#_x0000_t202" style="position:absolute;left:0;text-align:left;margin-left:124.45pt;margin-top:27.75pt;width:20pt;height:25.0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" fillcolor="white [3201]" strokeweight=".5pt">
                <v:textbox inset="2mm,1mm,2mm,1mm">
                  <w:txbxContent>
                    <w:p w14:paraId="3E059D82" w14:textId="07D0C393" w:rsidR="005A0574" w:rsidRPr="000211F1" w:rsidRDefault="005A0574" w:rsidP="005A0574">
                      <w:pPr>
                        <w:ind w:firstLine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CF2369">
        <w:rPr>
          <w:noProof/>
        </w:rPr>
        <w:drawing>
          <wp:inline distT="0" distB="0" distL="0" distR="0" wp14:anchorId="40C0ED3D" wp14:editId="64885BD7">
            <wp:extent cx="6171565" cy="3781433"/>
            <wp:effectExtent l="0" t="0" r="63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1565" cy="378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80900" w14:textId="77777777" w:rsidR="007F0A0E" w:rsidRDefault="007F0A0E" w:rsidP="00CF2369">
      <w:pPr>
        <w:ind w:firstLine="0"/>
        <w:rPr>
          <w:lang w:eastAsia="en-US"/>
        </w:rPr>
      </w:pPr>
    </w:p>
    <w:p w14:paraId="156D12C3" w14:textId="77777777" w:rsidR="00CF2369" w:rsidRDefault="00CF2369" w:rsidP="00CF2369">
      <w:pPr>
        <w:ind w:firstLine="0"/>
        <w:rPr>
          <w:lang w:eastAsia="en-US"/>
        </w:rPr>
      </w:pPr>
    </w:p>
    <w:p w14:paraId="492B75D9" w14:textId="60CD1875" w:rsidR="007F0A0E" w:rsidRDefault="007F0A0E" w:rsidP="007F0A0E">
      <w:pPr>
        <w:ind w:firstLine="0"/>
        <w:rPr>
          <w:lang w:eastAsia="en-US"/>
        </w:rPr>
      </w:pPr>
      <w:r>
        <w:rPr>
          <w:lang w:eastAsia="en-US"/>
        </w:rPr>
        <w:t xml:space="preserve">         Данный экран позволяет проводить заправку в ручном режиме: </w:t>
      </w:r>
    </w:p>
    <w:p w14:paraId="2354E7C4" w14:textId="53FEFADF" w:rsidR="007F0A0E" w:rsidRDefault="007F0A0E" w:rsidP="007F0A0E">
      <w:pPr>
        <w:ind w:firstLine="0"/>
        <w:rPr>
          <w:lang w:eastAsia="en-US"/>
        </w:rPr>
      </w:pPr>
      <w:r>
        <w:rPr>
          <w:lang w:eastAsia="en-US"/>
        </w:rPr>
        <w:t>1. Текущее состояние стенда;</w:t>
      </w:r>
    </w:p>
    <w:p w14:paraId="0B4C0D31" w14:textId="5046DD71" w:rsidR="007F0A0E" w:rsidRDefault="007F0A0E" w:rsidP="007F0A0E">
      <w:pPr>
        <w:ind w:firstLine="0"/>
        <w:rPr>
          <w:lang w:eastAsia="en-US"/>
        </w:rPr>
      </w:pPr>
      <w:r>
        <w:rPr>
          <w:lang w:eastAsia="en-US"/>
        </w:rPr>
        <w:t>2. Направление заправки;</w:t>
      </w:r>
    </w:p>
    <w:p w14:paraId="7FA2D31C" w14:textId="1699BAE0" w:rsidR="007F0A0E" w:rsidRDefault="007F0A0E" w:rsidP="007F0A0E">
      <w:pPr>
        <w:ind w:firstLine="0"/>
        <w:rPr>
          <w:lang w:eastAsia="en-US"/>
        </w:rPr>
      </w:pPr>
      <w:r>
        <w:rPr>
          <w:lang w:eastAsia="en-US"/>
        </w:rPr>
        <w:t xml:space="preserve">3. Кнопки управления заправкой и индикация; </w:t>
      </w:r>
    </w:p>
    <w:p w14:paraId="2489CFDC" w14:textId="5CC0E0E9" w:rsidR="007F0A0E" w:rsidRDefault="007F0A0E" w:rsidP="007F0A0E">
      <w:pPr>
        <w:ind w:firstLine="0"/>
        <w:rPr>
          <w:lang w:eastAsia="en-US"/>
        </w:rPr>
      </w:pPr>
      <w:r>
        <w:rPr>
          <w:lang w:eastAsia="en-US"/>
        </w:rPr>
        <w:t xml:space="preserve">4. Настройки работы НС; </w:t>
      </w:r>
    </w:p>
    <w:p w14:paraId="55F7F9F8" w14:textId="22DEDDA7" w:rsidR="007F0A0E" w:rsidRDefault="007F0A0E" w:rsidP="007F0A0E">
      <w:pPr>
        <w:ind w:firstLine="0"/>
        <w:rPr>
          <w:lang w:eastAsia="en-US"/>
        </w:rPr>
      </w:pPr>
      <w:r>
        <w:rPr>
          <w:lang w:eastAsia="en-US"/>
        </w:rPr>
        <w:t>5. Визуализация работы НС;</w:t>
      </w:r>
    </w:p>
    <w:p w14:paraId="1B1F70E4" w14:textId="087B6502" w:rsidR="007F0A0E" w:rsidRDefault="007F0A0E" w:rsidP="007F0A0E">
      <w:pPr>
        <w:ind w:firstLine="0"/>
        <w:rPr>
          <w:lang w:eastAsia="en-US"/>
        </w:rPr>
      </w:pPr>
      <w:r>
        <w:rPr>
          <w:lang w:eastAsia="en-US"/>
        </w:rPr>
        <w:t xml:space="preserve">6. Детальное состояние двигателей НС. </w:t>
      </w:r>
    </w:p>
    <w:p w14:paraId="05AAE763" w14:textId="77777777" w:rsidR="007F0A0E" w:rsidRDefault="007F0A0E" w:rsidP="007F0A0E">
      <w:pPr>
        <w:ind w:firstLine="0"/>
        <w:rPr>
          <w:lang w:eastAsia="en-US"/>
        </w:rPr>
      </w:pPr>
    </w:p>
    <w:p w14:paraId="42BC7F54" w14:textId="6F5A570A" w:rsidR="00D70463" w:rsidRDefault="007F0A0E" w:rsidP="00F030BE">
      <w:pPr>
        <w:pStyle w:val="1"/>
        <w:tabs>
          <w:tab w:val="clear" w:pos="1134"/>
        </w:tabs>
        <w:spacing w:after="240" w:line="276" w:lineRule="auto"/>
        <w:ind w:firstLine="1843"/>
        <w:jc w:val="center"/>
        <w:rPr>
          <w:lang w:val="ru-RU"/>
        </w:rPr>
      </w:pPr>
      <w:bookmarkStart w:id="48" w:name="_Toc209793854"/>
      <w:bookmarkEnd w:id="29"/>
      <w:r w:rsidRPr="007F0A0E">
        <w:rPr>
          <w:lang w:val="ru-RU"/>
        </w:rPr>
        <w:lastRenderedPageBreak/>
        <w:t>К</w:t>
      </w:r>
      <w:r w:rsidR="00E029F8">
        <w:rPr>
          <w:lang w:val="ru-RU"/>
        </w:rPr>
        <w:t>АРТА</w:t>
      </w:r>
      <w:r w:rsidRPr="007F0A0E">
        <w:rPr>
          <w:lang w:val="ru-RU"/>
        </w:rPr>
        <w:t xml:space="preserve"> </w:t>
      </w:r>
      <w:r w:rsidR="00E029F8">
        <w:rPr>
          <w:lang w:val="ru-RU"/>
        </w:rPr>
        <w:t>РЕГИСТРОВ</w:t>
      </w:r>
      <w:bookmarkEnd w:id="48"/>
    </w:p>
    <w:p w14:paraId="662EB4B7" w14:textId="2A687613" w:rsidR="007F0A0E" w:rsidRDefault="007F0A0E" w:rsidP="007F0A0E">
      <w:pPr>
        <w:ind w:firstLine="0"/>
        <w:rPr>
          <w:lang w:eastAsia="en-US"/>
        </w:rPr>
      </w:pPr>
    </w:p>
    <w:p w14:paraId="216C2061" w14:textId="714C00B5" w:rsidR="00AB3A70" w:rsidRDefault="007F0A0E" w:rsidP="007F0A0E">
      <w:pPr>
        <w:ind w:firstLine="0"/>
        <w:rPr>
          <w:lang w:eastAsia="en-US"/>
        </w:rPr>
      </w:pPr>
      <w:r w:rsidRPr="007F0A0E">
        <w:rPr>
          <w:lang w:eastAsia="en-US"/>
        </w:rPr>
        <w:t>Holding – регистр для записи</w:t>
      </w:r>
    </w:p>
    <w:tbl>
      <w:tblPr>
        <w:tblStyle w:val="15"/>
        <w:tblW w:w="9209" w:type="dxa"/>
        <w:tblLook w:val="04A0" w:firstRow="1" w:lastRow="0" w:firstColumn="1" w:lastColumn="0" w:noHBand="0" w:noVBand="1"/>
      </w:tblPr>
      <w:tblGrid>
        <w:gridCol w:w="845"/>
        <w:gridCol w:w="1415"/>
        <w:gridCol w:w="1487"/>
        <w:gridCol w:w="2060"/>
        <w:gridCol w:w="3402"/>
      </w:tblGrid>
      <w:tr w:rsidR="00AB3A70" w:rsidRPr="00AB3A70" w14:paraId="430F1D50" w14:textId="77777777" w:rsidTr="00AB3A70">
        <w:tc>
          <w:tcPr>
            <w:tcW w:w="845" w:type="dxa"/>
          </w:tcPr>
          <w:p w14:paraId="04E9108C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b/>
                <w:bCs/>
                <w:sz w:val="22"/>
                <w:szCs w:val="22"/>
              </w:rPr>
            </w:pPr>
            <w:bookmarkStart w:id="49" w:name="_Hlk209792925"/>
            <w:r w:rsidRPr="00AB3A70">
              <w:rPr>
                <w:rFonts w:cstheme="minorHAnsi"/>
                <w:b/>
                <w:bCs/>
                <w:sz w:val="22"/>
                <w:szCs w:val="22"/>
              </w:rPr>
              <w:t>Адрес</w:t>
            </w:r>
          </w:p>
        </w:tc>
        <w:tc>
          <w:tcPr>
            <w:tcW w:w="1415" w:type="dxa"/>
          </w:tcPr>
          <w:p w14:paraId="7C2C7C9C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b/>
                <w:bCs/>
                <w:sz w:val="22"/>
                <w:szCs w:val="22"/>
              </w:rPr>
            </w:pPr>
            <w:r w:rsidRPr="00AB3A70">
              <w:rPr>
                <w:rFonts w:cstheme="minorHAnsi"/>
                <w:b/>
                <w:bCs/>
                <w:sz w:val="22"/>
                <w:szCs w:val="22"/>
              </w:rPr>
              <w:t>Тип регистр</w:t>
            </w:r>
          </w:p>
        </w:tc>
        <w:tc>
          <w:tcPr>
            <w:tcW w:w="1487" w:type="dxa"/>
          </w:tcPr>
          <w:p w14:paraId="51B55DE3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b/>
                <w:bCs/>
                <w:sz w:val="22"/>
                <w:szCs w:val="22"/>
              </w:rPr>
            </w:pPr>
            <w:r w:rsidRPr="00AB3A70">
              <w:rPr>
                <w:rFonts w:cstheme="minorHAnsi"/>
                <w:b/>
                <w:bCs/>
                <w:sz w:val="22"/>
                <w:szCs w:val="22"/>
              </w:rPr>
              <w:t xml:space="preserve">Название </w:t>
            </w:r>
          </w:p>
        </w:tc>
        <w:tc>
          <w:tcPr>
            <w:tcW w:w="2060" w:type="dxa"/>
          </w:tcPr>
          <w:p w14:paraId="35DFB8FD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b/>
                <w:bCs/>
                <w:sz w:val="22"/>
                <w:szCs w:val="22"/>
              </w:rPr>
            </w:pPr>
            <w:r w:rsidRPr="00AB3A70">
              <w:rPr>
                <w:rFonts w:cstheme="minorHAnsi"/>
                <w:b/>
                <w:bCs/>
                <w:sz w:val="22"/>
                <w:szCs w:val="22"/>
              </w:rPr>
              <w:t>Тип данных</w:t>
            </w:r>
          </w:p>
        </w:tc>
        <w:tc>
          <w:tcPr>
            <w:tcW w:w="3402" w:type="dxa"/>
          </w:tcPr>
          <w:p w14:paraId="62C88E7C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b/>
                <w:bCs/>
                <w:sz w:val="22"/>
                <w:szCs w:val="22"/>
              </w:rPr>
            </w:pPr>
            <w:r w:rsidRPr="00AB3A70">
              <w:rPr>
                <w:rFonts w:cstheme="minorHAnsi"/>
                <w:b/>
                <w:bCs/>
                <w:sz w:val="22"/>
                <w:szCs w:val="22"/>
              </w:rPr>
              <w:t>Описание</w:t>
            </w:r>
          </w:p>
        </w:tc>
      </w:tr>
      <w:tr w:rsidR="00AB3A70" w:rsidRPr="00AB3A70" w14:paraId="169EA4C5" w14:textId="77777777" w:rsidTr="00AB3A70">
        <w:tc>
          <w:tcPr>
            <w:tcW w:w="845" w:type="dxa"/>
          </w:tcPr>
          <w:p w14:paraId="35E45FFA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b/>
                <w:bCs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 xml:space="preserve">0, 1 </w:t>
            </w:r>
          </w:p>
        </w:tc>
        <w:tc>
          <w:tcPr>
            <w:tcW w:w="1415" w:type="dxa"/>
          </w:tcPr>
          <w:p w14:paraId="1542D277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b/>
                <w:bCs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Holding</w:t>
            </w:r>
          </w:p>
        </w:tc>
        <w:tc>
          <w:tcPr>
            <w:tcW w:w="1487" w:type="dxa"/>
          </w:tcPr>
          <w:p w14:paraId="3F90CE23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b/>
                <w:bCs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P_DUT</w:t>
            </w:r>
          </w:p>
        </w:tc>
        <w:tc>
          <w:tcPr>
            <w:tcW w:w="2060" w:type="dxa"/>
          </w:tcPr>
          <w:p w14:paraId="3140E351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b/>
                <w:bCs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Float32</w:t>
            </w:r>
            <w:r w:rsidRPr="00AB3A70">
              <w:rPr>
                <w:rFonts w:cstheme="minorHAnsi"/>
                <w:sz w:val="22"/>
                <w:szCs w:val="22"/>
              </w:rPr>
              <w:t xml:space="preserve"> (</w:t>
            </w:r>
            <w:r w:rsidRPr="00AB3A70">
              <w:rPr>
                <w:rFonts w:cstheme="minorHAnsi"/>
                <w:sz w:val="22"/>
                <w:szCs w:val="22"/>
                <w:lang w:val="en-US"/>
              </w:rPr>
              <w:t>big-endian)</w:t>
            </w:r>
          </w:p>
        </w:tc>
        <w:tc>
          <w:tcPr>
            <w:tcW w:w="3402" w:type="dxa"/>
          </w:tcPr>
          <w:p w14:paraId="215D62A9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b/>
                <w:bCs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Давление в образце (измеренное средствами завода)</w:t>
            </w:r>
          </w:p>
        </w:tc>
      </w:tr>
      <w:tr w:rsidR="00AB3A70" w:rsidRPr="00AB3A70" w14:paraId="0C1AD5EE" w14:textId="77777777" w:rsidTr="00AB3A70">
        <w:tc>
          <w:tcPr>
            <w:tcW w:w="845" w:type="dxa"/>
          </w:tcPr>
          <w:p w14:paraId="5F23D5F5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b/>
                <w:bCs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 xml:space="preserve">2, 3 </w:t>
            </w:r>
          </w:p>
        </w:tc>
        <w:tc>
          <w:tcPr>
            <w:tcW w:w="1415" w:type="dxa"/>
          </w:tcPr>
          <w:p w14:paraId="7CD40146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b/>
                <w:bCs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Holding</w:t>
            </w:r>
          </w:p>
        </w:tc>
        <w:tc>
          <w:tcPr>
            <w:tcW w:w="1487" w:type="dxa"/>
          </w:tcPr>
          <w:p w14:paraId="6C41E27F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P_CHAMBER</w:t>
            </w:r>
          </w:p>
        </w:tc>
        <w:tc>
          <w:tcPr>
            <w:tcW w:w="2060" w:type="dxa"/>
          </w:tcPr>
          <w:p w14:paraId="369B1CF2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b/>
                <w:bCs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Float32</w:t>
            </w:r>
            <w:r w:rsidRPr="00AB3A70">
              <w:rPr>
                <w:rFonts w:cstheme="minorHAnsi"/>
                <w:sz w:val="22"/>
                <w:szCs w:val="22"/>
              </w:rPr>
              <w:t xml:space="preserve"> (</w:t>
            </w:r>
            <w:r w:rsidRPr="00AB3A70">
              <w:rPr>
                <w:rFonts w:cstheme="minorHAnsi"/>
                <w:sz w:val="22"/>
                <w:szCs w:val="22"/>
                <w:lang w:val="en-US"/>
              </w:rPr>
              <w:t>big-endian)</w:t>
            </w:r>
          </w:p>
        </w:tc>
        <w:tc>
          <w:tcPr>
            <w:tcW w:w="3402" w:type="dxa"/>
          </w:tcPr>
          <w:p w14:paraId="77B23EA9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b/>
                <w:bCs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Давление в камере (измеренное средствами завода)</w:t>
            </w:r>
          </w:p>
        </w:tc>
      </w:tr>
      <w:tr w:rsidR="00AB3A70" w:rsidRPr="00AB3A70" w14:paraId="2C27F6D7" w14:textId="77777777" w:rsidTr="00AB3A70">
        <w:tc>
          <w:tcPr>
            <w:tcW w:w="845" w:type="dxa"/>
          </w:tcPr>
          <w:p w14:paraId="7C8DBABD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4, 5</w:t>
            </w:r>
          </w:p>
        </w:tc>
        <w:tc>
          <w:tcPr>
            <w:tcW w:w="1415" w:type="dxa"/>
          </w:tcPr>
          <w:p w14:paraId="6441D61A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Holding</w:t>
            </w:r>
          </w:p>
        </w:tc>
        <w:tc>
          <w:tcPr>
            <w:tcW w:w="1487" w:type="dxa"/>
          </w:tcPr>
          <w:p w14:paraId="4CBF7D95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SP</w:t>
            </w:r>
            <w:r w:rsidRPr="00AB3A70">
              <w:rPr>
                <w:rFonts w:cstheme="minorHAnsi"/>
                <w:sz w:val="22"/>
                <w:szCs w:val="22"/>
              </w:rPr>
              <w:t>_</w:t>
            </w:r>
            <w:r w:rsidRPr="00AB3A70">
              <w:rPr>
                <w:rFonts w:cstheme="minorHAnsi"/>
                <w:sz w:val="22"/>
                <w:szCs w:val="22"/>
                <w:lang w:val="en-US"/>
              </w:rPr>
              <w:t>DUT</w:t>
            </w:r>
          </w:p>
        </w:tc>
        <w:tc>
          <w:tcPr>
            <w:tcW w:w="2060" w:type="dxa"/>
          </w:tcPr>
          <w:p w14:paraId="6941AAAC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Float32</w:t>
            </w:r>
            <w:r w:rsidRPr="00AB3A70">
              <w:rPr>
                <w:rFonts w:cstheme="minorHAnsi"/>
                <w:sz w:val="22"/>
                <w:szCs w:val="22"/>
              </w:rPr>
              <w:t xml:space="preserve"> (</w:t>
            </w:r>
            <w:r w:rsidRPr="00AB3A70">
              <w:rPr>
                <w:rFonts w:cstheme="minorHAnsi"/>
                <w:sz w:val="22"/>
                <w:szCs w:val="22"/>
                <w:lang w:val="en-US"/>
              </w:rPr>
              <w:t>big-endian)</w:t>
            </w:r>
          </w:p>
        </w:tc>
        <w:tc>
          <w:tcPr>
            <w:tcW w:w="3402" w:type="dxa"/>
          </w:tcPr>
          <w:p w14:paraId="173D77C1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Уставка давления</w:t>
            </w:r>
            <w:r w:rsidRPr="00AB3A70">
              <w:rPr>
                <w:rFonts w:cstheme="minorHAnsi"/>
                <w:sz w:val="22"/>
                <w:szCs w:val="22"/>
                <w:lang w:val="en-US"/>
              </w:rPr>
              <w:t xml:space="preserve"> (</w:t>
            </w:r>
            <w:r w:rsidRPr="00AB3A70">
              <w:rPr>
                <w:rFonts w:cstheme="minorHAnsi"/>
                <w:sz w:val="22"/>
                <w:szCs w:val="22"/>
              </w:rPr>
              <w:t>образец)</w:t>
            </w:r>
          </w:p>
        </w:tc>
      </w:tr>
      <w:tr w:rsidR="00AB3A70" w:rsidRPr="00AB3A70" w14:paraId="03540B3A" w14:textId="77777777" w:rsidTr="00AB3A70">
        <w:tc>
          <w:tcPr>
            <w:tcW w:w="845" w:type="dxa"/>
          </w:tcPr>
          <w:p w14:paraId="143553C6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6, 7</w:t>
            </w:r>
          </w:p>
        </w:tc>
        <w:tc>
          <w:tcPr>
            <w:tcW w:w="1415" w:type="dxa"/>
          </w:tcPr>
          <w:p w14:paraId="5CDB9936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Holding</w:t>
            </w:r>
          </w:p>
        </w:tc>
        <w:tc>
          <w:tcPr>
            <w:tcW w:w="1487" w:type="dxa"/>
          </w:tcPr>
          <w:p w14:paraId="6F9194FD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SP_CHAMBER</w:t>
            </w:r>
          </w:p>
        </w:tc>
        <w:tc>
          <w:tcPr>
            <w:tcW w:w="2060" w:type="dxa"/>
          </w:tcPr>
          <w:p w14:paraId="3F0DAF16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Float32</w:t>
            </w:r>
            <w:r w:rsidRPr="00AB3A70">
              <w:rPr>
                <w:rFonts w:cstheme="minorHAnsi"/>
                <w:sz w:val="22"/>
                <w:szCs w:val="22"/>
              </w:rPr>
              <w:t xml:space="preserve"> (</w:t>
            </w:r>
            <w:r w:rsidRPr="00AB3A70">
              <w:rPr>
                <w:rFonts w:cstheme="minorHAnsi"/>
                <w:sz w:val="22"/>
                <w:szCs w:val="22"/>
                <w:lang w:val="en-US"/>
              </w:rPr>
              <w:t>big-endian)</w:t>
            </w:r>
          </w:p>
        </w:tc>
        <w:tc>
          <w:tcPr>
            <w:tcW w:w="3402" w:type="dxa"/>
          </w:tcPr>
          <w:p w14:paraId="0B02BE88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Уставка давления</w:t>
            </w:r>
            <w:r w:rsidRPr="00AB3A70">
              <w:rPr>
                <w:rFonts w:cstheme="minorHAnsi"/>
                <w:sz w:val="22"/>
                <w:szCs w:val="22"/>
                <w:lang w:val="en-US"/>
              </w:rPr>
              <w:t xml:space="preserve"> (</w:t>
            </w:r>
            <w:r w:rsidRPr="00AB3A70">
              <w:rPr>
                <w:rFonts w:cstheme="minorHAnsi"/>
                <w:sz w:val="22"/>
                <w:szCs w:val="22"/>
              </w:rPr>
              <w:t>камера)</w:t>
            </w:r>
          </w:p>
        </w:tc>
      </w:tr>
      <w:tr w:rsidR="00AB3A70" w:rsidRPr="00AB3A70" w14:paraId="396B6A11" w14:textId="77777777" w:rsidTr="00AB3A70">
        <w:tc>
          <w:tcPr>
            <w:tcW w:w="845" w:type="dxa"/>
          </w:tcPr>
          <w:p w14:paraId="4A3F5CCD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8</w:t>
            </w:r>
          </w:p>
        </w:tc>
        <w:tc>
          <w:tcPr>
            <w:tcW w:w="1415" w:type="dxa"/>
          </w:tcPr>
          <w:p w14:paraId="7BD80F2B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Holding</w:t>
            </w:r>
          </w:p>
        </w:tc>
        <w:tc>
          <w:tcPr>
            <w:tcW w:w="1487" w:type="dxa"/>
          </w:tcPr>
          <w:p w14:paraId="2ACAEEA4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CMD</w:t>
            </w:r>
          </w:p>
        </w:tc>
        <w:tc>
          <w:tcPr>
            <w:tcW w:w="2060" w:type="dxa"/>
          </w:tcPr>
          <w:p w14:paraId="4631D388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U16</w:t>
            </w:r>
          </w:p>
        </w:tc>
        <w:tc>
          <w:tcPr>
            <w:tcW w:w="3402" w:type="dxa"/>
          </w:tcPr>
          <w:p w14:paraId="008CECF7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Командное слово</w:t>
            </w:r>
          </w:p>
        </w:tc>
      </w:tr>
      <w:tr w:rsidR="00AB3A70" w:rsidRPr="00AB3A70" w14:paraId="79B27D1B" w14:textId="77777777" w:rsidTr="00AB3A70">
        <w:tc>
          <w:tcPr>
            <w:tcW w:w="845" w:type="dxa"/>
          </w:tcPr>
          <w:p w14:paraId="68D0D9B4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9</w:t>
            </w:r>
          </w:p>
        </w:tc>
        <w:tc>
          <w:tcPr>
            <w:tcW w:w="1415" w:type="dxa"/>
          </w:tcPr>
          <w:p w14:paraId="2F3CB74B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Holding</w:t>
            </w:r>
          </w:p>
        </w:tc>
        <w:tc>
          <w:tcPr>
            <w:tcW w:w="1487" w:type="dxa"/>
          </w:tcPr>
          <w:p w14:paraId="4750771C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Direction</w:t>
            </w:r>
          </w:p>
        </w:tc>
        <w:tc>
          <w:tcPr>
            <w:tcW w:w="2060" w:type="dxa"/>
          </w:tcPr>
          <w:p w14:paraId="74F65638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U16</w:t>
            </w:r>
          </w:p>
        </w:tc>
        <w:tc>
          <w:tcPr>
            <w:tcW w:w="3402" w:type="dxa"/>
          </w:tcPr>
          <w:p w14:paraId="29569583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sz w:val="22"/>
                <w:szCs w:val="22"/>
              </w:rPr>
              <w:t>Выбор направления нагружения</w:t>
            </w:r>
            <w:r w:rsidRPr="00AB3A70">
              <w:rPr>
                <w:rFonts w:cstheme="minorHAnsi"/>
                <w:sz w:val="22"/>
                <w:szCs w:val="22"/>
              </w:rPr>
              <w:t xml:space="preserve"> (1 – Образец, 2 – камера) Не используем!</w:t>
            </w:r>
          </w:p>
        </w:tc>
      </w:tr>
      <w:tr w:rsidR="00AB3A70" w:rsidRPr="00AB3A70" w14:paraId="22A4CE4C" w14:textId="77777777" w:rsidTr="00AB3A70">
        <w:tc>
          <w:tcPr>
            <w:tcW w:w="845" w:type="dxa"/>
          </w:tcPr>
          <w:p w14:paraId="4F766FB1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1</w:t>
            </w:r>
            <w:r w:rsidRPr="00AB3A70">
              <w:rPr>
                <w:rFonts w:cstheme="minorHAnsi"/>
                <w:sz w:val="22"/>
                <w:szCs w:val="22"/>
              </w:rPr>
              <w:t>0</w:t>
            </w:r>
          </w:p>
        </w:tc>
        <w:tc>
          <w:tcPr>
            <w:tcW w:w="1415" w:type="dxa"/>
          </w:tcPr>
          <w:p w14:paraId="0DA7AEF2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Holding</w:t>
            </w:r>
          </w:p>
        </w:tc>
        <w:tc>
          <w:tcPr>
            <w:tcW w:w="1487" w:type="dxa"/>
          </w:tcPr>
          <w:p w14:paraId="74EF44FD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sz w:val="22"/>
                <w:szCs w:val="22"/>
                <w:lang w:val="en-US"/>
              </w:rPr>
              <w:t>Compressed Nitrogen</w:t>
            </w:r>
          </w:p>
        </w:tc>
        <w:tc>
          <w:tcPr>
            <w:tcW w:w="2060" w:type="dxa"/>
          </w:tcPr>
          <w:p w14:paraId="1A369E44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U16</w:t>
            </w:r>
          </w:p>
        </w:tc>
        <w:tc>
          <w:tcPr>
            <w:tcW w:w="3402" w:type="dxa"/>
          </w:tcPr>
          <w:p w14:paraId="3C625006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 xml:space="preserve">Работа с азотом (1 – с азотом, 2 – без азота) </w:t>
            </w:r>
          </w:p>
        </w:tc>
      </w:tr>
      <w:tr w:rsidR="00AB3A70" w:rsidRPr="00AB3A70" w14:paraId="76AB252E" w14:textId="77777777" w:rsidTr="00AB3A70">
        <w:tc>
          <w:tcPr>
            <w:tcW w:w="845" w:type="dxa"/>
          </w:tcPr>
          <w:p w14:paraId="278B0477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11</w:t>
            </w:r>
          </w:p>
        </w:tc>
        <w:tc>
          <w:tcPr>
            <w:tcW w:w="1415" w:type="dxa"/>
          </w:tcPr>
          <w:p w14:paraId="1B370E51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Holding</w:t>
            </w:r>
          </w:p>
        </w:tc>
        <w:tc>
          <w:tcPr>
            <w:tcW w:w="1487" w:type="dxa"/>
          </w:tcPr>
          <w:p w14:paraId="2A2CFF09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AB3A70">
              <w:rPr>
                <w:sz w:val="22"/>
                <w:szCs w:val="22"/>
                <w:lang w:val="en-US"/>
              </w:rPr>
              <w:t>BURETE</w:t>
            </w:r>
          </w:p>
        </w:tc>
        <w:tc>
          <w:tcPr>
            <w:tcW w:w="2060" w:type="dxa"/>
          </w:tcPr>
          <w:p w14:paraId="1B40CC4C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U16</w:t>
            </w:r>
          </w:p>
        </w:tc>
        <w:tc>
          <w:tcPr>
            <w:tcW w:w="3402" w:type="dxa"/>
          </w:tcPr>
          <w:p w14:paraId="1FEA32CA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Работа с бюреткой (1 – с бюреткой, 2 – без)</w:t>
            </w:r>
          </w:p>
        </w:tc>
      </w:tr>
      <w:tr w:rsidR="00AB3A70" w:rsidRPr="00AB3A70" w14:paraId="294C4BE4" w14:textId="77777777" w:rsidTr="00AB3A70">
        <w:tc>
          <w:tcPr>
            <w:tcW w:w="845" w:type="dxa"/>
          </w:tcPr>
          <w:p w14:paraId="1EBE3F96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12</w:t>
            </w:r>
          </w:p>
        </w:tc>
        <w:tc>
          <w:tcPr>
            <w:tcW w:w="1415" w:type="dxa"/>
          </w:tcPr>
          <w:p w14:paraId="039A2A4C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Holding</w:t>
            </w:r>
          </w:p>
        </w:tc>
        <w:tc>
          <w:tcPr>
            <w:tcW w:w="1487" w:type="dxa"/>
          </w:tcPr>
          <w:p w14:paraId="4C55600E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AB3A70">
              <w:rPr>
                <w:sz w:val="22"/>
                <w:szCs w:val="22"/>
                <w:lang w:val="en-US"/>
              </w:rPr>
              <w:t>BURETE</w:t>
            </w:r>
            <w:r w:rsidRPr="00AB3A70">
              <w:rPr>
                <w:sz w:val="22"/>
                <w:szCs w:val="22"/>
              </w:rPr>
              <w:t>_</w:t>
            </w:r>
            <w:r w:rsidRPr="00AB3A70">
              <w:rPr>
                <w:sz w:val="22"/>
                <w:szCs w:val="22"/>
                <w:lang w:val="en-US"/>
              </w:rPr>
              <w:t>TIME</w:t>
            </w:r>
          </w:p>
        </w:tc>
        <w:tc>
          <w:tcPr>
            <w:tcW w:w="2060" w:type="dxa"/>
          </w:tcPr>
          <w:p w14:paraId="0252C6A4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U16</w:t>
            </w:r>
          </w:p>
        </w:tc>
        <w:tc>
          <w:tcPr>
            <w:tcW w:w="3402" w:type="dxa"/>
          </w:tcPr>
          <w:p w14:paraId="3C9B34FB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Время, на которое открыть бюретку [сек]</w:t>
            </w:r>
          </w:p>
        </w:tc>
      </w:tr>
      <w:tr w:rsidR="00AB3A70" w:rsidRPr="00AB3A70" w14:paraId="0B360951" w14:textId="77777777" w:rsidTr="00AB3A70">
        <w:tc>
          <w:tcPr>
            <w:tcW w:w="845" w:type="dxa"/>
          </w:tcPr>
          <w:p w14:paraId="6F0837FA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13</w:t>
            </w:r>
          </w:p>
        </w:tc>
        <w:tc>
          <w:tcPr>
            <w:tcW w:w="1415" w:type="dxa"/>
          </w:tcPr>
          <w:p w14:paraId="29585CF8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Holding</w:t>
            </w:r>
          </w:p>
        </w:tc>
        <w:tc>
          <w:tcPr>
            <w:tcW w:w="1487" w:type="dxa"/>
          </w:tcPr>
          <w:p w14:paraId="3DF36658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AB3A70">
              <w:rPr>
                <w:sz w:val="22"/>
                <w:szCs w:val="22"/>
                <w:lang w:val="en-US"/>
              </w:rPr>
              <w:t>HOLD</w:t>
            </w:r>
          </w:p>
        </w:tc>
        <w:tc>
          <w:tcPr>
            <w:tcW w:w="2060" w:type="dxa"/>
          </w:tcPr>
          <w:p w14:paraId="3DAA060D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U16</w:t>
            </w:r>
          </w:p>
        </w:tc>
        <w:tc>
          <w:tcPr>
            <w:tcW w:w="3402" w:type="dxa"/>
          </w:tcPr>
          <w:p w14:paraId="3EB6F086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</w:rPr>
              <w:t>Поддержание (0 – нет, 1 – поодержание)</w:t>
            </w:r>
          </w:p>
        </w:tc>
      </w:tr>
      <w:bookmarkEnd w:id="49"/>
    </w:tbl>
    <w:p w14:paraId="4DDB4AC7" w14:textId="37C01CEC" w:rsidR="00AB3A70" w:rsidRDefault="00AB3A70" w:rsidP="007F0A0E">
      <w:pPr>
        <w:ind w:firstLine="0"/>
        <w:rPr>
          <w:lang w:eastAsia="en-US"/>
        </w:rPr>
      </w:pPr>
    </w:p>
    <w:p w14:paraId="60224D8B" w14:textId="3750367E" w:rsidR="00AB3A70" w:rsidRDefault="00AB3A70" w:rsidP="007F0A0E">
      <w:pPr>
        <w:ind w:firstLine="0"/>
        <w:rPr>
          <w:lang w:eastAsia="en-US"/>
        </w:rPr>
      </w:pPr>
      <w:r w:rsidRPr="00AB3A70">
        <w:rPr>
          <w:lang w:eastAsia="en-US"/>
        </w:rPr>
        <w:t>Input – регистры для чтения</w:t>
      </w:r>
    </w:p>
    <w:tbl>
      <w:tblPr>
        <w:tblStyle w:val="35"/>
        <w:tblW w:w="9209" w:type="dxa"/>
        <w:tblLook w:val="04A0" w:firstRow="1" w:lastRow="0" w:firstColumn="1" w:lastColumn="0" w:noHBand="0" w:noVBand="1"/>
      </w:tblPr>
      <w:tblGrid>
        <w:gridCol w:w="844"/>
        <w:gridCol w:w="1417"/>
        <w:gridCol w:w="1457"/>
        <w:gridCol w:w="2089"/>
        <w:gridCol w:w="3402"/>
      </w:tblGrid>
      <w:tr w:rsidR="00AB3A70" w:rsidRPr="00AB3A70" w14:paraId="78263288" w14:textId="77777777" w:rsidTr="00AB3A70">
        <w:tc>
          <w:tcPr>
            <w:tcW w:w="844" w:type="dxa"/>
          </w:tcPr>
          <w:p w14:paraId="1E0B0BB2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b/>
                <w:bCs/>
                <w:sz w:val="22"/>
                <w:szCs w:val="22"/>
              </w:rPr>
            </w:pPr>
            <w:r w:rsidRPr="00AB3A70">
              <w:rPr>
                <w:rFonts w:cstheme="minorHAnsi"/>
                <w:b/>
                <w:bCs/>
                <w:sz w:val="22"/>
                <w:szCs w:val="22"/>
              </w:rPr>
              <w:t>Адрес</w:t>
            </w:r>
          </w:p>
        </w:tc>
        <w:tc>
          <w:tcPr>
            <w:tcW w:w="1417" w:type="dxa"/>
          </w:tcPr>
          <w:p w14:paraId="28CC692F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b/>
                <w:bCs/>
                <w:sz w:val="22"/>
                <w:szCs w:val="22"/>
              </w:rPr>
            </w:pPr>
            <w:r w:rsidRPr="00AB3A70">
              <w:rPr>
                <w:rFonts w:cstheme="minorHAnsi"/>
                <w:b/>
                <w:bCs/>
                <w:sz w:val="22"/>
                <w:szCs w:val="22"/>
              </w:rPr>
              <w:t>Тип регистр</w:t>
            </w:r>
          </w:p>
        </w:tc>
        <w:tc>
          <w:tcPr>
            <w:tcW w:w="1457" w:type="dxa"/>
          </w:tcPr>
          <w:p w14:paraId="44EBE86C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b/>
                <w:bCs/>
                <w:sz w:val="22"/>
                <w:szCs w:val="22"/>
              </w:rPr>
            </w:pPr>
            <w:r w:rsidRPr="00AB3A70">
              <w:rPr>
                <w:rFonts w:cstheme="minorHAnsi"/>
                <w:b/>
                <w:bCs/>
                <w:sz w:val="22"/>
                <w:szCs w:val="22"/>
              </w:rPr>
              <w:t xml:space="preserve">Название </w:t>
            </w:r>
          </w:p>
        </w:tc>
        <w:tc>
          <w:tcPr>
            <w:tcW w:w="2089" w:type="dxa"/>
          </w:tcPr>
          <w:p w14:paraId="2940417D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b/>
                <w:bCs/>
                <w:sz w:val="22"/>
                <w:szCs w:val="22"/>
              </w:rPr>
            </w:pPr>
            <w:r w:rsidRPr="00AB3A70">
              <w:rPr>
                <w:rFonts w:cstheme="minorHAnsi"/>
                <w:b/>
                <w:bCs/>
                <w:sz w:val="22"/>
                <w:szCs w:val="22"/>
              </w:rPr>
              <w:t>Тип данных</w:t>
            </w:r>
          </w:p>
        </w:tc>
        <w:tc>
          <w:tcPr>
            <w:tcW w:w="3402" w:type="dxa"/>
          </w:tcPr>
          <w:p w14:paraId="211D327A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b/>
                <w:bCs/>
                <w:sz w:val="22"/>
                <w:szCs w:val="22"/>
              </w:rPr>
            </w:pPr>
            <w:r w:rsidRPr="00AB3A70">
              <w:rPr>
                <w:rFonts w:cstheme="minorHAnsi"/>
                <w:b/>
                <w:bCs/>
                <w:sz w:val="22"/>
                <w:szCs w:val="22"/>
              </w:rPr>
              <w:t>Описание</w:t>
            </w:r>
          </w:p>
        </w:tc>
      </w:tr>
      <w:tr w:rsidR="00AB3A70" w:rsidRPr="00AB3A70" w14:paraId="585263A0" w14:textId="77777777" w:rsidTr="00AB3A70">
        <w:tc>
          <w:tcPr>
            <w:tcW w:w="844" w:type="dxa"/>
          </w:tcPr>
          <w:p w14:paraId="6C6D7ECB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0, 1</w:t>
            </w:r>
          </w:p>
        </w:tc>
        <w:tc>
          <w:tcPr>
            <w:tcW w:w="1417" w:type="dxa"/>
          </w:tcPr>
          <w:p w14:paraId="3FA62775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Input</w:t>
            </w:r>
          </w:p>
        </w:tc>
        <w:tc>
          <w:tcPr>
            <w:tcW w:w="1457" w:type="dxa"/>
          </w:tcPr>
          <w:p w14:paraId="64449B21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SP</w:t>
            </w:r>
            <w:r w:rsidRPr="00AB3A70">
              <w:rPr>
                <w:rFonts w:cstheme="minorHAnsi"/>
                <w:sz w:val="22"/>
                <w:szCs w:val="22"/>
              </w:rPr>
              <w:t>_</w:t>
            </w:r>
            <w:r w:rsidRPr="00AB3A70">
              <w:rPr>
                <w:rFonts w:cstheme="minorHAnsi"/>
                <w:sz w:val="22"/>
                <w:szCs w:val="22"/>
                <w:lang w:val="en-US"/>
              </w:rPr>
              <w:t>DUT</w:t>
            </w:r>
          </w:p>
        </w:tc>
        <w:tc>
          <w:tcPr>
            <w:tcW w:w="2089" w:type="dxa"/>
          </w:tcPr>
          <w:p w14:paraId="370022D8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Float32</w:t>
            </w:r>
            <w:r w:rsidRPr="00AB3A70">
              <w:rPr>
                <w:rFonts w:cstheme="minorHAnsi"/>
                <w:sz w:val="22"/>
                <w:szCs w:val="22"/>
              </w:rPr>
              <w:t xml:space="preserve"> (</w:t>
            </w:r>
            <w:r w:rsidRPr="00AB3A70">
              <w:rPr>
                <w:rFonts w:cstheme="minorHAnsi"/>
                <w:sz w:val="22"/>
                <w:szCs w:val="22"/>
                <w:lang w:val="en-US"/>
              </w:rPr>
              <w:t>big-endian)</w:t>
            </w:r>
          </w:p>
        </w:tc>
        <w:tc>
          <w:tcPr>
            <w:tcW w:w="3402" w:type="dxa"/>
          </w:tcPr>
          <w:p w14:paraId="1B459ADA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Текущая уставка давления</w:t>
            </w:r>
            <w:r w:rsidRPr="00AB3A70">
              <w:rPr>
                <w:rFonts w:cstheme="minorHAnsi"/>
                <w:sz w:val="22"/>
                <w:szCs w:val="22"/>
                <w:lang w:val="en-US"/>
              </w:rPr>
              <w:t xml:space="preserve"> (</w:t>
            </w:r>
            <w:r w:rsidRPr="00AB3A70">
              <w:rPr>
                <w:rFonts w:cstheme="minorHAnsi"/>
                <w:sz w:val="22"/>
                <w:szCs w:val="22"/>
              </w:rPr>
              <w:t>образец)</w:t>
            </w:r>
          </w:p>
        </w:tc>
      </w:tr>
      <w:tr w:rsidR="00AB3A70" w:rsidRPr="00AB3A70" w14:paraId="3F259A91" w14:textId="77777777" w:rsidTr="00AB3A70">
        <w:tc>
          <w:tcPr>
            <w:tcW w:w="844" w:type="dxa"/>
          </w:tcPr>
          <w:p w14:paraId="6BC4E76F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2, 3</w:t>
            </w:r>
          </w:p>
        </w:tc>
        <w:tc>
          <w:tcPr>
            <w:tcW w:w="1417" w:type="dxa"/>
          </w:tcPr>
          <w:p w14:paraId="7BEF8641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Input</w:t>
            </w:r>
          </w:p>
        </w:tc>
        <w:tc>
          <w:tcPr>
            <w:tcW w:w="1457" w:type="dxa"/>
          </w:tcPr>
          <w:p w14:paraId="2EFE7269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SP_CHAMBER</w:t>
            </w:r>
          </w:p>
        </w:tc>
        <w:tc>
          <w:tcPr>
            <w:tcW w:w="2089" w:type="dxa"/>
          </w:tcPr>
          <w:p w14:paraId="7277F74A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Float32</w:t>
            </w:r>
            <w:r w:rsidRPr="00AB3A70">
              <w:rPr>
                <w:rFonts w:cstheme="minorHAnsi"/>
                <w:sz w:val="22"/>
                <w:szCs w:val="22"/>
              </w:rPr>
              <w:t xml:space="preserve"> (</w:t>
            </w:r>
            <w:r w:rsidRPr="00AB3A70">
              <w:rPr>
                <w:rFonts w:cstheme="minorHAnsi"/>
                <w:sz w:val="22"/>
                <w:szCs w:val="22"/>
                <w:lang w:val="en-US"/>
              </w:rPr>
              <w:t>big-endian)</w:t>
            </w:r>
          </w:p>
        </w:tc>
        <w:tc>
          <w:tcPr>
            <w:tcW w:w="3402" w:type="dxa"/>
          </w:tcPr>
          <w:p w14:paraId="7F56C738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Текущая уставка давления</w:t>
            </w:r>
            <w:r w:rsidRPr="00AB3A70">
              <w:rPr>
                <w:rFonts w:cstheme="minorHAnsi"/>
                <w:sz w:val="22"/>
                <w:szCs w:val="22"/>
                <w:lang w:val="en-US"/>
              </w:rPr>
              <w:t xml:space="preserve"> (</w:t>
            </w:r>
            <w:r w:rsidRPr="00AB3A70">
              <w:rPr>
                <w:rFonts w:cstheme="minorHAnsi"/>
                <w:sz w:val="22"/>
                <w:szCs w:val="22"/>
              </w:rPr>
              <w:t>камера)</w:t>
            </w:r>
          </w:p>
        </w:tc>
      </w:tr>
      <w:tr w:rsidR="00AB3A70" w:rsidRPr="00AB3A70" w14:paraId="629304A6" w14:textId="77777777" w:rsidTr="00AB3A70">
        <w:tc>
          <w:tcPr>
            <w:tcW w:w="844" w:type="dxa"/>
          </w:tcPr>
          <w:p w14:paraId="20A783D2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4, 5</w:t>
            </w:r>
          </w:p>
        </w:tc>
        <w:tc>
          <w:tcPr>
            <w:tcW w:w="1417" w:type="dxa"/>
          </w:tcPr>
          <w:p w14:paraId="5578CC48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Input</w:t>
            </w:r>
          </w:p>
        </w:tc>
        <w:tc>
          <w:tcPr>
            <w:tcW w:w="1457" w:type="dxa"/>
          </w:tcPr>
          <w:p w14:paraId="1641BA74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P_DUT</w:t>
            </w:r>
          </w:p>
        </w:tc>
        <w:tc>
          <w:tcPr>
            <w:tcW w:w="2089" w:type="dxa"/>
          </w:tcPr>
          <w:p w14:paraId="729AB4E0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Float32</w:t>
            </w:r>
            <w:r w:rsidRPr="00AB3A70">
              <w:rPr>
                <w:rFonts w:cstheme="minorHAnsi"/>
                <w:sz w:val="22"/>
                <w:szCs w:val="22"/>
              </w:rPr>
              <w:t xml:space="preserve"> (</w:t>
            </w:r>
            <w:r w:rsidRPr="00AB3A70">
              <w:rPr>
                <w:rFonts w:cstheme="minorHAnsi"/>
                <w:sz w:val="22"/>
                <w:szCs w:val="22"/>
                <w:lang w:val="en-US"/>
              </w:rPr>
              <w:t>big-endian)</w:t>
            </w:r>
          </w:p>
        </w:tc>
        <w:tc>
          <w:tcPr>
            <w:tcW w:w="3402" w:type="dxa"/>
          </w:tcPr>
          <w:p w14:paraId="3419F32E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Давление в образце (измеренное средствами завода) (дублируется)</w:t>
            </w:r>
          </w:p>
        </w:tc>
      </w:tr>
      <w:tr w:rsidR="00AB3A70" w:rsidRPr="00AB3A70" w14:paraId="3C210855" w14:textId="77777777" w:rsidTr="00AB3A70">
        <w:tc>
          <w:tcPr>
            <w:tcW w:w="844" w:type="dxa"/>
          </w:tcPr>
          <w:p w14:paraId="3D264572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6, 7</w:t>
            </w:r>
          </w:p>
        </w:tc>
        <w:tc>
          <w:tcPr>
            <w:tcW w:w="1417" w:type="dxa"/>
          </w:tcPr>
          <w:p w14:paraId="00430AE6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Input</w:t>
            </w:r>
          </w:p>
        </w:tc>
        <w:tc>
          <w:tcPr>
            <w:tcW w:w="1457" w:type="dxa"/>
          </w:tcPr>
          <w:p w14:paraId="2705BCEC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P_CHAMBER</w:t>
            </w:r>
          </w:p>
        </w:tc>
        <w:tc>
          <w:tcPr>
            <w:tcW w:w="2089" w:type="dxa"/>
          </w:tcPr>
          <w:p w14:paraId="222D7963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Float32</w:t>
            </w:r>
            <w:r w:rsidRPr="00AB3A70">
              <w:rPr>
                <w:rFonts w:cstheme="minorHAnsi"/>
                <w:sz w:val="22"/>
                <w:szCs w:val="22"/>
              </w:rPr>
              <w:t xml:space="preserve"> (</w:t>
            </w:r>
            <w:r w:rsidRPr="00AB3A70">
              <w:rPr>
                <w:rFonts w:cstheme="minorHAnsi"/>
                <w:sz w:val="22"/>
                <w:szCs w:val="22"/>
                <w:lang w:val="en-US"/>
              </w:rPr>
              <w:t>big-endian)</w:t>
            </w:r>
          </w:p>
        </w:tc>
        <w:tc>
          <w:tcPr>
            <w:tcW w:w="3402" w:type="dxa"/>
          </w:tcPr>
          <w:p w14:paraId="4596900C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Давление в камере (измеренное средствами завода) (дублируется)</w:t>
            </w:r>
          </w:p>
        </w:tc>
      </w:tr>
      <w:tr w:rsidR="00AB3A70" w:rsidRPr="00AB3A70" w14:paraId="3931289B" w14:textId="77777777" w:rsidTr="00AB3A70">
        <w:tc>
          <w:tcPr>
            <w:tcW w:w="844" w:type="dxa"/>
          </w:tcPr>
          <w:p w14:paraId="5A4974E7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8</w:t>
            </w:r>
          </w:p>
        </w:tc>
        <w:tc>
          <w:tcPr>
            <w:tcW w:w="1417" w:type="dxa"/>
          </w:tcPr>
          <w:p w14:paraId="4F169B75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Input</w:t>
            </w:r>
          </w:p>
        </w:tc>
        <w:tc>
          <w:tcPr>
            <w:tcW w:w="1457" w:type="dxa"/>
          </w:tcPr>
          <w:p w14:paraId="3156B3AB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STS</w:t>
            </w:r>
          </w:p>
        </w:tc>
        <w:tc>
          <w:tcPr>
            <w:tcW w:w="2089" w:type="dxa"/>
          </w:tcPr>
          <w:p w14:paraId="66376AA1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U16</w:t>
            </w:r>
          </w:p>
        </w:tc>
        <w:tc>
          <w:tcPr>
            <w:tcW w:w="3402" w:type="dxa"/>
          </w:tcPr>
          <w:p w14:paraId="77029593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Слово состояния</w:t>
            </w:r>
          </w:p>
        </w:tc>
      </w:tr>
      <w:tr w:rsidR="00AB3A70" w:rsidRPr="00AB3A70" w14:paraId="178B324B" w14:textId="77777777" w:rsidTr="00AB3A70">
        <w:tc>
          <w:tcPr>
            <w:tcW w:w="844" w:type="dxa"/>
          </w:tcPr>
          <w:p w14:paraId="2DEF940F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9</w:t>
            </w:r>
          </w:p>
        </w:tc>
        <w:tc>
          <w:tcPr>
            <w:tcW w:w="1417" w:type="dxa"/>
          </w:tcPr>
          <w:p w14:paraId="5B0FBD71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Input</w:t>
            </w:r>
          </w:p>
        </w:tc>
        <w:tc>
          <w:tcPr>
            <w:tcW w:w="1457" w:type="dxa"/>
          </w:tcPr>
          <w:p w14:paraId="05E38886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Direction out</w:t>
            </w:r>
          </w:p>
        </w:tc>
        <w:tc>
          <w:tcPr>
            <w:tcW w:w="2089" w:type="dxa"/>
          </w:tcPr>
          <w:p w14:paraId="04F92273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U16</w:t>
            </w:r>
          </w:p>
        </w:tc>
        <w:tc>
          <w:tcPr>
            <w:tcW w:w="3402" w:type="dxa"/>
          </w:tcPr>
          <w:p w14:paraId="64AB37DE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 xml:space="preserve">Текущее направление нагружения (1 – Образец, 2 – камера) </w:t>
            </w:r>
            <w:r w:rsidRPr="00AB3A70">
              <w:rPr>
                <w:rFonts w:cstheme="minorHAnsi"/>
                <w:sz w:val="22"/>
                <w:szCs w:val="22"/>
              </w:rPr>
              <w:br/>
              <w:t>Не используем!</w:t>
            </w:r>
          </w:p>
        </w:tc>
      </w:tr>
      <w:tr w:rsidR="00AB3A70" w:rsidRPr="00AB3A70" w14:paraId="05FB6D36" w14:textId="77777777" w:rsidTr="00AB3A70">
        <w:tc>
          <w:tcPr>
            <w:tcW w:w="844" w:type="dxa"/>
          </w:tcPr>
          <w:p w14:paraId="52151746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10</w:t>
            </w:r>
          </w:p>
        </w:tc>
        <w:tc>
          <w:tcPr>
            <w:tcW w:w="1417" w:type="dxa"/>
          </w:tcPr>
          <w:p w14:paraId="0E2AC2D5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Input</w:t>
            </w:r>
          </w:p>
        </w:tc>
        <w:tc>
          <w:tcPr>
            <w:tcW w:w="1457" w:type="dxa"/>
          </w:tcPr>
          <w:p w14:paraId="19811629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sz w:val="22"/>
                <w:szCs w:val="22"/>
                <w:lang w:val="en-US"/>
              </w:rPr>
              <w:t>Compressed Nitrogen</w:t>
            </w:r>
          </w:p>
        </w:tc>
        <w:tc>
          <w:tcPr>
            <w:tcW w:w="2089" w:type="dxa"/>
          </w:tcPr>
          <w:p w14:paraId="083BDFE4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U16</w:t>
            </w:r>
          </w:p>
        </w:tc>
        <w:tc>
          <w:tcPr>
            <w:tcW w:w="3402" w:type="dxa"/>
          </w:tcPr>
          <w:p w14:paraId="7C08DBC1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 xml:space="preserve">Работа с азотом (1 – с азотом, 2 – без азота) (дублируется) </w:t>
            </w:r>
          </w:p>
          <w:p w14:paraId="7AE38893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</w:p>
        </w:tc>
      </w:tr>
      <w:tr w:rsidR="00AB3A70" w:rsidRPr="00AB3A70" w14:paraId="71641C58" w14:textId="77777777" w:rsidTr="00AB3A70">
        <w:tc>
          <w:tcPr>
            <w:tcW w:w="844" w:type="dxa"/>
          </w:tcPr>
          <w:p w14:paraId="19996332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1</w:t>
            </w:r>
            <w:r w:rsidRPr="00AB3A70">
              <w:rPr>
                <w:rFonts w:cstheme="minorHAnsi"/>
                <w:sz w:val="22"/>
                <w:szCs w:val="22"/>
              </w:rPr>
              <w:t>1</w:t>
            </w:r>
          </w:p>
        </w:tc>
        <w:tc>
          <w:tcPr>
            <w:tcW w:w="1417" w:type="dxa"/>
          </w:tcPr>
          <w:p w14:paraId="2C7F3FF2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Input</w:t>
            </w:r>
          </w:p>
        </w:tc>
        <w:tc>
          <w:tcPr>
            <w:tcW w:w="1457" w:type="dxa"/>
          </w:tcPr>
          <w:p w14:paraId="28C4E508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ALR</w:t>
            </w:r>
          </w:p>
        </w:tc>
        <w:tc>
          <w:tcPr>
            <w:tcW w:w="2089" w:type="dxa"/>
          </w:tcPr>
          <w:p w14:paraId="24932DA3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U16</w:t>
            </w:r>
          </w:p>
        </w:tc>
        <w:tc>
          <w:tcPr>
            <w:tcW w:w="3402" w:type="dxa"/>
          </w:tcPr>
          <w:p w14:paraId="3D4A95DD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Слово ошибки</w:t>
            </w:r>
          </w:p>
        </w:tc>
      </w:tr>
      <w:tr w:rsidR="00AB3A70" w:rsidRPr="00AB3A70" w14:paraId="53C09A61" w14:textId="77777777" w:rsidTr="00AB3A70">
        <w:tc>
          <w:tcPr>
            <w:tcW w:w="844" w:type="dxa"/>
          </w:tcPr>
          <w:p w14:paraId="28A04CBD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</w:rPr>
              <w:t>12</w:t>
            </w:r>
            <w:r w:rsidRPr="00AB3A70">
              <w:rPr>
                <w:rFonts w:cstheme="minorHAnsi"/>
                <w:sz w:val="22"/>
                <w:szCs w:val="22"/>
                <w:lang w:val="en-US"/>
              </w:rPr>
              <w:t>, 13</w:t>
            </w:r>
          </w:p>
        </w:tc>
        <w:tc>
          <w:tcPr>
            <w:tcW w:w="1417" w:type="dxa"/>
          </w:tcPr>
          <w:p w14:paraId="28ACB060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Input</w:t>
            </w:r>
          </w:p>
        </w:tc>
        <w:tc>
          <w:tcPr>
            <w:tcW w:w="1457" w:type="dxa"/>
          </w:tcPr>
          <w:p w14:paraId="03F711D2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AI0</w:t>
            </w:r>
          </w:p>
        </w:tc>
        <w:tc>
          <w:tcPr>
            <w:tcW w:w="2089" w:type="dxa"/>
          </w:tcPr>
          <w:p w14:paraId="38734895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Float32</w:t>
            </w:r>
            <w:r w:rsidRPr="00AB3A70">
              <w:rPr>
                <w:rFonts w:cstheme="minorHAnsi"/>
                <w:sz w:val="22"/>
                <w:szCs w:val="22"/>
              </w:rPr>
              <w:t xml:space="preserve"> (</w:t>
            </w:r>
            <w:r w:rsidRPr="00AB3A70">
              <w:rPr>
                <w:rFonts w:cstheme="minorHAnsi"/>
                <w:sz w:val="22"/>
                <w:szCs w:val="22"/>
                <w:lang w:val="en-US"/>
              </w:rPr>
              <w:t>big-endian)</w:t>
            </w:r>
          </w:p>
        </w:tc>
        <w:tc>
          <w:tcPr>
            <w:tcW w:w="3402" w:type="dxa"/>
          </w:tcPr>
          <w:p w14:paraId="39B444CF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Уровень масла (НС очистки и охлаждения) [%]</w:t>
            </w:r>
          </w:p>
        </w:tc>
      </w:tr>
      <w:tr w:rsidR="00AB3A70" w:rsidRPr="00AB3A70" w14:paraId="4B3D135C" w14:textId="77777777" w:rsidTr="00AB3A70">
        <w:tc>
          <w:tcPr>
            <w:tcW w:w="844" w:type="dxa"/>
          </w:tcPr>
          <w:p w14:paraId="1EEF6BA2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14, 15</w:t>
            </w:r>
          </w:p>
        </w:tc>
        <w:tc>
          <w:tcPr>
            <w:tcW w:w="1417" w:type="dxa"/>
          </w:tcPr>
          <w:p w14:paraId="6200EB02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Input</w:t>
            </w:r>
          </w:p>
        </w:tc>
        <w:tc>
          <w:tcPr>
            <w:tcW w:w="1457" w:type="dxa"/>
          </w:tcPr>
          <w:p w14:paraId="58449EAA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AI</w:t>
            </w:r>
            <w:r w:rsidRPr="00AB3A70">
              <w:rPr>
                <w:rFonts w:cstheme="minorHAnsi"/>
                <w:sz w:val="22"/>
                <w:szCs w:val="22"/>
              </w:rPr>
              <w:t>1</w:t>
            </w:r>
          </w:p>
        </w:tc>
        <w:tc>
          <w:tcPr>
            <w:tcW w:w="2089" w:type="dxa"/>
          </w:tcPr>
          <w:p w14:paraId="5B87D206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Float32</w:t>
            </w:r>
            <w:r w:rsidRPr="00AB3A70">
              <w:rPr>
                <w:rFonts w:cstheme="minorHAnsi"/>
                <w:sz w:val="22"/>
                <w:szCs w:val="22"/>
              </w:rPr>
              <w:t xml:space="preserve"> (</w:t>
            </w:r>
            <w:r w:rsidRPr="00AB3A70">
              <w:rPr>
                <w:rFonts w:cstheme="minorHAnsi"/>
                <w:sz w:val="22"/>
                <w:szCs w:val="22"/>
                <w:lang w:val="en-US"/>
              </w:rPr>
              <w:t>big-endian)</w:t>
            </w:r>
          </w:p>
        </w:tc>
        <w:tc>
          <w:tcPr>
            <w:tcW w:w="3402" w:type="dxa"/>
          </w:tcPr>
          <w:p w14:paraId="04910A19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Температура масла (НС очистки и охлаждения) [</w:t>
            </w:r>
            <w:r w:rsidRPr="00AB3A70">
              <w:rPr>
                <w:rFonts w:cstheme="minorHAnsi"/>
                <w:sz w:val="22"/>
                <w:szCs w:val="22"/>
                <w:lang w:val="en-US"/>
              </w:rPr>
              <w:t>dec</w:t>
            </w:r>
            <w:r w:rsidRPr="00AB3A70">
              <w:rPr>
                <w:rFonts w:cstheme="minorHAnsi"/>
                <w:sz w:val="22"/>
                <w:szCs w:val="22"/>
              </w:rPr>
              <w:t xml:space="preserve"> </w:t>
            </w:r>
            <w:r w:rsidRPr="00AB3A70">
              <w:rPr>
                <w:rFonts w:cstheme="minorHAnsi"/>
                <w:sz w:val="22"/>
                <w:szCs w:val="22"/>
                <w:lang w:val="en-US"/>
              </w:rPr>
              <w:t>C</w:t>
            </w:r>
            <w:r w:rsidRPr="00AB3A70">
              <w:rPr>
                <w:rFonts w:cstheme="minorHAnsi"/>
                <w:sz w:val="22"/>
                <w:szCs w:val="22"/>
              </w:rPr>
              <w:t>]</w:t>
            </w:r>
          </w:p>
        </w:tc>
      </w:tr>
      <w:tr w:rsidR="00AB3A70" w:rsidRPr="00AB3A70" w14:paraId="7E928115" w14:textId="77777777" w:rsidTr="00AB3A70">
        <w:tc>
          <w:tcPr>
            <w:tcW w:w="844" w:type="dxa"/>
          </w:tcPr>
          <w:p w14:paraId="011C85B2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lastRenderedPageBreak/>
              <w:t>16, 17</w:t>
            </w:r>
          </w:p>
        </w:tc>
        <w:tc>
          <w:tcPr>
            <w:tcW w:w="1417" w:type="dxa"/>
          </w:tcPr>
          <w:p w14:paraId="3E41A5E7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Input</w:t>
            </w:r>
          </w:p>
        </w:tc>
        <w:tc>
          <w:tcPr>
            <w:tcW w:w="1457" w:type="dxa"/>
          </w:tcPr>
          <w:p w14:paraId="77865726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AI</w:t>
            </w:r>
            <w:r w:rsidRPr="00AB3A70">
              <w:rPr>
                <w:rFonts w:cstheme="minorHAnsi"/>
                <w:sz w:val="22"/>
                <w:szCs w:val="22"/>
              </w:rPr>
              <w:t>2</w:t>
            </w:r>
          </w:p>
        </w:tc>
        <w:tc>
          <w:tcPr>
            <w:tcW w:w="2089" w:type="dxa"/>
          </w:tcPr>
          <w:p w14:paraId="77CA3600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Float32</w:t>
            </w:r>
            <w:r w:rsidRPr="00AB3A70">
              <w:rPr>
                <w:rFonts w:cstheme="minorHAnsi"/>
                <w:sz w:val="22"/>
                <w:szCs w:val="22"/>
              </w:rPr>
              <w:t xml:space="preserve"> (</w:t>
            </w:r>
            <w:r w:rsidRPr="00AB3A70">
              <w:rPr>
                <w:rFonts w:cstheme="minorHAnsi"/>
                <w:sz w:val="22"/>
                <w:szCs w:val="22"/>
                <w:lang w:val="en-US"/>
              </w:rPr>
              <w:t>big-endian)</w:t>
            </w:r>
          </w:p>
        </w:tc>
        <w:tc>
          <w:tcPr>
            <w:tcW w:w="3402" w:type="dxa"/>
          </w:tcPr>
          <w:p w14:paraId="23869F1A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Уровень масла (НС подачи масла) [%]</w:t>
            </w:r>
          </w:p>
        </w:tc>
      </w:tr>
      <w:tr w:rsidR="00AB3A70" w:rsidRPr="00AB3A70" w14:paraId="49DFBDA4" w14:textId="77777777" w:rsidTr="00AB3A70">
        <w:trPr>
          <w:trHeight w:val="395"/>
        </w:trPr>
        <w:tc>
          <w:tcPr>
            <w:tcW w:w="844" w:type="dxa"/>
          </w:tcPr>
          <w:p w14:paraId="556EFE42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18, 19</w:t>
            </w:r>
          </w:p>
        </w:tc>
        <w:tc>
          <w:tcPr>
            <w:tcW w:w="1417" w:type="dxa"/>
          </w:tcPr>
          <w:p w14:paraId="1E1D1F18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Input</w:t>
            </w:r>
          </w:p>
        </w:tc>
        <w:tc>
          <w:tcPr>
            <w:tcW w:w="1457" w:type="dxa"/>
          </w:tcPr>
          <w:p w14:paraId="5E3E8B86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AI</w:t>
            </w:r>
            <w:r w:rsidRPr="00AB3A70">
              <w:rPr>
                <w:rFonts w:cstheme="minorHAnsi"/>
                <w:sz w:val="22"/>
                <w:szCs w:val="22"/>
              </w:rPr>
              <w:t>3</w:t>
            </w:r>
          </w:p>
        </w:tc>
        <w:tc>
          <w:tcPr>
            <w:tcW w:w="2089" w:type="dxa"/>
          </w:tcPr>
          <w:p w14:paraId="207B692D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Float32</w:t>
            </w:r>
            <w:r w:rsidRPr="00AB3A70">
              <w:rPr>
                <w:rFonts w:cstheme="minorHAnsi"/>
                <w:sz w:val="22"/>
                <w:szCs w:val="22"/>
              </w:rPr>
              <w:t xml:space="preserve"> (</w:t>
            </w:r>
            <w:r w:rsidRPr="00AB3A70">
              <w:rPr>
                <w:rFonts w:cstheme="minorHAnsi"/>
                <w:sz w:val="22"/>
                <w:szCs w:val="22"/>
                <w:lang w:val="en-US"/>
              </w:rPr>
              <w:t>big-endian)</w:t>
            </w:r>
          </w:p>
        </w:tc>
        <w:tc>
          <w:tcPr>
            <w:tcW w:w="3402" w:type="dxa"/>
          </w:tcPr>
          <w:p w14:paraId="397EA07D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Температура масла (НС подачи масла) [</w:t>
            </w:r>
            <w:r w:rsidRPr="00AB3A70">
              <w:rPr>
                <w:rFonts w:cstheme="minorHAnsi"/>
                <w:sz w:val="22"/>
                <w:szCs w:val="22"/>
                <w:lang w:val="en-US"/>
              </w:rPr>
              <w:t>deg</w:t>
            </w:r>
            <w:r w:rsidRPr="00AB3A70">
              <w:rPr>
                <w:rFonts w:cstheme="minorHAnsi"/>
                <w:sz w:val="22"/>
                <w:szCs w:val="22"/>
              </w:rPr>
              <w:t xml:space="preserve"> </w:t>
            </w:r>
            <w:r w:rsidRPr="00AB3A70">
              <w:rPr>
                <w:rFonts w:cstheme="minorHAnsi"/>
                <w:sz w:val="22"/>
                <w:szCs w:val="22"/>
                <w:lang w:val="en-US"/>
              </w:rPr>
              <w:t>C</w:t>
            </w:r>
            <w:r w:rsidRPr="00AB3A70">
              <w:rPr>
                <w:rFonts w:cstheme="minorHAnsi"/>
                <w:sz w:val="22"/>
                <w:szCs w:val="22"/>
              </w:rPr>
              <w:t>]</w:t>
            </w:r>
          </w:p>
        </w:tc>
      </w:tr>
      <w:tr w:rsidR="00AB3A70" w:rsidRPr="00AB3A70" w14:paraId="2943CCCC" w14:textId="77777777" w:rsidTr="00AB3A70">
        <w:trPr>
          <w:trHeight w:val="395"/>
        </w:trPr>
        <w:tc>
          <w:tcPr>
            <w:tcW w:w="844" w:type="dxa"/>
          </w:tcPr>
          <w:p w14:paraId="277B1B70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20, 21</w:t>
            </w:r>
          </w:p>
        </w:tc>
        <w:tc>
          <w:tcPr>
            <w:tcW w:w="1417" w:type="dxa"/>
          </w:tcPr>
          <w:p w14:paraId="38D86FE1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Input</w:t>
            </w:r>
          </w:p>
        </w:tc>
        <w:tc>
          <w:tcPr>
            <w:tcW w:w="1457" w:type="dxa"/>
          </w:tcPr>
          <w:p w14:paraId="6248DC8F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AI</w:t>
            </w:r>
            <w:r w:rsidRPr="00AB3A70">
              <w:rPr>
                <w:rFonts w:cstheme="minorHAnsi"/>
                <w:sz w:val="22"/>
                <w:szCs w:val="22"/>
              </w:rPr>
              <w:t>4</w:t>
            </w:r>
          </w:p>
        </w:tc>
        <w:tc>
          <w:tcPr>
            <w:tcW w:w="2089" w:type="dxa"/>
          </w:tcPr>
          <w:p w14:paraId="20424147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Float32</w:t>
            </w:r>
            <w:r w:rsidRPr="00AB3A70">
              <w:rPr>
                <w:rFonts w:cstheme="minorHAnsi"/>
                <w:sz w:val="22"/>
                <w:szCs w:val="22"/>
              </w:rPr>
              <w:t xml:space="preserve"> (</w:t>
            </w:r>
            <w:r w:rsidRPr="00AB3A70">
              <w:rPr>
                <w:rFonts w:cstheme="minorHAnsi"/>
                <w:sz w:val="22"/>
                <w:szCs w:val="22"/>
                <w:lang w:val="en-US"/>
              </w:rPr>
              <w:t>big-endian)</w:t>
            </w:r>
          </w:p>
        </w:tc>
        <w:tc>
          <w:tcPr>
            <w:tcW w:w="3402" w:type="dxa"/>
          </w:tcPr>
          <w:p w14:paraId="28CF06C7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Обратная связь от клапана регулировки давления воздуха [</w:t>
            </w:r>
            <w:r w:rsidRPr="00AB3A70">
              <w:rPr>
                <w:rFonts w:cstheme="minorHAnsi"/>
                <w:sz w:val="22"/>
                <w:szCs w:val="22"/>
                <w:lang w:val="en-US"/>
              </w:rPr>
              <w:t>bar</w:t>
            </w:r>
            <w:r w:rsidRPr="00AB3A70">
              <w:rPr>
                <w:rFonts w:cstheme="minorHAnsi"/>
                <w:sz w:val="22"/>
                <w:szCs w:val="22"/>
              </w:rPr>
              <w:t>]</w:t>
            </w:r>
          </w:p>
        </w:tc>
      </w:tr>
      <w:tr w:rsidR="00AB3A70" w:rsidRPr="00AB3A70" w14:paraId="2BEB5A13" w14:textId="77777777" w:rsidTr="00AB3A70">
        <w:trPr>
          <w:trHeight w:val="395"/>
        </w:trPr>
        <w:tc>
          <w:tcPr>
            <w:tcW w:w="844" w:type="dxa"/>
          </w:tcPr>
          <w:p w14:paraId="2914730C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22, 23</w:t>
            </w:r>
          </w:p>
        </w:tc>
        <w:tc>
          <w:tcPr>
            <w:tcW w:w="1417" w:type="dxa"/>
          </w:tcPr>
          <w:p w14:paraId="108E4B09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Input</w:t>
            </w:r>
          </w:p>
        </w:tc>
        <w:tc>
          <w:tcPr>
            <w:tcW w:w="1457" w:type="dxa"/>
          </w:tcPr>
          <w:p w14:paraId="3DE14A2C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AI</w:t>
            </w:r>
            <w:r w:rsidRPr="00AB3A70">
              <w:rPr>
                <w:rFonts w:cstheme="minorHAnsi"/>
                <w:sz w:val="22"/>
                <w:szCs w:val="22"/>
              </w:rPr>
              <w:t>5</w:t>
            </w:r>
          </w:p>
        </w:tc>
        <w:tc>
          <w:tcPr>
            <w:tcW w:w="2089" w:type="dxa"/>
          </w:tcPr>
          <w:p w14:paraId="06E752C7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Float32</w:t>
            </w:r>
            <w:r w:rsidRPr="00AB3A70">
              <w:rPr>
                <w:rFonts w:cstheme="minorHAnsi"/>
                <w:sz w:val="22"/>
                <w:szCs w:val="22"/>
              </w:rPr>
              <w:t xml:space="preserve"> (</w:t>
            </w:r>
            <w:r w:rsidRPr="00AB3A70">
              <w:rPr>
                <w:rFonts w:cstheme="minorHAnsi"/>
                <w:sz w:val="22"/>
                <w:szCs w:val="22"/>
                <w:lang w:val="en-US"/>
              </w:rPr>
              <w:t>big-endian)</w:t>
            </w:r>
          </w:p>
        </w:tc>
        <w:tc>
          <w:tcPr>
            <w:tcW w:w="3402" w:type="dxa"/>
          </w:tcPr>
          <w:p w14:paraId="735F5922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Давление после насоса ВД [</w:t>
            </w:r>
            <w:r w:rsidRPr="00AB3A70">
              <w:rPr>
                <w:rFonts w:cstheme="minorHAnsi"/>
                <w:sz w:val="22"/>
                <w:szCs w:val="22"/>
                <w:lang w:val="en-US"/>
              </w:rPr>
              <w:t>MPa</w:t>
            </w:r>
            <w:r w:rsidRPr="00AB3A70">
              <w:rPr>
                <w:rFonts w:cstheme="minorHAnsi"/>
                <w:sz w:val="22"/>
                <w:szCs w:val="22"/>
              </w:rPr>
              <w:t>]</w:t>
            </w:r>
          </w:p>
        </w:tc>
      </w:tr>
      <w:tr w:rsidR="00AB3A70" w:rsidRPr="00AB3A70" w14:paraId="1F85D645" w14:textId="77777777" w:rsidTr="00AB3A70">
        <w:trPr>
          <w:trHeight w:val="395"/>
        </w:trPr>
        <w:tc>
          <w:tcPr>
            <w:tcW w:w="844" w:type="dxa"/>
          </w:tcPr>
          <w:p w14:paraId="7EEB53F4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24, 25</w:t>
            </w:r>
          </w:p>
        </w:tc>
        <w:tc>
          <w:tcPr>
            <w:tcW w:w="1417" w:type="dxa"/>
          </w:tcPr>
          <w:p w14:paraId="2500BBAB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Input</w:t>
            </w:r>
          </w:p>
        </w:tc>
        <w:tc>
          <w:tcPr>
            <w:tcW w:w="1457" w:type="dxa"/>
          </w:tcPr>
          <w:p w14:paraId="282C44B2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AI</w:t>
            </w:r>
            <w:r w:rsidRPr="00AB3A70">
              <w:rPr>
                <w:rFonts w:cstheme="minorHAnsi"/>
                <w:sz w:val="22"/>
                <w:szCs w:val="22"/>
              </w:rPr>
              <w:t>6</w:t>
            </w:r>
          </w:p>
        </w:tc>
        <w:tc>
          <w:tcPr>
            <w:tcW w:w="2089" w:type="dxa"/>
          </w:tcPr>
          <w:p w14:paraId="455435A2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Float32</w:t>
            </w:r>
            <w:r w:rsidRPr="00AB3A70">
              <w:rPr>
                <w:rFonts w:cstheme="minorHAnsi"/>
                <w:sz w:val="22"/>
                <w:szCs w:val="22"/>
              </w:rPr>
              <w:t xml:space="preserve"> (</w:t>
            </w:r>
            <w:r w:rsidRPr="00AB3A70">
              <w:rPr>
                <w:rFonts w:cstheme="minorHAnsi"/>
                <w:sz w:val="22"/>
                <w:szCs w:val="22"/>
                <w:lang w:val="en-US"/>
              </w:rPr>
              <w:t>big-endian)</w:t>
            </w:r>
          </w:p>
        </w:tc>
        <w:tc>
          <w:tcPr>
            <w:tcW w:w="3402" w:type="dxa"/>
          </w:tcPr>
          <w:p w14:paraId="4A9A60F1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Давление в образце</w:t>
            </w:r>
            <w:r w:rsidRPr="00AB3A70">
              <w:rPr>
                <w:rFonts w:cstheme="minorHAnsi"/>
                <w:sz w:val="22"/>
                <w:szCs w:val="22"/>
                <w:lang w:val="en-US"/>
              </w:rPr>
              <w:t xml:space="preserve"> </w:t>
            </w:r>
            <w:r w:rsidRPr="00AB3A70">
              <w:rPr>
                <w:rFonts w:cstheme="minorHAnsi"/>
                <w:sz w:val="22"/>
                <w:szCs w:val="22"/>
              </w:rPr>
              <w:t>[</w:t>
            </w:r>
            <w:r w:rsidRPr="00AB3A70">
              <w:rPr>
                <w:rFonts w:cstheme="minorHAnsi"/>
                <w:sz w:val="22"/>
                <w:szCs w:val="22"/>
                <w:lang w:val="en-US"/>
              </w:rPr>
              <w:t>MPa</w:t>
            </w:r>
            <w:r w:rsidRPr="00AB3A70">
              <w:rPr>
                <w:rFonts w:cstheme="minorHAnsi"/>
                <w:sz w:val="22"/>
                <w:szCs w:val="22"/>
              </w:rPr>
              <w:t>]</w:t>
            </w:r>
          </w:p>
        </w:tc>
      </w:tr>
      <w:tr w:rsidR="00AB3A70" w:rsidRPr="00AB3A70" w14:paraId="663BAF19" w14:textId="77777777" w:rsidTr="00AB3A70">
        <w:trPr>
          <w:trHeight w:val="395"/>
        </w:trPr>
        <w:tc>
          <w:tcPr>
            <w:tcW w:w="844" w:type="dxa"/>
          </w:tcPr>
          <w:p w14:paraId="6C79CAF0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26, 27</w:t>
            </w:r>
          </w:p>
        </w:tc>
        <w:tc>
          <w:tcPr>
            <w:tcW w:w="1417" w:type="dxa"/>
          </w:tcPr>
          <w:p w14:paraId="176B4A08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Input</w:t>
            </w:r>
          </w:p>
        </w:tc>
        <w:tc>
          <w:tcPr>
            <w:tcW w:w="1457" w:type="dxa"/>
          </w:tcPr>
          <w:p w14:paraId="0A03DDAA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AI</w:t>
            </w:r>
            <w:r w:rsidRPr="00AB3A70">
              <w:rPr>
                <w:rFonts w:cstheme="minorHAnsi"/>
                <w:sz w:val="22"/>
                <w:szCs w:val="22"/>
              </w:rPr>
              <w:t>7</w:t>
            </w:r>
          </w:p>
        </w:tc>
        <w:tc>
          <w:tcPr>
            <w:tcW w:w="2089" w:type="dxa"/>
          </w:tcPr>
          <w:p w14:paraId="515B848B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Float32</w:t>
            </w:r>
            <w:r w:rsidRPr="00AB3A70">
              <w:rPr>
                <w:rFonts w:cstheme="minorHAnsi"/>
                <w:sz w:val="22"/>
                <w:szCs w:val="22"/>
              </w:rPr>
              <w:t xml:space="preserve"> (</w:t>
            </w:r>
            <w:r w:rsidRPr="00AB3A70">
              <w:rPr>
                <w:rFonts w:cstheme="minorHAnsi"/>
                <w:sz w:val="22"/>
                <w:szCs w:val="22"/>
                <w:lang w:val="en-US"/>
              </w:rPr>
              <w:t>big-endian)</w:t>
            </w:r>
          </w:p>
        </w:tc>
        <w:tc>
          <w:tcPr>
            <w:tcW w:w="3402" w:type="dxa"/>
          </w:tcPr>
          <w:p w14:paraId="3EF8B4C5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</w:rPr>
              <w:t>Давление в камере</w:t>
            </w:r>
            <w:r w:rsidRPr="00AB3A70">
              <w:rPr>
                <w:rFonts w:cstheme="minorHAnsi"/>
                <w:sz w:val="22"/>
                <w:szCs w:val="22"/>
                <w:lang w:val="en-US"/>
              </w:rPr>
              <w:t xml:space="preserve"> </w:t>
            </w:r>
            <w:r w:rsidRPr="00AB3A70">
              <w:rPr>
                <w:rFonts w:cstheme="minorHAnsi"/>
                <w:sz w:val="22"/>
                <w:szCs w:val="22"/>
              </w:rPr>
              <w:t>[</w:t>
            </w:r>
            <w:r w:rsidRPr="00AB3A70">
              <w:rPr>
                <w:rFonts w:cstheme="minorHAnsi"/>
                <w:sz w:val="22"/>
                <w:szCs w:val="22"/>
                <w:lang w:val="en-US"/>
              </w:rPr>
              <w:t>MPa</w:t>
            </w:r>
            <w:r w:rsidRPr="00AB3A70">
              <w:rPr>
                <w:rFonts w:cstheme="minorHAnsi"/>
                <w:sz w:val="22"/>
                <w:szCs w:val="22"/>
              </w:rPr>
              <w:t>]</w:t>
            </w:r>
          </w:p>
        </w:tc>
      </w:tr>
      <w:tr w:rsidR="00AB3A70" w:rsidRPr="00AB3A70" w14:paraId="507E339E" w14:textId="77777777" w:rsidTr="00AB3A70">
        <w:trPr>
          <w:trHeight w:val="395"/>
        </w:trPr>
        <w:tc>
          <w:tcPr>
            <w:tcW w:w="844" w:type="dxa"/>
          </w:tcPr>
          <w:p w14:paraId="1AB94181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28, 29</w:t>
            </w:r>
          </w:p>
        </w:tc>
        <w:tc>
          <w:tcPr>
            <w:tcW w:w="1417" w:type="dxa"/>
          </w:tcPr>
          <w:p w14:paraId="5012A929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Input</w:t>
            </w:r>
          </w:p>
        </w:tc>
        <w:tc>
          <w:tcPr>
            <w:tcW w:w="1457" w:type="dxa"/>
          </w:tcPr>
          <w:p w14:paraId="76F065AE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AI</w:t>
            </w:r>
            <w:r w:rsidRPr="00AB3A70">
              <w:rPr>
                <w:rFonts w:cstheme="minorHAnsi"/>
                <w:sz w:val="22"/>
                <w:szCs w:val="22"/>
              </w:rPr>
              <w:t>8</w:t>
            </w:r>
          </w:p>
        </w:tc>
        <w:tc>
          <w:tcPr>
            <w:tcW w:w="2089" w:type="dxa"/>
          </w:tcPr>
          <w:p w14:paraId="7F79B19A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Float32</w:t>
            </w:r>
            <w:r w:rsidRPr="00AB3A70">
              <w:rPr>
                <w:rFonts w:cstheme="minorHAnsi"/>
                <w:sz w:val="22"/>
                <w:szCs w:val="22"/>
              </w:rPr>
              <w:t xml:space="preserve"> (</w:t>
            </w:r>
            <w:r w:rsidRPr="00AB3A70">
              <w:rPr>
                <w:rFonts w:cstheme="minorHAnsi"/>
                <w:sz w:val="22"/>
                <w:szCs w:val="22"/>
                <w:lang w:val="en-US"/>
              </w:rPr>
              <w:t>big-endian)</w:t>
            </w:r>
          </w:p>
        </w:tc>
        <w:tc>
          <w:tcPr>
            <w:tcW w:w="3402" w:type="dxa"/>
          </w:tcPr>
          <w:p w14:paraId="7A9F68A3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Давление в линии подачи воздуха в БПВ [</w:t>
            </w:r>
            <w:r w:rsidRPr="00AB3A70">
              <w:rPr>
                <w:rFonts w:cstheme="minorHAnsi"/>
                <w:sz w:val="22"/>
                <w:szCs w:val="22"/>
                <w:lang w:val="en-US"/>
              </w:rPr>
              <w:t>bar</w:t>
            </w:r>
            <w:r w:rsidRPr="00AB3A70">
              <w:rPr>
                <w:rFonts w:cstheme="minorHAnsi"/>
                <w:sz w:val="22"/>
                <w:szCs w:val="22"/>
              </w:rPr>
              <w:t>]</w:t>
            </w:r>
          </w:p>
        </w:tc>
      </w:tr>
      <w:tr w:rsidR="00AB3A70" w:rsidRPr="00AB3A70" w14:paraId="56986EF8" w14:textId="77777777" w:rsidTr="00AB3A70">
        <w:trPr>
          <w:trHeight w:val="395"/>
        </w:trPr>
        <w:tc>
          <w:tcPr>
            <w:tcW w:w="844" w:type="dxa"/>
          </w:tcPr>
          <w:p w14:paraId="148F1EBA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30, 31</w:t>
            </w:r>
          </w:p>
        </w:tc>
        <w:tc>
          <w:tcPr>
            <w:tcW w:w="1417" w:type="dxa"/>
          </w:tcPr>
          <w:p w14:paraId="519A6F61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Input</w:t>
            </w:r>
          </w:p>
        </w:tc>
        <w:tc>
          <w:tcPr>
            <w:tcW w:w="1457" w:type="dxa"/>
          </w:tcPr>
          <w:p w14:paraId="2CAFC3B7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AI</w:t>
            </w:r>
            <w:r w:rsidRPr="00AB3A70">
              <w:rPr>
                <w:rFonts w:cstheme="minorHAnsi"/>
                <w:sz w:val="22"/>
                <w:szCs w:val="22"/>
              </w:rPr>
              <w:t>9</w:t>
            </w:r>
          </w:p>
        </w:tc>
        <w:tc>
          <w:tcPr>
            <w:tcW w:w="2089" w:type="dxa"/>
          </w:tcPr>
          <w:p w14:paraId="6DF41766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Float32</w:t>
            </w:r>
            <w:r w:rsidRPr="00AB3A70">
              <w:rPr>
                <w:rFonts w:cstheme="minorHAnsi"/>
                <w:sz w:val="22"/>
                <w:szCs w:val="22"/>
              </w:rPr>
              <w:t xml:space="preserve"> (</w:t>
            </w:r>
            <w:r w:rsidRPr="00AB3A70">
              <w:rPr>
                <w:rFonts w:cstheme="minorHAnsi"/>
                <w:sz w:val="22"/>
                <w:szCs w:val="22"/>
                <w:lang w:val="en-US"/>
              </w:rPr>
              <w:t>big-endian)</w:t>
            </w:r>
          </w:p>
        </w:tc>
        <w:tc>
          <w:tcPr>
            <w:tcW w:w="3402" w:type="dxa"/>
          </w:tcPr>
          <w:p w14:paraId="48328EAD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Давление в линии подачи воздуха после БПВ [</w:t>
            </w:r>
            <w:r w:rsidRPr="00AB3A70">
              <w:rPr>
                <w:rFonts w:cstheme="minorHAnsi"/>
                <w:sz w:val="22"/>
                <w:szCs w:val="22"/>
                <w:lang w:val="en-US"/>
              </w:rPr>
              <w:t>bar</w:t>
            </w:r>
            <w:r w:rsidRPr="00AB3A70">
              <w:rPr>
                <w:rFonts w:cstheme="minorHAnsi"/>
                <w:sz w:val="22"/>
                <w:szCs w:val="22"/>
              </w:rPr>
              <w:t>]</w:t>
            </w:r>
          </w:p>
        </w:tc>
      </w:tr>
      <w:tr w:rsidR="00AB3A70" w:rsidRPr="00AB3A70" w14:paraId="26ACB36B" w14:textId="77777777" w:rsidTr="00AB3A70">
        <w:trPr>
          <w:trHeight w:val="395"/>
        </w:trPr>
        <w:tc>
          <w:tcPr>
            <w:tcW w:w="844" w:type="dxa"/>
          </w:tcPr>
          <w:p w14:paraId="30E5FE0E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32, 33</w:t>
            </w:r>
          </w:p>
        </w:tc>
        <w:tc>
          <w:tcPr>
            <w:tcW w:w="1417" w:type="dxa"/>
          </w:tcPr>
          <w:p w14:paraId="02503063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Input</w:t>
            </w:r>
          </w:p>
        </w:tc>
        <w:tc>
          <w:tcPr>
            <w:tcW w:w="1457" w:type="dxa"/>
          </w:tcPr>
          <w:p w14:paraId="595CFC83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AI</w:t>
            </w:r>
            <w:r w:rsidRPr="00AB3A70">
              <w:rPr>
                <w:rFonts w:cstheme="minorHAnsi"/>
                <w:sz w:val="22"/>
                <w:szCs w:val="22"/>
              </w:rPr>
              <w:t>10</w:t>
            </w:r>
          </w:p>
        </w:tc>
        <w:tc>
          <w:tcPr>
            <w:tcW w:w="2089" w:type="dxa"/>
          </w:tcPr>
          <w:p w14:paraId="5F50106C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Float32</w:t>
            </w:r>
            <w:r w:rsidRPr="00AB3A70">
              <w:rPr>
                <w:rFonts w:cstheme="minorHAnsi"/>
                <w:sz w:val="22"/>
                <w:szCs w:val="22"/>
              </w:rPr>
              <w:t xml:space="preserve"> (</w:t>
            </w:r>
            <w:r w:rsidRPr="00AB3A70">
              <w:rPr>
                <w:rFonts w:cstheme="minorHAnsi"/>
                <w:sz w:val="22"/>
                <w:szCs w:val="22"/>
                <w:lang w:val="en-US"/>
              </w:rPr>
              <w:t>big-endian)</w:t>
            </w:r>
          </w:p>
        </w:tc>
        <w:tc>
          <w:tcPr>
            <w:tcW w:w="3402" w:type="dxa"/>
          </w:tcPr>
          <w:p w14:paraId="1D92E01E" w14:textId="77777777" w:rsidR="00AB3A70" w:rsidRPr="00AB3A70" w:rsidRDefault="00AB3A70" w:rsidP="00AB3A70">
            <w:pPr>
              <w:tabs>
                <w:tab w:val="left" w:pos="2344"/>
              </w:tabs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Датчик давления в линии измерения утечек [</w:t>
            </w:r>
            <w:r w:rsidRPr="00AB3A70">
              <w:rPr>
                <w:rFonts w:cstheme="minorHAnsi"/>
                <w:sz w:val="22"/>
                <w:szCs w:val="22"/>
                <w:lang w:val="en-US"/>
              </w:rPr>
              <w:t>bar</w:t>
            </w:r>
            <w:r w:rsidRPr="00AB3A70">
              <w:rPr>
                <w:rFonts w:cstheme="minorHAnsi"/>
                <w:sz w:val="22"/>
                <w:szCs w:val="22"/>
              </w:rPr>
              <w:t>]</w:t>
            </w:r>
          </w:p>
        </w:tc>
      </w:tr>
      <w:tr w:rsidR="00AB3A70" w:rsidRPr="00AB3A70" w14:paraId="3C3A57BD" w14:textId="77777777" w:rsidTr="00AB3A70">
        <w:trPr>
          <w:trHeight w:val="395"/>
        </w:trPr>
        <w:tc>
          <w:tcPr>
            <w:tcW w:w="844" w:type="dxa"/>
          </w:tcPr>
          <w:p w14:paraId="4A6BE584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34, 35</w:t>
            </w:r>
          </w:p>
        </w:tc>
        <w:tc>
          <w:tcPr>
            <w:tcW w:w="1417" w:type="dxa"/>
          </w:tcPr>
          <w:p w14:paraId="2850C408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Input</w:t>
            </w:r>
          </w:p>
        </w:tc>
        <w:tc>
          <w:tcPr>
            <w:tcW w:w="1457" w:type="dxa"/>
          </w:tcPr>
          <w:p w14:paraId="3D7D40E5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AI</w:t>
            </w:r>
            <w:r w:rsidRPr="00AB3A70">
              <w:rPr>
                <w:rFonts w:cstheme="minorHAnsi"/>
                <w:sz w:val="22"/>
                <w:szCs w:val="22"/>
              </w:rPr>
              <w:t>11</w:t>
            </w:r>
          </w:p>
        </w:tc>
        <w:tc>
          <w:tcPr>
            <w:tcW w:w="2089" w:type="dxa"/>
          </w:tcPr>
          <w:p w14:paraId="092F70CE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Float32</w:t>
            </w:r>
            <w:r w:rsidRPr="00AB3A70">
              <w:rPr>
                <w:rFonts w:cstheme="minorHAnsi"/>
                <w:sz w:val="22"/>
                <w:szCs w:val="22"/>
              </w:rPr>
              <w:t xml:space="preserve"> (</w:t>
            </w:r>
            <w:r w:rsidRPr="00AB3A70">
              <w:rPr>
                <w:rFonts w:cstheme="minorHAnsi"/>
                <w:sz w:val="22"/>
                <w:szCs w:val="22"/>
                <w:lang w:val="en-US"/>
              </w:rPr>
              <w:t>big-endian)</w:t>
            </w:r>
          </w:p>
        </w:tc>
        <w:tc>
          <w:tcPr>
            <w:tcW w:w="3402" w:type="dxa"/>
          </w:tcPr>
          <w:p w14:paraId="7C07399E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Резервный датчик давления образец</w:t>
            </w:r>
          </w:p>
        </w:tc>
      </w:tr>
      <w:tr w:rsidR="00AB3A70" w:rsidRPr="00AB3A70" w14:paraId="49B178B3" w14:textId="77777777" w:rsidTr="00AB3A70">
        <w:trPr>
          <w:trHeight w:val="395"/>
        </w:trPr>
        <w:tc>
          <w:tcPr>
            <w:tcW w:w="844" w:type="dxa"/>
          </w:tcPr>
          <w:p w14:paraId="2544B285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36, 37</w:t>
            </w:r>
          </w:p>
        </w:tc>
        <w:tc>
          <w:tcPr>
            <w:tcW w:w="1417" w:type="dxa"/>
          </w:tcPr>
          <w:p w14:paraId="57816F62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Input</w:t>
            </w:r>
          </w:p>
        </w:tc>
        <w:tc>
          <w:tcPr>
            <w:tcW w:w="1457" w:type="dxa"/>
          </w:tcPr>
          <w:p w14:paraId="1B9ADEFE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AI</w:t>
            </w:r>
            <w:r w:rsidRPr="00AB3A70">
              <w:rPr>
                <w:rFonts w:cstheme="minorHAnsi"/>
                <w:sz w:val="22"/>
                <w:szCs w:val="22"/>
              </w:rPr>
              <w:t>12</w:t>
            </w:r>
          </w:p>
        </w:tc>
        <w:tc>
          <w:tcPr>
            <w:tcW w:w="2089" w:type="dxa"/>
          </w:tcPr>
          <w:p w14:paraId="1F696854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Float32</w:t>
            </w:r>
            <w:r w:rsidRPr="00AB3A70">
              <w:rPr>
                <w:rFonts w:cstheme="minorHAnsi"/>
                <w:sz w:val="22"/>
                <w:szCs w:val="22"/>
              </w:rPr>
              <w:t xml:space="preserve"> (</w:t>
            </w:r>
            <w:r w:rsidRPr="00AB3A70">
              <w:rPr>
                <w:rFonts w:cstheme="minorHAnsi"/>
                <w:sz w:val="22"/>
                <w:szCs w:val="22"/>
                <w:lang w:val="en-US"/>
              </w:rPr>
              <w:t>big-endian)</w:t>
            </w:r>
          </w:p>
        </w:tc>
        <w:tc>
          <w:tcPr>
            <w:tcW w:w="3402" w:type="dxa"/>
          </w:tcPr>
          <w:p w14:paraId="29D41EE1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Резервный датчик давления камера</w:t>
            </w:r>
          </w:p>
        </w:tc>
      </w:tr>
      <w:tr w:rsidR="00AB3A70" w:rsidRPr="00AB3A70" w14:paraId="556B3804" w14:textId="77777777" w:rsidTr="00AB3A70">
        <w:trPr>
          <w:trHeight w:val="395"/>
        </w:trPr>
        <w:tc>
          <w:tcPr>
            <w:tcW w:w="844" w:type="dxa"/>
          </w:tcPr>
          <w:p w14:paraId="38705880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38</w:t>
            </w:r>
          </w:p>
        </w:tc>
        <w:tc>
          <w:tcPr>
            <w:tcW w:w="1417" w:type="dxa"/>
          </w:tcPr>
          <w:p w14:paraId="48FFE870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Input</w:t>
            </w:r>
          </w:p>
        </w:tc>
        <w:tc>
          <w:tcPr>
            <w:tcW w:w="1457" w:type="dxa"/>
          </w:tcPr>
          <w:p w14:paraId="1C84E489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STEP</w:t>
            </w:r>
          </w:p>
        </w:tc>
        <w:tc>
          <w:tcPr>
            <w:tcW w:w="2089" w:type="dxa"/>
          </w:tcPr>
          <w:p w14:paraId="31401910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U16</w:t>
            </w:r>
          </w:p>
        </w:tc>
        <w:tc>
          <w:tcPr>
            <w:tcW w:w="3402" w:type="dxa"/>
          </w:tcPr>
          <w:p w14:paraId="030E449F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Шаг выполнения (резерв - пока не используется)</w:t>
            </w:r>
          </w:p>
        </w:tc>
      </w:tr>
    </w:tbl>
    <w:p w14:paraId="0D50CA66" w14:textId="77777777" w:rsidR="00AB3A70" w:rsidRPr="00AB3A70" w:rsidRDefault="00AB3A70" w:rsidP="00AB3A70">
      <w:pPr>
        <w:spacing w:after="160" w:line="259" w:lineRule="auto"/>
        <w:ind w:firstLine="0"/>
        <w:jc w:val="left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1B47617C" w14:textId="57F0A4F0" w:rsidR="00AB3A70" w:rsidRDefault="00AB3A70" w:rsidP="007F0A0E">
      <w:pPr>
        <w:ind w:firstLine="0"/>
        <w:rPr>
          <w:lang w:eastAsia="en-US"/>
        </w:rPr>
      </w:pPr>
      <w:r w:rsidRPr="00AB3A70">
        <w:rPr>
          <w:lang w:eastAsia="en-US"/>
        </w:rPr>
        <w:t>Командное слово (CMD)</w:t>
      </w:r>
    </w:p>
    <w:tbl>
      <w:tblPr>
        <w:tblStyle w:val="42"/>
        <w:tblW w:w="0" w:type="auto"/>
        <w:tblLook w:val="04A0" w:firstRow="1" w:lastRow="0" w:firstColumn="1" w:lastColumn="0" w:noHBand="0" w:noVBand="1"/>
      </w:tblPr>
      <w:tblGrid>
        <w:gridCol w:w="794"/>
        <w:gridCol w:w="3771"/>
        <w:gridCol w:w="4644"/>
      </w:tblGrid>
      <w:tr w:rsidR="00AB3A70" w:rsidRPr="00AB3A70" w14:paraId="4B0D699E" w14:textId="77777777" w:rsidTr="00AB3A70">
        <w:tc>
          <w:tcPr>
            <w:tcW w:w="794" w:type="dxa"/>
          </w:tcPr>
          <w:p w14:paraId="71CF81F4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b/>
                <w:bCs/>
                <w:sz w:val="22"/>
                <w:szCs w:val="22"/>
              </w:rPr>
            </w:pPr>
            <w:r w:rsidRPr="00AB3A70">
              <w:rPr>
                <w:rFonts w:cstheme="minorHAnsi"/>
                <w:b/>
                <w:bCs/>
                <w:sz w:val="22"/>
                <w:szCs w:val="22"/>
              </w:rPr>
              <w:t>Бит</w:t>
            </w:r>
          </w:p>
        </w:tc>
        <w:tc>
          <w:tcPr>
            <w:tcW w:w="3771" w:type="dxa"/>
          </w:tcPr>
          <w:p w14:paraId="40B96860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b/>
                <w:bCs/>
                <w:sz w:val="22"/>
                <w:szCs w:val="22"/>
              </w:rPr>
            </w:pPr>
            <w:r w:rsidRPr="00AB3A70">
              <w:rPr>
                <w:rFonts w:cstheme="minorHAnsi"/>
                <w:b/>
                <w:bCs/>
                <w:sz w:val="22"/>
                <w:szCs w:val="22"/>
              </w:rPr>
              <w:t>Название</w:t>
            </w:r>
          </w:p>
        </w:tc>
        <w:tc>
          <w:tcPr>
            <w:tcW w:w="4644" w:type="dxa"/>
          </w:tcPr>
          <w:p w14:paraId="23E609A9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b/>
                <w:bCs/>
                <w:sz w:val="22"/>
                <w:szCs w:val="22"/>
              </w:rPr>
            </w:pPr>
            <w:r w:rsidRPr="00AB3A70">
              <w:rPr>
                <w:rFonts w:cstheme="minorHAnsi"/>
                <w:b/>
                <w:bCs/>
                <w:sz w:val="22"/>
                <w:szCs w:val="22"/>
              </w:rPr>
              <w:t>Описание</w:t>
            </w:r>
          </w:p>
        </w:tc>
      </w:tr>
      <w:tr w:rsidR="00AB3A70" w:rsidRPr="00AB3A70" w14:paraId="5A83F63F" w14:textId="77777777" w:rsidTr="00AB3A70">
        <w:tc>
          <w:tcPr>
            <w:tcW w:w="794" w:type="dxa"/>
          </w:tcPr>
          <w:p w14:paraId="5C99A857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0</w:t>
            </w:r>
          </w:p>
        </w:tc>
        <w:tc>
          <w:tcPr>
            <w:tcW w:w="3771" w:type="dxa"/>
          </w:tcPr>
          <w:p w14:paraId="0DDBF88F" w14:textId="77777777" w:rsidR="00AB3A70" w:rsidRPr="00AB3A70" w:rsidRDefault="00AB3A70" w:rsidP="00AB3A70">
            <w:pPr>
              <w:tabs>
                <w:tab w:val="left" w:pos="837"/>
              </w:tabs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EXECUTE_SP</w:t>
            </w:r>
          </w:p>
        </w:tc>
        <w:tc>
          <w:tcPr>
            <w:tcW w:w="4644" w:type="dxa"/>
          </w:tcPr>
          <w:p w14:paraId="4ADB4F74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Выполнить переход к уставкам</w:t>
            </w:r>
            <w:r w:rsidRPr="00AB3A70">
              <w:rPr>
                <w:rFonts w:cstheme="minorHAnsi"/>
                <w:sz w:val="22"/>
                <w:szCs w:val="22"/>
              </w:rPr>
              <w:br/>
              <w:t>значение уставок:</w:t>
            </w:r>
            <w:r w:rsidRPr="00AB3A70">
              <w:rPr>
                <w:rFonts w:cstheme="minorHAnsi"/>
                <w:sz w:val="22"/>
                <w:szCs w:val="22"/>
              </w:rPr>
              <w:br/>
              <w:t>0 – плавный сброс</w:t>
            </w:r>
            <w:r w:rsidRPr="00AB3A70">
              <w:rPr>
                <w:rFonts w:cstheme="minorHAnsi"/>
                <w:sz w:val="22"/>
                <w:szCs w:val="22"/>
              </w:rPr>
              <w:br/>
              <w:t>1 – опорное давление</w:t>
            </w:r>
            <w:r w:rsidRPr="00AB3A70">
              <w:rPr>
                <w:rFonts w:cstheme="minorHAnsi"/>
                <w:sz w:val="22"/>
                <w:szCs w:val="22"/>
              </w:rPr>
              <w:br/>
              <w:t>&gt; 1.1 испытательное давление</w:t>
            </w:r>
            <w:r w:rsidRPr="00AB3A70">
              <w:rPr>
                <w:rFonts w:cstheme="minorHAnsi"/>
                <w:sz w:val="22"/>
                <w:szCs w:val="22"/>
              </w:rPr>
              <w:br/>
              <w:t>испытательное давление может быть либо в образце, либо в камере</w:t>
            </w:r>
          </w:p>
        </w:tc>
      </w:tr>
      <w:tr w:rsidR="00AB3A70" w:rsidRPr="00AB3A70" w14:paraId="0303016A" w14:textId="77777777" w:rsidTr="00AB3A70">
        <w:tc>
          <w:tcPr>
            <w:tcW w:w="794" w:type="dxa"/>
          </w:tcPr>
          <w:p w14:paraId="138AB850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1</w:t>
            </w:r>
          </w:p>
        </w:tc>
        <w:tc>
          <w:tcPr>
            <w:tcW w:w="3771" w:type="dxa"/>
          </w:tcPr>
          <w:p w14:paraId="4BCD9E58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ALARM_PRESS_DOWN</w:t>
            </w:r>
            <w:r w:rsidRPr="00AB3A70">
              <w:rPr>
                <w:rFonts w:cstheme="minorHAnsi"/>
                <w:sz w:val="22"/>
                <w:szCs w:val="22"/>
              </w:rPr>
              <w:t>_</w:t>
            </w:r>
            <w:r w:rsidRPr="00AB3A70">
              <w:rPr>
                <w:rFonts w:cstheme="minorHAnsi"/>
                <w:sz w:val="22"/>
                <w:szCs w:val="22"/>
                <w:lang w:val="en-US"/>
              </w:rPr>
              <w:t>DUT</w:t>
            </w:r>
          </w:p>
        </w:tc>
        <w:tc>
          <w:tcPr>
            <w:tcW w:w="4644" w:type="dxa"/>
          </w:tcPr>
          <w:p w14:paraId="2A40622C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Выполнить аварийный сброс давления (образец)</w:t>
            </w:r>
          </w:p>
        </w:tc>
      </w:tr>
      <w:tr w:rsidR="00AB3A70" w:rsidRPr="00AB3A70" w14:paraId="659062F7" w14:textId="77777777" w:rsidTr="00AB3A70">
        <w:tc>
          <w:tcPr>
            <w:tcW w:w="794" w:type="dxa"/>
          </w:tcPr>
          <w:p w14:paraId="2559E14D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2</w:t>
            </w:r>
          </w:p>
        </w:tc>
        <w:tc>
          <w:tcPr>
            <w:tcW w:w="3771" w:type="dxa"/>
          </w:tcPr>
          <w:p w14:paraId="04251DBF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ALARM_PRESS_DOWN</w:t>
            </w:r>
            <w:r w:rsidRPr="00AB3A70">
              <w:rPr>
                <w:sz w:val="22"/>
                <w:szCs w:val="22"/>
                <w:lang w:val="en-US"/>
              </w:rPr>
              <w:t>_CHAMBER</w:t>
            </w:r>
          </w:p>
        </w:tc>
        <w:tc>
          <w:tcPr>
            <w:tcW w:w="4644" w:type="dxa"/>
          </w:tcPr>
          <w:p w14:paraId="1EF2D98B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Выполнить аварийный сброс давления (камера)</w:t>
            </w:r>
          </w:p>
        </w:tc>
      </w:tr>
      <w:tr w:rsidR="00AB3A70" w:rsidRPr="00AB3A70" w14:paraId="267E9260" w14:textId="77777777" w:rsidTr="00AB3A70">
        <w:tc>
          <w:tcPr>
            <w:tcW w:w="794" w:type="dxa"/>
          </w:tcPr>
          <w:p w14:paraId="6F3183C8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3</w:t>
            </w:r>
          </w:p>
        </w:tc>
        <w:tc>
          <w:tcPr>
            <w:tcW w:w="3771" w:type="dxa"/>
          </w:tcPr>
          <w:p w14:paraId="599978A1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ALARM_PRESS_DOWN_DUT_CHAMBER</w:t>
            </w:r>
          </w:p>
        </w:tc>
        <w:tc>
          <w:tcPr>
            <w:tcW w:w="4644" w:type="dxa"/>
          </w:tcPr>
          <w:p w14:paraId="6FB5A4C2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Выполнить аварийный сброс давления (образец + камера)</w:t>
            </w:r>
          </w:p>
        </w:tc>
      </w:tr>
      <w:tr w:rsidR="00AB3A70" w:rsidRPr="00AB3A70" w14:paraId="7B4667C0" w14:textId="77777777" w:rsidTr="00AB3A70">
        <w:tc>
          <w:tcPr>
            <w:tcW w:w="794" w:type="dxa"/>
          </w:tcPr>
          <w:p w14:paraId="60C235EE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4</w:t>
            </w:r>
          </w:p>
        </w:tc>
        <w:tc>
          <w:tcPr>
            <w:tcW w:w="3771" w:type="dxa"/>
          </w:tcPr>
          <w:p w14:paraId="159BC920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FILING_DUT</w:t>
            </w:r>
          </w:p>
        </w:tc>
        <w:tc>
          <w:tcPr>
            <w:tcW w:w="4644" w:type="dxa"/>
          </w:tcPr>
          <w:p w14:paraId="147F860D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sz w:val="22"/>
                <w:szCs w:val="22"/>
              </w:rPr>
              <w:t>Заправка (образец)</w:t>
            </w:r>
          </w:p>
        </w:tc>
      </w:tr>
      <w:tr w:rsidR="00AB3A70" w:rsidRPr="00AB3A70" w14:paraId="28C18E89" w14:textId="77777777" w:rsidTr="00AB3A70">
        <w:tc>
          <w:tcPr>
            <w:tcW w:w="794" w:type="dxa"/>
          </w:tcPr>
          <w:p w14:paraId="57073872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5</w:t>
            </w:r>
          </w:p>
        </w:tc>
        <w:tc>
          <w:tcPr>
            <w:tcW w:w="3771" w:type="dxa"/>
          </w:tcPr>
          <w:p w14:paraId="4B0D4574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FILING_CHAMBER</w:t>
            </w:r>
          </w:p>
        </w:tc>
        <w:tc>
          <w:tcPr>
            <w:tcW w:w="4644" w:type="dxa"/>
          </w:tcPr>
          <w:p w14:paraId="572E5D63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sz w:val="22"/>
                <w:szCs w:val="22"/>
              </w:rPr>
              <w:t>Заправка (камера)</w:t>
            </w:r>
          </w:p>
        </w:tc>
      </w:tr>
      <w:tr w:rsidR="00AB3A70" w:rsidRPr="00AB3A70" w14:paraId="10D6C9E4" w14:textId="77777777" w:rsidTr="00AB3A70">
        <w:tc>
          <w:tcPr>
            <w:tcW w:w="794" w:type="dxa"/>
          </w:tcPr>
          <w:p w14:paraId="2485E301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6</w:t>
            </w:r>
          </w:p>
        </w:tc>
        <w:tc>
          <w:tcPr>
            <w:tcW w:w="3771" w:type="dxa"/>
          </w:tcPr>
          <w:p w14:paraId="3F6270E9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BLOCK</w:t>
            </w:r>
          </w:p>
        </w:tc>
        <w:tc>
          <w:tcPr>
            <w:tcW w:w="4644" w:type="dxa"/>
          </w:tcPr>
          <w:p w14:paraId="3E92626D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Закрыть входные и выходные клапаны (образец и камера)</w:t>
            </w:r>
          </w:p>
        </w:tc>
      </w:tr>
      <w:tr w:rsidR="00AB3A70" w:rsidRPr="00AB3A70" w14:paraId="587FDF59" w14:textId="77777777" w:rsidTr="00AB3A70">
        <w:tc>
          <w:tcPr>
            <w:tcW w:w="794" w:type="dxa"/>
          </w:tcPr>
          <w:p w14:paraId="1B0BDE96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7</w:t>
            </w:r>
          </w:p>
        </w:tc>
        <w:tc>
          <w:tcPr>
            <w:tcW w:w="3771" w:type="dxa"/>
          </w:tcPr>
          <w:p w14:paraId="3166E128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PUMP_STATION_OFF</w:t>
            </w:r>
          </w:p>
        </w:tc>
        <w:tc>
          <w:tcPr>
            <w:tcW w:w="4644" w:type="dxa"/>
          </w:tcPr>
          <w:p w14:paraId="52D88C01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Выключение насосно-моторной группы</w:t>
            </w:r>
          </w:p>
        </w:tc>
      </w:tr>
      <w:tr w:rsidR="00AB3A70" w:rsidRPr="00AB3A70" w14:paraId="693356A6" w14:textId="77777777" w:rsidTr="00AB3A70">
        <w:tc>
          <w:tcPr>
            <w:tcW w:w="794" w:type="dxa"/>
          </w:tcPr>
          <w:p w14:paraId="3CA84322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8</w:t>
            </w:r>
          </w:p>
        </w:tc>
        <w:tc>
          <w:tcPr>
            <w:tcW w:w="3771" w:type="dxa"/>
          </w:tcPr>
          <w:p w14:paraId="1E24351D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OPEN_44_2</w:t>
            </w:r>
          </w:p>
        </w:tc>
        <w:tc>
          <w:tcPr>
            <w:tcW w:w="4644" w:type="dxa"/>
          </w:tcPr>
          <w:p w14:paraId="6E165121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AB3A70">
              <w:rPr>
                <w:sz w:val="22"/>
                <w:szCs w:val="22"/>
              </w:rPr>
              <w:t>Открыть пропорциональный клапан на бюретку</w:t>
            </w:r>
          </w:p>
        </w:tc>
      </w:tr>
      <w:tr w:rsidR="00AB3A70" w:rsidRPr="00AB3A70" w14:paraId="54DE24D7" w14:textId="77777777" w:rsidTr="00AB3A70">
        <w:tc>
          <w:tcPr>
            <w:tcW w:w="794" w:type="dxa"/>
          </w:tcPr>
          <w:p w14:paraId="718FFB4A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9</w:t>
            </w:r>
          </w:p>
        </w:tc>
        <w:tc>
          <w:tcPr>
            <w:tcW w:w="3771" w:type="dxa"/>
          </w:tcPr>
          <w:p w14:paraId="3BA82FAF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CLOSE_44_2</w:t>
            </w:r>
          </w:p>
        </w:tc>
        <w:tc>
          <w:tcPr>
            <w:tcW w:w="4644" w:type="dxa"/>
          </w:tcPr>
          <w:p w14:paraId="3E3A1255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sz w:val="22"/>
                <w:szCs w:val="22"/>
              </w:rPr>
              <w:t>Закрыть пропорциональный клапан на бюретку</w:t>
            </w:r>
          </w:p>
        </w:tc>
      </w:tr>
      <w:tr w:rsidR="00AB3A70" w:rsidRPr="00AB3A70" w14:paraId="68655236" w14:textId="77777777" w:rsidTr="00AB3A70">
        <w:tc>
          <w:tcPr>
            <w:tcW w:w="794" w:type="dxa"/>
          </w:tcPr>
          <w:p w14:paraId="69381D67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10</w:t>
            </w:r>
          </w:p>
        </w:tc>
        <w:tc>
          <w:tcPr>
            <w:tcW w:w="3771" w:type="dxa"/>
          </w:tcPr>
          <w:p w14:paraId="28CCD555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DRAIN</w:t>
            </w:r>
          </w:p>
        </w:tc>
        <w:tc>
          <w:tcPr>
            <w:tcW w:w="4644" w:type="dxa"/>
          </w:tcPr>
          <w:p w14:paraId="5520DA58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Запускает процесс продувки азотом</w:t>
            </w:r>
          </w:p>
        </w:tc>
      </w:tr>
    </w:tbl>
    <w:p w14:paraId="45F47DE7" w14:textId="1F0CFA5B" w:rsidR="00AB3A70" w:rsidRDefault="00AB3A70" w:rsidP="007F0A0E">
      <w:pPr>
        <w:ind w:firstLine="0"/>
        <w:rPr>
          <w:lang w:eastAsia="en-US"/>
        </w:rPr>
      </w:pPr>
    </w:p>
    <w:p w14:paraId="4FED4143" w14:textId="5BED76C3" w:rsidR="00AB3A70" w:rsidRDefault="00AB3A70" w:rsidP="007F0A0E">
      <w:pPr>
        <w:ind w:firstLine="0"/>
        <w:rPr>
          <w:lang w:eastAsia="en-US"/>
        </w:rPr>
      </w:pPr>
    </w:p>
    <w:p w14:paraId="3FF2055C" w14:textId="4B3787C0" w:rsidR="00AB3A70" w:rsidRDefault="00AB3A70" w:rsidP="007F0A0E">
      <w:pPr>
        <w:ind w:firstLine="0"/>
        <w:rPr>
          <w:lang w:eastAsia="en-US"/>
        </w:rPr>
      </w:pPr>
      <w:r w:rsidRPr="00AB3A70">
        <w:rPr>
          <w:lang w:eastAsia="en-US"/>
        </w:rPr>
        <w:lastRenderedPageBreak/>
        <w:t>Слово состояния (STS)</w:t>
      </w:r>
    </w:p>
    <w:tbl>
      <w:tblPr>
        <w:tblStyle w:val="51"/>
        <w:tblW w:w="0" w:type="auto"/>
        <w:tblLook w:val="04A0" w:firstRow="1" w:lastRow="0" w:firstColumn="1" w:lastColumn="0" w:noHBand="0" w:noVBand="1"/>
      </w:tblPr>
      <w:tblGrid>
        <w:gridCol w:w="869"/>
        <w:gridCol w:w="2653"/>
        <w:gridCol w:w="5687"/>
      </w:tblGrid>
      <w:tr w:rsidR="00AB3A70" w:rsidRPr="00AB3A70" w14:paraId="606E470F" w14:textId="77777777" w:rsidTr="00577B2D">
        <w:tc>
          <w:tcPr>
            <w:tcW w:w="869" w:type="dxa"/>
          </w:tcPr>
          <w:p w14:paraId="0DCC2363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b/>
                <w:bCs/>
                <w:sz w:val="22"/>
                <w:szCs w:val="22"/>
              </w:rPr>
            </w:pPr>
            <w:r w:rsidRPr="00AB3A70">
              <w:rPr>
                <w:rFonts w:cstheme="minorHAnsi"/>
                <w:b/>
                <w:bCs/>
                <w:sz w:val="22"/>
                <w:szCs w:val="22"/>
              </w:rPr>
              <w:t>Бит</w:t>
            </w:r>
          </w:p>
        </w:tc>
        <w:tc>
          <w:tcPr>
            <w:tcW w:w="2653" w:type="dxa"/>
          </w:tcPr>
          <w:p w14:paraId="6B763952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b/>
                <w:bCs/>
                <w:sz w:val="22"/>
                <w:szCs w:val="22"/>
              </w:rPr>
            </w:pPr>
            <w:r w:rsidRPr="00AB3A70">
              <w:rPr>
                <w:rFonts w:cstheme="minorHAnsi"/>
                <w:b/>
                <w:bCs/>
                <w:sz w:val="22"/>
                <w:szCs w:val="22"/>
              </w:rPr>
              <w:t>Название</w:t>
            </w:r>
          </w:p>
        </w:tc>
        <w:tc>
          <w:tcPr>
            <w:tcW w:w="5687" w:type="dxa"/>
          </w:tcPr>
          <w:p w14:paraId="3181ED03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b/>
                <w:bCs/>
                <w:sz w:val="22"/>
                <w:szCs w:val="22"/>
              </w:rPr>
            </w:pPr>
            <w:r w:rsidRPr="00AB3A70">
              <w:rPr>
                <w:rFonts w:cstheme="minorHAnsi"/>
                <w:b/>
                <w:bCs/>
                <w:sz w:val="22"/>
                <w:szCs w:val="22"/>
              </w:rPr>
              <w:t>Описание</w:t>
            </w:r>
          </w:p>
        </w:tc>
      </w:tr>
      <w:tr w:rsidR="00AB3A70" w:rsidRPr="00AB3A70" w14:paraId="1F5DB771" w14:textId="77777777" w:rsidTr="00577B2D">
        <w:tc>
          <w:tcPr>
            <w:tcW w:w="869" w:type="dxa"/>
          </w:tcPr>
          <w:p w14:paraId="01A8E26B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0</w:t>
            </w:r>
          </w:p>
        </w:tc>
        <w:tc>
          <w:tcPr>
            <w:tcW w:w="2653" w:type="dxa"/>
          </w:tcPr>
          <w:p w14:paraId="4702DFCA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IDLE</w:t>
            </w:r>
          </w:p>
        </w:tc>
        <w:tc>
          <w:tcPr>
            <w:tcW w:w="5687" w:type="dxa"/>
          </w:tcPr>
          <w:p w14:paraId="545015B6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Отсутствие ошибок, ожидание</w:t>
            </w:r>
          </w:p>
        </w:tc>
      </w:tr>
      <w:tr w:rsidR="00AB3A70" w:rsidRPr="00AB3A70" w14:paraId="3BD691DB" w14:textId="77777777" w:rsidTr="00577B2D">
        <w:tc>
          <w:tcPr>
            <w:tcW w:w="869" w:type="dxa"/>
          </w:tcPr>
          <w:p w14:paraId="69533919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1</w:t>
            </w:r>
          </w:p>
        </w:tc>
        <w:tc>
          <w:tcPr>
            <w:tcW w:w="2653" w:type="dxa"/>
          </w:tcPr>
          <w:p w14:paraId="38C26620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RYADY</w:t>
            </w:r>
          </w:p>
        </w:tc>
        <w:tc>
          <w:tcPr>
            <w:tcW w:w="5687" w:type="dxa"/>
          </w:tcPr>
          <w:p w14:paraId="14D49EA3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готов к работе</w:t>
            </w:r>
          </w:p>
        </w:tc>
      </w:tr>
      <w:tr w:rsidR="00AB3A70" w:rsidRPr="00AB3A70" w14:paraId="6CE6D62E" w14:textId="77777777" w:rsidTr="00577B2D">
        <w:tc>
          <w:tcPr>
            <w:tcW w:w="869" w:type="dxa"/>
          </w:tcPr>
          <w:p w14:paraId="31A652B4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2</w:t>
            </w:r>
          </w:p>
        </w:tc>
        <w:tc>
          <w:tcPr>
            <w:tcW w:w="2653" w:type="dxa"/>
          </w:tcPr>
          <w:p w14:paraId="54BF9C8E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STEP</w:t>
            </w:r>
          </w:p>
        </w:tc>
        <w:tc>
          <w:tcPr>
            <w:tcW w:w="5687" w:type="dxa"/>
          </w:tcPr>
          <w:p w14:paraId="55E5D345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Выполнение шага</w:t>
            </w:r>
          </w:p>
        </w:tc>
      </w:tr>
      <w:tr w:rsidR="00AB3A70" w:rsidRPr="00AB3A70" w14:paraId="707EDB73" w14:textId="77777777" w:rsidTr="00577B2D">
        <w:tc>
          <w:tcPr>
            <w:tcW w:w="869" w:type="dxa"/>
          </w:tcPr>
          <w:p w14:paraId="6EB393ED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3</w:t>
            </w:r>
          </w:p>
        </w:tc>
        <w:tc>
          <w:tcPr>
            <w:tcW w:w="2653" w:type="dxa"/>
          </w:tcPr>
          <w:p w14:paraId="7A3ED69E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ALARM</w:t>
            </w:r>
          </w:p>
        </w:tc>
        <w:tc>
          <w:tcPr>
            <w:tcW w:w="5687" w:type="dxa"/>
          </w:tcPr>
          <w:p w14:paraId="57BC5E6A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Авария</w:t>
            </w:r>
          </w:p>
        </w:tc>
      </w:tr>
      <w:tr w:rsidR="00AB3A70" w:rsidRPr="00AB3A70" w14:paraId="4F5C5631" w14:textId="77777777" w:rsidTr="00577B2D">
        <w:tc>
          <w:tcPr>
            <w:tcW w:w="869" w:type="dxa"/>
          </w:tcPr>
          <w:p w14:paraId="4DB5CDE7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4</w:t>
            </w:r>
          </w:p>
        </w:tc>
        <w:tc>
          <w:tcPr>
            <w:tcW w:w="2653" w:type="dxa"/>
          </w:tcPr>
          <w:p w14:paraId="52A8EBF6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WARNING</w:t>
            </w:r>
          </w:p>
        </w:tc>
        <w:tc>
          <w:tcPr>
            <w:tcW w:w="5687" w:type="dxa"/>
          </w:tcPr>
          <w:p w14:paraId="35711C6D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Предупреждение</w:t>
            </w:r>
          </w:p>
        </w:tc>
      </w:tr>
      <w:tr w:rsidR="00AB3A70" w:rsidRPr="00AB3A70" w14:paraId="698A214E" w14:textId="77777777" w:rsidTr="00577B2D">
        <w:tc>
          <w:tcPr>
            <w:tcW w:w="869" w:type="dxa"/>
          </w:tcPr>
          <w:p w14:paraId="2463726A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5</w:t>
            </w:r>
          </w:p>
        </w:tc>
        <w:tc>
          <w:tcPr>
            <w:tcW w:w="2653" w:type="dxa"/>
          </w:tcPr>
          <w:p w14:paraId="16291378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REMOTE</w:t>
            </w:r>
          </w:p>
        </w:tc>
        <w:tc>
          <w:tcPr>
            <w:tcW w:w="5687" w:type="dxa"/>
          </w:tcPr>
          <w:p w14:paraId="40DC9698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Внешнее управление (флаг указывает на то, что разрешено управление по модбас)</w:t>
            </w:r>
          </w:p>
        </w:tc>
      </w:tr>
      <w:tr w:rsidR="00AB3A70" w:rsidRPr="00AB3A70" w14:paraId="74D2CFE2" w14:textId="77777777" w:rsidTr="00577B2D">
        <w:tc>
          <w:tcPr>
            <w:tcW w:w="869" w:type="dxa"/>
          </w:tcPr>
          <w:p w14:paraId="732C903D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6</w:t>
            </w:r>
          </w:p>
        </w:tc>
        <w:tc>
          <w:tcPr>
            <w:tcW w:w="2653" w:type="dxa"/>
          </w:tcPr>
          <w:p w14:paraId="0FA66B60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sz w:val="22"/>
                <w:szCs w:val="22"/>
                <w:lang w:val="en-US"/>
              </w:rPr>
              <w:t>SP_EXEC_DONE_DUT</w:t>
            </w:r>
          </w:p>
        </w:tc>
        <w:tc>
          <w:tcPr>
            <w:tcW w:w="5687" w:type="dxa"/>
          </w:tcPr>
          <w:p w14:paraId="7E71F50C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 xml:space="preserve">Выполнен переход к уставке (образец) </w:t>
            </w:r>
          </w:p>
        </w:tc>
      </w:tr>
      <w:tr w:rsidR="00AB3A70" w:rsidRPr="00AB3A70" w14:paraId="0D7C3000" w14:textId="77777777" w:rsidTr="00577B2D">
        <w:tc>
          <w:tcPr>
            <w:tcW w:w="869" w:type="dxa"/>
          </w:tcPr>
          <w:p w14:paraId="567DFB20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7</w:t>
            </w:r>
          </w:p>
        </w:tc>
        <w:tc>
          <w:tcPr>
            <w:tcW w:w="2653" w:type="dxa"/>
          </w:tcPr>
          <w:p w14:paraId="3A17D55D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sz w:val="22"/>
                <w:szCs w:val="22"/>
                <w:lang w:val="en-US"/>
              </w:rPr>
              <w:t>SP_EXEC_DONE_CHAMBER</w:t>
            </w:r>
          </w:p>
        </w:tc>
        <w:tc>
          <w:tcPr>
            <w:tcW w:w="5687" w:type="dxa"/>
          </w:tcPr>
          <w:p w14:paraId="3F61295A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Выполнен переход к уставке (камера)</w:t>
            </w:r>
          </w:p>
        </w:tc>
      </w:tr>
      <w:tr w:rsidR="00AB3A70" w:rsidRPr="00AB3A70" w14:paraId="2F965998" w14:textId="77777777" w:rsidTr="00577B2D">
        <w:tc>
          <w:tcPr>
            <w:tcW w:w="869" w:type="dxa"/>
          </w:tcPr>
          <w:p w14:paraId="704A1C5B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8</w:t>
            </w:r>
          </w:p>
        </w:tc>
        <w:tc>
          <w:tcPr>
            <w:tcW w:w="2653" w:type="dxa"/>
          </w:tcPr>
          <w:p w14:paraId="662EBD47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FILING_DONE_DUT</w:t>
            </w:r>
          </w:p>
        </w:tc>
        <w:tc>
          <w:tcPr>
            <w:tcW w:w="5687" w:type="dxa"/>
          </w:tcPr>
          <w:p w14:paraId="2A202E20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Завершилась заправка (образец)</w:t>
            </w:r>
          </w:p>
        </w:tc>
      </w:tr>
      <w:tr w:rsidR="00AB3A70" w:rsidRPr="00AB3A70" w14:paraId="258CD3A1" w14:textId="77777777" w:rsidTr="00577B2D">
        <w:tc>
          <w:tcPr>
            <w:tcW w:w="869" w:type="dxa"/>
          </w:tcPr>
          <w:p w14:paraId="35F7D923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9</w:t>
            </w:r>
          </w:p>
        </w:tc>
        <w:tc>
          <w:tcPr>
            <w:tcW w:w="2653" w:type="dxa"/>
          </w:tcPr>
          <w:p w14:paraId="0051E10C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  <w:lang w:val="en-US"/>
              </w:rPr>
              <w:t>FILING_DONE_CHAMBER</w:t>
            </w:r>
          </w:p>
        </w:tc>
        <w:tc>
          <w:tcPr>
            <w:tcW w:w="5687" w:type="dxa"/>
          </w:tcPr>
          <w:p w14:paraId="603327DB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rFonts w:cstheme="minorHAnsi"/>
                <w:sz w:val="22"/>
                <w:szCs w:val="22"/>
              </w:rPr>
              <w:t>Завершилась заправка (камера)</w:t>
            </w:r>
          </w:p>
        </w:tc>
      </w:tr>
      <w:tr w:rsidR="00AB3A70" w:rsidRPr="00AB3A70" w14:paraId="064F6841" w14:textId="77777777" w:rsidTr="00577B2D">
        <w:tc>
          <w:tcPr>
            <w:tcW w:w="869" w:type="dxa"/>
          </w:tcPr>
          <w:p w14:paraId="269F8BE6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10</w:t>
            </w:r>
          </w:p>
        </w:tc>
        <w:tc>
          <w:tcPr>
            <w:tcW w:w="2653" w:type="dxa"/>
          </w:tcPr>
          <w:p w14:paraId="51C6CA2D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  <w:lang w:val="en-US"/>
              </w:rPr>
            </w:pPr>
            <w:r w:rsidRPr="00AB3A70">
              <w:rPr>
                <w:sz w:val="22"/>
                <w:szCs w:val="22"/>
                <w:lang w:val="en-US"/>
              </w:rPr>
              <w:t>BURETE</w:t>
            </w:r>
            <w:r w:rsidRPr="00AB3A70">
              <w:rPr>
                <w:sz w:val="22"/>
                <w:szCs w:val="22"/>
              </w:rPr>
              <w:t>_</w:t>
            </w:r>
            <w:r w:rsidRPr="00AB3A70">
              <w:rPr>
                <w:sz w:val="22"/>
                <w:szCs w:val="22"/>
                <w:lang w:val="en-US"/>
              </w:rPr>
              <w:t>STATE</w:t>
            </w:r>
          </w:p>
        </w:tc>
        <w:tc>
          <w:tcPr>
            <w:tcW w:w="5687" w:type="dxa"/>
          </w:tcPr>
          <w:p w14:paraId="5246EF19" w14:textId="77777777" w:rsidR="00AB3A70" w:rsidRPr="00AB3A70" w:rsidRDefault="00AB3A70" w:rsidP="00AB3A70">
            <w:pPr>
              <w:spacing w:line="240" w:lineRule="auto"/>
              <w:ind w:firstLine="0"/>
              <w:jc w:val="left"/>
              <w:rPr>
                <w:rFonts w:cstheme="minorHAnsi"/>
                <w:sz w:val="22"/>
                <w:szCs w:val="22"/>
              </w:rPr>
            </w:pPr>
            <w:r w:rsidRPr="00AB3A70">
              <w:rPr>
                <w:rFonts w:cstheme="minorHAnsi"/>
                <w:sz w:val="22"/>
                <w:szCs w:val="22"/>
              </w:rPr>
              <w:t>Состояние бюретки (1 – открыта, 0 – закрыта)</w:t>
            </w:r>
          </w:p>
        </w:tc>
      </w:tr>
    </w:tbl>
    <w:p w14:paraId="2C5FBFCC" w14:textId="77777777" w:rsidR="00AB3A70" w:rsidRDefault="00AB3A70" w:rsidP="007F0A0E">
      <w:pPr>
        <w:ind w:firstLine="0"/>
        <w:rPr>
          <w:lang w:eastAsia="en-US"/>
        </w:rPr>
      </w:pPr>
    </w:p>
    <w:p w14:paraId="10B1A95D" w14:textId="0ABB0C50" w:rsidR="00AB3A70" w:rsidRDefault="00AB3A70" w:rsidP="007F0A0E">
      <w:pPr>
        <w:ind w:firstLine="0"/>
        <w:rPr>
          <w:lang w:eastAsia="en-US"/>
        </w:rPr>
      </w:pPr>
    </w:p>
    <w:p w14:paraId="44D3FD07" w14:textId="77777777" w:rsidR="00AB3A70" w:rsidRPr="007F0A0E" w:rsidRDefault="00AB3A70" w:rsidP="007F0A0E">
      <w:pPr>
        <w:ind w:firstLine="0"/>
        <w:rPr>
          <w:lang w:eastAsia="en-US"/>
        </w:rPr>
      </w:pPr>
    </w:p>
    <w:p w14:paraId="791E6CD2" w14:textId="77777777" w:rsidR="004E46D2" w:rsidRPr="005C7DA6" w:rsidRDefault="005C7DA6" w:rsidP="00F030BE">
      <w:pPr>
        <w:pStyle w:val="af5"/>
        <w:spacing w:line="276" w:lineRule="auto"/>
        <w:rPr>
          <w:sz w:val="24"/>
          <w:szCs w:val="24"/>
          <w:lang w:val="ru-RU"/>
        </w:rPr>
      </w:pPr>
      <w:bookmarkStart w:id="50" w:name="_Toc209793855"/>
      <w:r>
        <w:rPr>
          <w:sz w:val="24"/>
          <w:szCs w:val="24"/>
          <w:lang w:val="ru-RU"/>
        </w:rPr>
        <w:lastRenderedPageBreak/>
        <w:t>ПЕРЕЧЕНЬ СОКРАЩЕНИЙ</w:t>
      </w:r>
      <w:bookmarkEnd w:id="50"/>
    </w:p>
    <w:tbl>
      <w:tblPr>
        <w:tblW w:w="9781" w:type="dxa"/>
        <w:tblInd w:w="250" w:type="dxa"/>
        <w:tblLook w:val="01E0" w:firstRow="1" w:lastRow="1" w:firstColumn="1" w:lastColumn="1" w:noHBand="0" w:noVBand="0"/>
      </w:tblPr>
      <w:tblGrid>
        <w:gridCol w:w="9781"/>
      </w:tblGrid>
      <w:tr w:rsidR="005C7DA6" w:rsidRPr="00FE3D6F" w14:paraId="2A8D6B20" w14:textId="77777777" w:rsidTr="005C7DA6">
        <w:tc>
          <w:tcPr>
            <w:tcW w:w="9781" w:type="dxa"/>
            <w:shd w:val="clear" w:color="auto" w:fill="auto"/>
          </w:tcPr>
          <w:p w14:paraId="1F419A7E" w14:textId="77777777" w:rsidR="006408FC" w:rsidRPr="00B33D86" w:rsidRDefault="006408FC" w:rsidP="00F030BE">
            <w:pPr>
              <w:spacing w:line="276" w:lineRule="auto"/>
              <w:rPr>
                <w:lang w:eastAsia="en-US"/>
              </w:rPr>
            </w:pPr>
            <w:r w:rsidRPr="00B33D86">
              <w:rPr>
                <w:lang w:eastAsia="en-US"/>
              </w:rPr>
              <w:t>АРМ – автоматизированное рабочее место;</w:t>
            </w:r>
          </w:p>
          <w:p w14:paraId="32D0A453" w14:textId="77777777" w:rsidR="006408FC" w:rsidRPr="00B33D86" w:rsidRDefault="006408FC" w:rsidP="00F030BE">
            <w:pPr>
              <w:spacing w:line="276" w:lineRule="auto"/>
              <w:rPr>
                <w:lang w:eastAsia="en-US"/>
              </w:rPr>
            </w:pPr>
            <w:r w:rsidRPr="00B33D86">
              <w:rPr>
                <w:lang w:eastAsia="en-US"/>
              </w:rPr>
              <w:t>АСУ – автоматизированная система управления;</w:t>
            </w:r>
          </w:p>
          <w:p w14:paraId="37536E86" w14:textId="77777777" w:rsidR="006408FC" w:rsidRPr="00B33D86" w:rsidRDefault="006408FC" w:rsidP="00F030BE">
            <w:pPr>
              <w:spacing w:line="276" w:lineRule="auto"/>
              <w:rPr>
                <w:lang w:eastAsia="en-US"/>
              </w:rPr>
            </w:pPr>
            <w:r w:rsidRPr="00B33D86">
              <w:rPr>
                <w:lang w:eastAsia="en-US"/>
              </w:rPr>
              <w:t>ПО – программное обеспечение;</w:t>
            </w:r>
          </w:p>
          <w:p w14:paraId="16C3E51F" w14:textId="77777777" w:rsidR="006408FC" w:rsidRPr="00B33D86" w:rsidRDefault="006408FC" w:rsidP="00F030BE">
            <w:pPr>
              <w:spacing w:line="276" w:lineRule="auto"/>
              <w:rPr>
                <w:lang w:eastAsia="en-US"/>
              </w:rPr>
            </w:pPr>
            <w:r w:rsidRPr="00B33D86">
              <w:rPr>
                <w:lang w:eastAsia="en-US"/>
              </w:rPr>
              <w:t>ППО – прикладное программное обеспечение;</w:t>
            </w:r>
          </w:p>
          <w:p w14:paraId="743992F3" w14:textId="77777777" w:rsidR="006408FC" w:rsidRPr="00B33D86" w:rsidRDefault="006408FC" w:rsidP="00F030BE">
            <w:pPr>
              <w:spacing w:line="276" w:lineRule="auto"/>
              <w:rPr>
                <w:lang w:eastAsia="en-US"/>
              </w:rPr>
            </w:pPr>
            <w:r w:rsidRPr="00B33D86">
              <w:rPr>
                <w:lang w:eastAsia="en-US"/>
              </w:rPr>
              <w:t>ПТК – программно-технический комплекс;</w:t>
            </w:r>
          </w:p>
          <w:p w14:paraId="5FC7796C" w14:textId="77777777" w:rsidR="006408FC" w:rsidRDefault="006408FC" w:rsidP="00F030BE">
            <w:pPr>
              <w:spacing w:line="276" w:lineRule="auto"/>
              <w:rPr>
                <w:lang w:eastAsia="en-US"/>
              </w:rPr>
            </w:pPr>
            <w:r w:rsidRPr="00B33D86">
              <w:rPr>
                <w:lang w:eastAsia="en-US"/>
              </w:rPr>
              <w:t>САР – система автоматического регулирования;</w:t>
            </w:r>
          </w:p>
          <w:p w14:paraId="028A1BE6" w14:textId="77777777" w:rsidR="006408FC" w:rsidRDefault="006408FC" w:rsidP="00F030BE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САУ – система автоматического управления;</w:t>
            </w:r>
          </w:p>
          <w:p w14:paraId="60F813F9" w14:textId="77777777" w:rsidR="006408FC" w:rsidRDefault="00A77415" w:rsidP="00F030BE">
            <w:pPr>
              <w:spacing w:line="276" w:lineRule="auto"/>
            </w:pPr>
            <w:r>
              <w:t>ЭФ – экранная форма;</w:t>
            </w:r>
          </w:p>
          <w:p w14:paraId="2823157E" w14:textId="08E0EFA6" w:rsidR="00A77415" w:rsidRPr="00B33D86" w:rsidRDefault="00A77415" w:rsidP="00F030BE">
            <w:pPr>
              <w:spacing w:line="276" w:lineRule="auto"/>
              <w:rPr>
                <w:lang w:eastAsia="en-US"/>
              </w:rPr>
            </w:pPr>
            <w:r w:rsidRPr="00B33D86">
              <w:rPr>
                <w:lang w:eastAsia="en-US"/>
              </w:rPr>
              <w:t>ПЛК – программируемый логический контролле</w:t>
            </w:r>
            <w:r w:rsidR="007F0A0E">
              <w:rPr>
                <w:lang w:eastAsia="en-US"/>
              </w:rPr>
              <w:t>р.</w:t>
            </w:r>
          </w:p>
          <w:p w14:paraId="403D676C" w14:textId="77777777" w:rsidR="006408FC" w:rsidRDefault="006408FC" w:rsidP="00F030BE">
            <w:pPr>
              <w:pStyle w:val="afff7"/>
              <w:spacing w:line="276" w:lineRule="auto"/>
              <w:ind w:firstLine="743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0EB57D71" w14:textId="77777777" w:rsidR="000779CA" w:rsidRDefault="000779CA" w:rsidP="00F030BE">
            <w:pPr>
              <w:pStyle w:val="afff7"/>
              <w:spacing w:line="276" w:lineRule="auto"/>
              <w:ind w:firstLine="743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639A1E68" w14:textId="77777777" w:rsidR="005C7DA6" w:rsidRPr="005C7DA6" w:rsidRDefault="005C7DA6" w:rsidP="00F030BE">
            <w:pPr>
              <w:pStyle w:val="afff7"/>
              <w:spacing w:line="276" w:lineRule="auto"/>
              <w:ind w:firstLine="743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5C7DA6" w:rsidRPr="00FE3D6F" w14:paraId="3494E056" w14:textId="77777777" w:rsidTr="005C7DA6">
        <w:tc>
          <w:tcPr>
            <w:tcW w:w="9781" w:type="dxa"/>
            <w:shd w:val="clear" w:color="auto" w:fill="auto"/>
          </w:tcPr>
          <w:p w14:paraId="0E538152" w14:textId="77777777" w:rsidR="005C7DA6" w:rsidRPr="00962E7B" w:rsidRDefault="005C7DA6" w:rsidP="004E46D2">
            <w:pPr>
              <w:pStyle w:val="afff7"/>
              <w:ind w:firstLine="0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5C7DA6" w:rsidRPr="00FE3D6F" w14:paraId="14DBA169" w14:textId="77777777" w:rsidTr="005C7DA6">
        <w:trPr>
          <w:trHeight w:val="80"/>
        </w:trPr>
        <w:tc>
          <w:tcPr>
            <w:tcW w:w="9781" w:type="dxa"/>
            <w:shd w:val="clear" w:color="auto" w:fill="auto"/>
          </w:tcPr>
          <w:p w14:paraId="4E6F09E6" w14:textId="77777777" w:rsidR="005C7DA6" w:rsidRPr="00FE3D6F" w:rsidRDefault="005C7DA6" w:rsidP="004E46D2">
            <w:pPr>
              <w:pStyle w:val="afff7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</w:tbl>
    <w:p w14:paraId="48CBFF5A" w14:textId="77777777" w:rsidR="004E46D2" w:rsidRPr="00FE3D6F" w:rsidRDefault="004E46D2" w:rsidP="004E46D2">
      <w:pPr>
        <w:pStyle w:val="afff7"/>
        <w:rPr>
          <w:rFonts w:ascii="Times New Roman" w:hAnsi="Times New Roman"/>
          <w:sz w:val="24"/>
          <w:szCs w:val="24"/>
          <w:lang w:val="ru-RU"/>
        </w:rPr>
      </w:pPr>
      <w:r w:rsidRPr="00FE3D6F">
        <w:rPr>
          <w:rFonts w:ascii="Times New Roman" w:hAnsi="Times New Roman"/>
          <w:sz w:val="24"/>
          <w:szCs w:val="24"/>
          <w:lang w:val="ru-RU"/>
        </w:rPr>
        <w:br w:type="page"/>
      </w:r>
    </w:p>
    <w:tbl>
      <w:tblPr>
        <w:tblpPr w:leftFromText="180" w:rightFromText="180" w:vertAnchor="text" w:horzAnchor="page" w:tblpX="1233" w:tblpY="142"/>
        <w:tblW w:w="5083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57" w:type="dxa"/>
          <w:left w:w="71" w:type="dxa"/>
          <w:bottom w:w="57" w:type="dxa"/>
          <w:right w:w="71" w:type="dxa"/>
        </w:tblCellMar>
        <w:tblLook w:val="0000" w:firstRow="0" w:lastRow="0" w:firstColumn="0" w:lastColumn="0" w:noHBand="0" w:noVBand="0"/>
      </w:tblPr>
      <w:tblGrid>
        <w:gridCol w:w="558"/>
        <w:gridCol w:w="1053"/>
        <w:gridCol w:w="1126"/>
        <w:gridCol w:w="1126"/>
        <w:gridCol w:w="1134"/>
        <w:gridCol w:w="791"/>
        <w:gridCol w:w="1404"/>
        <w:gridCol w:w="1266"/>
        <w:gridCol w:w="842"/>
        <w:gridCol w:w="560"/>
      </w:tblGrid>
      <w:tr w:rsidR="004E46D2" w:rsidRPr="00FE3D6F" w14:paraId="62072161" w14:textId="77777777" w:rsidTr="009701DE">
        <w:trPr>
          <w:cantSplit/>
          <w:trHeight w:val="355"/>
        </w:trPr>
        <w:tc>
          <w:tcPr>
            <w:tcW w:w="5000" w:type="pct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510011A" w14:textId="77777777" w:rsidR="004E46D2" w:rsidRPr="00FE3D6F" w:rsidRDefault="004E46D2" w:rsidP="004E46D2">
            <w:pPr>
              <w:pStyle w:val="91"/>
              <w:ind w:firstLine="0"/>
              <w:rPr>
                <w:sz w:val="24"/>
              </w:rPr>
            </w:pPr>
            <w:r w:rsidRPr="00FE3D6F">
              <w:rPr>
                <w:sz w:val="24"/>
              </w:rPr>
              <w:lastRenderedPageBreak/>
              <w:t>Лист регистрации изменений</w:t>
            </w:r>
          </w:p>
        </w:tc>
      </w:tr>
      <w:tr w:rsidR="004E46D2" w:rsidRPr="00FE3D6F" w14:paraId="19AED9E4" w14:textId="77777777" w:rsidTr="009701DE">
        <w:trPr>
          <w:cantSplit/>
          <w:trHeight w:val="221"/>
        </w:trPr>
        <w:tc>
          <w:tcPr>
            <w:tcW w:w="283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986566" w14:textId="77777777" w:rsidR="004E46D2" w:rsidRPr="00FE3D6F" w:rsidRDefault="004E46D2" w:rsidP="004E46D2">
            <w:pPr>
              <w:pStyle w:val="91"/>
              <w:ind w:firstLine="0"/>
              <w:rPr>
                <w:sz w:val="24"/>
                <w:lang w:val="en-US"/>
              </w:rPr>
            </w:pPr>
          </w:p>
          <w:p w14:paraId="5F76C7C1" w14:textId="77777777" w:rsidR="004E46D2" w:rsidRPr="00FE3D6F" w:rsidRDefault="004E46D2" w:rsidP="004E46D2">
            <w:pPr>
              <w:pStyle w:val="91"/>
              <w:ind w:firstLine="0"/>
              <w:rPr>
                <w:sz w:val="24"/>
                <w:lang w:val="en-US"/>
              </w:rPr>
            </w:pPr>
          </w:p>
          <w:p w14:paraId="6ADA1ED0" w14:textId="77777777" w:rsidR="004E46D2" w:rsidRPr="00FE3D6F" w:rsidRDefault="004E46D2" w:rsidP="004E46D2">
            <w:pPr>
              <w:pStyle w:val="91"/>
              <w:ind w:firstLine="0"/>
              <w:rPr>
                <w:sz w:val="24"/>
              </w:rPr>
            </w:pPr>
            <w:r w:rsidRPr="00FE3D6F">
              <w:rPr>
                <w:sz w:val="24"/>
              </w:rPr>
              <w:t>Изм</w:t>
            </w:r>
          </w:p>
        </w:tc>
        <w:tc>
          <w:tcPr>
            <w:tcW w:w="2251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DCFA63" w14:textId="77777777" w:rsidR="004E46D2" w:rsidRPr="00FE3D6F" w:rsidRDefault="004E46D2" w:rsidP="004E46D2">
            <w:pPr>
              <w:pStyle w:val="91"/>
              <w:ind w:firstLine="0"/>
              <w:rPr>
                <w:sz w:val="24"/>
              </w:rPr>
            </w:pPr>
            <w:r w:rsidRPr="00FE3D6F">
              <w:rPr>
                <w:sz w:val="24"/>
              </w:rPr>
              <w:t>Номера листов (страниц)</w:t>
            </w:r>
          </w:p>
        </w:tc>
        <w:tc>
          <w:tcPr>
            <w:tcW w:w="40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7E864C" w14:textId="77777777" w:rsidR="004E46D2" w:rsidRPr="00FE3D6F" w:rsidRDefault="004E46D2" w:rsidP="004E46D2">
            <w:pPr>
              <w:pStyle w:val="91"/>
              <w:ind w:firstLine="0"/>
              <w:rPr>
                <w:sz w:val="24"/>
              </w:rPr>
            </w:pPr>
            <w:r w:rsidRPr="00FE3D6F">
              <w:rPr>
                <w:sz w:val="24"/>
              </w:rPr>
              <w:t>Всего листов (страниц) в докум</w:t>
            </w:r>
          </w:p>
        </w:tc>
        <w:tc>
          <w:tcPr>
            <w:tcW w:w="712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4F305C0" w14:textId="77777777" w:rsidR="004E46D2" w:rsidRPr="00FE3D6F" w:rsidRDefault="004E46D2" w:rsidP="004E46D2">
            <w:pPr>
              <w:pStyle w:val="91"/>
              <w:ind w:firstLine="0"/>
              <w:rPr>
                <w:sz w:val="24"/>
              </w:rPr>
            </w:pPr>
          </w:p>
          <w:p w14:paraId="4A305F0E" w14:textId="77777777" w:rsidR="004E46D2" w:rsidRPr="00FE3D6F" w:rsidRDefault="004E46D2" w:rsidP="004E46D2">
            <w:pPr>
              <w:pStyle w:val="91"/>
              <w:ind w:firstLine="0"/>
              <w:rPr>
                <w:sz w:val="24"/>
              </w:rPr>
            </w:pPr>
            <w:r w:rsidRPr="00FE3D6F">
              <w:rPr>
                <w:sz w:val="24"/>
              </w:rPr>
              <w:t>№ докумен</w:t>
            </w:r>
            <w:r w:rsidRPr="00FE3D6F">
              <w:rPr>
                <w:sz w:val="24"/>
              </w:rPr>
              <w:br/>
              <w:t>та</w:t>
            </w:r>
          </w:p>
        </w:tc>
        <w:tc>
          <w:tcPr>
            <w:tcW w:w="642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CBB80CA" w14:textId="77777777" w:rsidR="004E46D2" w:rsidRPr="00FE3D6F" w:rsidRDefault="004E46D2" w:rsidP="004E46D2">
            <w:pPr>
              <w:pStyle w:val="91"/>
              <w:ind w:firstLine="0"/>
              <w:rPr>
                <w:sz w:val="24"/>
              </w:rPr>
            </w:pPr>
            <w:r w:rsidRPr="00FE3D6F">
              <w:rPr>
                <w:sz w:val="24"/>
              </w:rPr>
              <w:t>Входящий № сопрово</w:t>
            </w:r>
            <w:r w:rsidRPr="00FE3D6F">
              <w:rPr>
                <w:sz w:val="24"/>
              </w:rPr>
              <w:br/>
              <w:t>дительно</w:t>
            </w:r>
            <w:r w:rsidRPr="00FE3D6F">
              <w:rPr>
                <w:sz w:val="24"/>
              </w:rPr>
              <w:br/>
              <w:t>го докум</w:t>
            </w:r>
            <w:r w:rsidRPr="00FE3D6F">
              <w:rPr>
                <w:sz w:val="24"/>
              </w:rPr>
              <w:br/>
              <w:t>и дата</w:t>
            </w:r>
          </w:p>
        </w:tc>
        <w:tc>
          <w:tcPr>
            <w:tcW w:w="427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48A405" w14:textId="77777777" w:rsidR="004E46D2" w:rsidRPr="00FE3D6F" w:rsidRDefault="004E46D2" w:rsidP="004E46D2">
            <w:pPr>
              <w:pStyle w:val="91"/>
              <w:ind w:firstLine="0"/>
              <w:rPr>
                <w:sz w:val="24"/>
              </w:rPr>
            </w:pPr>
          </w:p>
          <w:p w14:paraId="7DC91719" w14:textId="77777777" w:rsidR="004E46D2" w:rsidRPr="00FE3D6F" w:rsidRDefault="004E46D2" w:rsidP="004E46D2">
            <w:pPr>
              <w:pStyle w:val="91"/>
              <w:ind w:firstLine="0"/>
              <w:rPr>
                <w:sz w:val="24"/>
              </w:rPr>
            </w:pPr>
            <w:r w:rsidRPr="00FE3D6F">
              <w:rPr>
                <w:sz w:val="24"/>
              </w:rPr>
              <w:t>Подп</w:t>
            </w:r>
          </w:p>
        </w:tc>
        <w:tc>
          <w:tcPr>
            <w:tcW w:w="285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881EA2" w14:textId="77777777" w:rsidR="004E46D2" w:rsidRPr="00FE3D6F" w:rsidRDefault="004E46D2" w:rsidP="004E46D2">
            <w:pPr>
              <w:pStyle w:val="91"/>
              <w:ind w:firstLine="0"/>
              <w:rPr>
                <w:sz w:val="24"/>
              </w:rPr>
            </w:pPr>
          </w:p>
          <w:p w14:paraId="4F0BFB27" w14:textId="77777777" w:rsidR="004E46D2" w:rsidRPr="00FE3D6F" w:rsidRDefault="004E46D2" w:rsidP="004E46D2">
            <w:pPr>
              <w:pStyle w:val="91"/>
              <w:ind w:firstLine="0"/>
              <w:rPr>
                <w:sz w:val="24"/>
              </w:rPr>
            </w:pPr>
            <w:r w:rsidRPr="00FE3D6F">
              <w:rPr>
                <w:sz w:val="24"/>
              </w:rPr>
              <w:t>Да</w:t>
            </w:r>
            <w:r w:rsidRPr="00FE3D6F">
              <w:rPr>
                <w:sz w:val="24"/>
              </w:rPr>
              <w:br/>
              <w:t>та</w:t>
            </w:r>
          </w:p>
        </w:tc>
      </w:tr>
      <w:tr w:rsidR="004E46D2" w:rsidRPr="00FE3D6F" w14:paraId="0B8F7181" w14:textId="77777777" w:rsidTr="009701DE">
        <w:trPr>
          <w:cantSplit/>
          <w:trHeight w:val="1050"/>
        </w:trPr>
        <w:tc>
          <w:tcPr>
            <w:tcW w:w="283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3E9C7AF" w14:textId="77777777" w:rsidR="004E46D2" w:rsidRPr="00FE3D6F" w:rsidRDefault="004E46D2" w:rsidP="004E46D2">
            <w:pPr>
              <w:ind w:firstLine="0"/>
              <w:jc w:val="center"/>
            </w:pPr>
          </w:p>
        </w:tc>
        <w:tc>
          <w:tcPr>
            <w:tcW w:w="5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A9E65D5" w14:textId="77777777" w:rsidR="004E46D2" w:rsidRPr="00FE3D6F" w:rsidRDefault="004E46D2" w:rsidP="004E46D2">
            <w:pPr>
              <w:pStyle w:val="91"/>
              <w:ind w:firstLine="0"/>
              <w:rPr>
                <w:sz w:val="24"/>
              </w:rPr>
            </w:pPr>
            <w:r w:rsidRPr="00FE3D6F">
              <w:rPr>
                <w:sz w:val="24"/>
              </w:rPr>
              <w:t>изменен</w:t>
            </w:r>
            <w:r w:rsidRPr="00FE3D6F">
              <w:rPr>
                <w:sz w:val="24"/>
              </w:rPr>
              <w:br/>
              <w:t>ных</w:t>
            </w:r>
          </w:p>
        </w:tc>
        <w:tc>
          <w:tcPr>
            <w:tcW w:w="5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B56D60" w14:textId="77777777" w:rsidR="004E46D2" w:rsidRPr="00FE3D6F" w:rsidRDefault="004E46D2" w:rsidP="004E46D2">
            <w:pPr>
              <w:pStyle w:val="91"/>
              <w:ind w:firstLine="0"/>
              <w:rPr>
                <w:sz w:val="24"/>
              </w:rPr>
            </w:pPr>
            <w:r w:rsidRPr="00FE3D6F">
              <w:rPr>
                <w:sz w:val="24"/>
              </w:rPr>
              <w:t>заменен</w:t>
            </w:r>
            <w:r w:rsidRPr="00FE3D6F">
              <w:rPr>
                <w:sz w:val="24"/>
              </w:rPr>
              <w:br/>
              <w:t>ных</w:t>
            </w:r>
          </w:p>
        </w:tc>
        <w:tc>
          <w:tcPr>
            <w:tcW w:w="5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031E346" w14:textId="77777777" w:rsidR="004E46D2" w:rsidRPr="00FE3D6F" w:rsidRDefault="004E46D2" w:rsidP="004E46D2">
            <w:pPr>
              <w:pStyle w:val="91"/>
              <w:ind w:firstLine="0"/>
              <w:rPr>
                <w:sz w:val="24"/>
              </w:rPr>
            </w:pPr>
            <w:r w:rsidRPr="00FE3D6F">
              <w:rPr>
                <w:sz w:val="24"/>
              </w:rPr>
              <w:t>новых</w:t>
            </w:r>
          </w:p>
        </w:tc>
        <w:tc>
          <w:tcPr>
            <w:tcW w:w="57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E8E7BF" w14:textId="77777777" w:rsidR="004E46D2" w:rsidRPr="00FE3D6F" w:rsidRDefault="004E46D2" w:rsidP="004E46D2">
            <w:pPr>
              <w:pStyle w:val="91"/>
              <w:ind w:firstLine="0"/>
              <w:rPr>
                <w:sz w:val="24"/>
              </w:rPr>
            </w:pPr>
            <w:r w:rsidRPr="00FE3D6F">
              <w:rPr>
                <w:sz w:val="24"/>
              </w:rPr>
              <w:t>аннули</w:t>
            </w:r>
            <w:r w:rsidRPr="00FE3D6F">
              <w:rPr>
                <w:sz w:val="24"/>
              </w:rPr>
              <w:br/>
              <w:t>рован</w:t>
            </w:r>
            <w:r w:rsidRPr="00FE3D6F">
              <w:rPr>
                <w:sz w:val="24"/>
              </w:rPr>
              <w:br/>
              <w:t>ных</w:t>
            </w:r>
          </w:p>
        </w:tc>
        <w:tc>
          <w:tcPr>
            <w:tcW w:w="401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60F52C5" w14:textId="77777777" w:rsidR="004E46D2" w:rsidRPr="00FE3D6F" w:rsidRDefault="004E46D2" w:rsidP="004E46D2">
            <w:pPr>
              <w:ind w:firstLine="0"/>
              <w:jc w:val="center"/>
            </w:pPr>
          </w:p>
        </w:tc>
        <w:tc>
          <w:tcPr>
            <w:tcW w:w="712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4E714E0" w14:textId="77777777" w:rsidR="004E46D2" w:rsidRPr="00FE3D6F" w:rsidRDefault="004E46D2" w:rsidP="004E46D2">
            <w:pPr>
              <w:ind w:firstLine="0"/>
              <w:jc w:val="center"/>
            </w:pPr>
          </w:p>
        </w:tc>
        <w:tc>
          <w:tcPr>
            <w:tcW w:w="642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018AFE4" w14:textId="77777777" w:rsidR="004E46D2" w:rsidRPr="00FE3D6F" w:rsidRDefault="004E46D2" w:rsidP="004E46D2">
            <w:pPr>
              <w:ind w:firstLine="0"/>
              <w:jc w:val="center"/>
            </w:pPr>
          </w:p>
        </w:tc>
        <w:tc>
          <w:tcPr>
            <w:tcW w:w="427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E20817E" w14:textId="77777777" w:rsidR="004E46D2" w:rsidRPr="00FE3D6F" w:rsidRDefault="004E46D2" w:rsidP="004E46D2">
            <w:pPr>
              <w:ind w:firstLine="0"/>
              <w:jc w:val="center"/>
            </w:pPr>
          </w:p>
        </w:tc>
        <w:tc>
          <w:tcPr>
            <w:tcW w:w="285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147312" w14:textId="77777777" w:rsidR="004E46D2" w:rsidRPr="00FE3D6F" w:rsidRDefault="004E46D2" w:rsidP="004E46D2">
            <w:pPr>
              <w:ind w:firstLine="0"/>
              <w:jc w:val="center"/>
            </w:pPr>
          </w:p>
        </w:tc>
      </w:tr>
      <w:tr w:rsidR="004E46D2" w:rsidRPr="00FE3D6F" w14:paraId="7CF8CD20" w14:textId="77777777" w:rsidTr="009701DE">
        <w:trPr>
          <w:trHeight w:hRule="exact" w:val="340"/>
        </w:trPr>
        <w:tc>
          <w:tcPr>
            <w:tcW w:w="28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020DEC" w14:textId="77777777" w:rsidR="004E46D2" w:rsidRPr="00FE3D6F" w:rsidRDefault="004E46D2" w:rsidP="004E46D2">
            <w:pPr>
              <w:pStyle w:val="91"/>
              <w:ind w:firstLine="0"/>
              <w:rPr>
                <w:sz w:val="24"/>
              </w:rPr>
            </w:pPr>
          </w:p>
        </w:tc>
        <w:tc>
          <w:tcPr>
            <w:tcW w:w="5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DCE914" w14:textId="77777777" w:rsidR="004E46D2" w:rsidRPr="00FE3D6F" w:rsidRDefault="004E46D2" w:rsidP="004E46D2">
            <w:pPr>
              <w:pStyle w:val="91"/>
              <w:ind w:firstLine="0"/>
              <w:rPr>
                <w:sz w:val="24"/>
              </w:rPr>
            </w:pPr>
          </w:p>
        </w:tc>
        <w:tc>
          <w:tcPr>
            <w:tcW w:w="5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E69601" w14:textId="77777777" w:rsidR="004E46D2" w:rsidRPr="00FE3D6F" w:rsidRDefault="004E46D2" w:rsidP="004E46D2">
            <w:pPr>
              <w:pStyle w:val="91"/>
              <w:ind w:firstLine="0"/>
              <w:rPr>
                <w:sz w:val="24"/>
              </w:rPr>
            </w:pPr>
          </w:p>
        </w:tc>
        <w:tc>
          <w:tcPr>
            <w:tcW w:w="5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159A60" w14:textId="77777777" w:rsidR="004E46D2" w:rsidRPr="00FE3D6F" w:rsidRDefault="004E46D2" w:rsidP="004E46D2">
            <w:pPr>
              <w:pStyle w:val="91"/>
              <w:ind w:firstLine="0"/>
              <w:rPr>
                <w:sz w:val="24"/>
              </w:rPr>
            </w:pPr>
          </w:p>
        </w:tc>
        <w:tc>
          <w:tcPr>
            <w:tcW w:w="57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D03203" w14:textId="77777777" w:rsidR="004E46D2" w:rsidRPr="00FE3D6F" w:rsidRDefault="004E46D2" w:rsidP="004E46D2">
            <w:pPr>
              <w:pStyle w:val="91"/>
              <w:ind w:firstLine="0"/>
              <w:rPr>
                <w:sz w:val="24"/>
              </w:rPr>
            </w:pPr>
          </w:p>
        </w:tc>
        <w:tc>
          <w:tcPr>
            <w:tcW w:w="40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1B6E77" w14:textId="77777777" w:rsidR="004E46D2" w:rsidRPr="00FE3D6F" w:rsidRDefault="004E46D2" w:rsidP="004E46D2">
            <w:pPr>
              <w:pStyle w:val="91"/>
              <w:ind w:firstLine="0"/>
              <w:rPr>
                <w:sz w:val="24"/>
              </w:rPr>
            </w:pPr>
          </w:p>
        </w:tc>
        <w:tc>
          <w:tcPr>
            <w:tcW w:w="71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46988C0" w14:textId="77777777" w:rsidR="004E46D2" w:rsidRPr="00FE3D6F" w:rsidRDefault="004E46D2" w:rsidP="004E46D2">
            <w:pPr>
              <w:pStyle w:val="91"/>
              <w:ind w:firstLine="0"/>
              <w:rPr>
                <w:sz w:val="24"/>
              </w:rPr>
            </w:pPr>
          </w:p>
        </w:tc>
        <w:tc>
          <w:tcPr>
            <w:tcW w:w="64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AFE619" w14:textId="77777777" w:rsidR="004E46D2" w:rsidRPr="00FE3D6F" w:rsidRDefault="004E46D2" w:rsidP="004E46D2">
            <w:pPr>
              <w:pStyle w:val="91"/>
              <w:ind w:firstLine="0"/>
              <w:rPr>
                <w:sz w:val="24"/>
              </w:rPr>
            </w:pPr>
          </w:p>
        </w:tc>
        <w:tc>
          <w:tcPr>
            <w:tcW w:w="42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1B22D7" w14:textId="77777777" w:rsidR="004E46D2" w:rsidRPr="00FE3D6F" w:rsidRDefault="004E46D2" w:rsidP="004E46D2">
            <w:pPr>
              <w:pStyle w:val="91"/>
              <w:ind w:firstLine="0"/>
              <w:rPr>
                <w:sz w:val="24"/>
              </w:rPr>
            </w:pPr>
          </w:p>
        </w:tc>
        <w:tc>
          <w:tcPr>
            <w:tcW w:w="28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145474" w14:textId="77777777" w:rsidR="004E46D2" w:rsidRPr="00FE3D6F" w:rsidRDefault="004E46D2" w:rsidP="004E46D2">
            <w:pPr>
              <w:pStyle w:val="91"/>
              <w:ind w:firstLine="0"/>
              <w:rPr>
                <w:sz w:val="24"/>
              </w:rPr>
            </w:pPr>
          </w:p>
        </w:tc>
      </w:tr>
      <w:tr w:rsidR="004E46D2" w:rsidRPr="00FE3D6F" w14:paraId="0E1314FC" w14:textId="77777777" w:rsidTr="009701DE">
        <w:trPr>
          <w:trHeight w:hRule="exact" w:val="340"/>
        </w:trPr>
        <w:tc>
          <w:tcPr>
            <w:tcW w:w="28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FE24B32" w14:textId="77777777" w:rsidR="004E46D2" w:rsidRPr="00FE3D6F" w:rsidRDefault="004E46D2" w:rsidP="004E46D2">
            <w:pPr>
              <w:pStyle w:val="91"/>
              <w:ind w:firstLine="0"/>
              <w:rPr>
                <w:sz w:val="24"/>
              </w:rPr>
            </w:pPr>
          </w:p>
        </w:tc>
        <w:tc>
          <w:tcPr>
            <w:tcW w:w="5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6B9FB2" w14:textId="77777777" w:rsidR="004E46D2" w:rsidRPr="00FE3D6F" w:rsidRDefault="004E46D2" w:rsidP="004E46D2">
            <w:pPr>
              <w:pStyle w:val="91"/>
              <w:ind w:firstLine="0"/>
              <w:rPr>
                <w:sz w:val="24"/>
              </w:rPr>
            </w:pPr>
          </w:p>
        </w:tc>
        <w:tc>
          <w:tcPr>
            <w:tcW w:w="5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DA441B" w14:textId="77777777" w:rsidR="004E46D2" w:rsidRPr="00FE3D6F" w:rsidRDefault="004E46D2" w:rsidP="004E46D2">
            <w:pPr>
              <w:pStyle w:val="91"/>
              <w:ind w:firstLine="0"/>
              <w:rPr>
                <w:sz w:val="24"/>
              </w:rPr>
            </w:pPr>
          </w:p>
        </w:tc>
        <w:tc>
          <w:tcPr>
            <w:tcW w:w="5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73B4DA" w14:textId="77777777" w:rsidR="004E46D2" w:rsidRPr="00FE3D6F" w:rsidRDefault="004E46D2" w:rsidP="004E46D2">
            <w:pPr>
              <w:pStyle w:val="91"/>
              <w:ind w:firstLine="0"/>
              <w:rPr>
                <w:sz w:val="24"/>
              </w:rPr>
            </w:pPr>
          </w:p>
        </w:tc>
        <w:tc>
          <w:tcPr>
            <w:tcW w:w="57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7EDB809" w14:textId="77777777" w:rsidR="004E46D2" w:rsidRPr="00FE3D6F" w:rsidRDefault="004E46D2" w:rsidP="004E46D2">
            <w:pPr>
              <w:pStyle w:val="91"/>
              <w:ind w:firstLine="0"/>
              <w:rPr>
                <w:sz w:val="24"/>
              </w:rPr>
            </w:pPr>
          </w:p>
        </w:tc>
        <w:tc>
          <w:tcPr>
            <w:tcW w:w="40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B9E485" w14:textId="77777777" w:rsidR="004E46D2" w:rsidRPr="00FE3D6F" w:rsidRDefault="004E46D2" w:rsidP="004E46D2">
            <w:pPr>
              <w:pStyle w:val="91"/>
              <w:ind w:firstLine="0"/>
              <w:rPr>
                <w:sz w:val="24"/>
              </w:rPr>
            </w:pPr>
          </w:p>
        </w:tc>
        <w:tc>
          <w:tcPr>
            <w:tcW w:w="71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780A573" w14:textId="77777777" w:rsidR="004E46D2" w:rsidRPr="00FE3D6F" w:rsidRDefault="004E46D2" w:rsidP="004E46D2">
            <w:pPr>
              <w:pStyle w:val="91"/>
              <w:ind w:firstLine="0"/>
              <w:rPr>
                <w:sz w:val="24"/>
              </w:rPr>
            </w:pPr>
          </w:p>
        </w:tc>
        <w:tc>
          <w:tcPr>
            <w:tcW w:w="64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D57EC2A" w14:textId="77777777" w:rsidR="004E46D2" w:rsidRPr="00FE3D6F" w:rsidRDefault="004E46D2" w:rsidP="004E46D2">
            <w:pPr>
              <w:pStyle w:val="91"/>
              <w:ind w:firstLine="0"/>
              <w:rPr>
                <w:sz w:val="24"/>
              </w:rPr>
            </w:pPr>
          </w:p>
        </w:tc>
        <w:tc>
          <w:tcPr>
            <w:tcW w:w="42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0BFAB8" w14:textId="77777777" w:rsidR="004E46D2" w:rsidRPr="00FE3D6F" w:rsidRDefault="004E46D2" w:rsidP="004E46D2">
            <w:pPr>
              <w:pStyle w:val="91"/>
              <w:ind w:firstLine="0"/>
              <w:rPr>
                <w:sz w:val="24"/>
              </w:rPr>
            </w:pPr>
          </w:p>
        </w:tc>
        <w:tc>
          <w:tcPr>
            <w:tcW w:w="28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9E619A" w14:textId="77777777" w:rsidR="004E46D2" w:rsidRPr="00FE3D6F" w:rsidRDefault="004E46D2" w:rsidP="004E46D2">
            <w:pPr>
              <w:pStyle w:val="91"/>
              <w:ind w:firstLine="0"/>
              <w:rPr>
                <w:sz w:val="24"/>
              </w:rPr>
            </w:pPr>
          </w:p>
        </w:tc>
      </w:tr>
      <w:tr w:rsidR="004E46D2" w:rsidRPr="00FE3D6F" w14:paraId="07A90DF3" w14:textId="77777777" w:rsidTr="009701DE">
        <w:trPr>
          <w:trHeight w:hRule="exact" w:val="340"/>
        </w:trPr>
        <w:tc>
          <w:tcPr>
            <w:tcW w:w="28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18B854" w14:textId="77777777" w:rsidR="004E46D2" w:rsidRPr="00FE3D6F" w:rsidRDefault="004E46D2" w:rsidP="004E46D2">
            <w:pPr>
              <w:pStyle w:val="91"/>
              <w:ind w:firstLine="0"/>
              <w:rPr>
                <w:sz w:val="24"/>
              </w:rPr>
            </w:pPr>
          </w:p>
        </w:tc>
        <w:tc>
          <w:tcPr>
            <w:tcW w:w="5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642B83" w14:textId="77777777" w:rsidR="004E46D2" w:rsidRPr="00FE3D6F" w:rsidRDefault="004E46D2" w:rsidP="004E46D2">
            <w:pPr>
              <w:pStyle w:val="91"/>
              <w:ind w:firstLine="0"/>
              <w:rPr>
                <w:sz w:val="24"/>
              </w:rPr>
            </w:pPr>
          </w:p>
        </w:tc>
        <w:tc>
          <w:tcPr>
            <w:tcW w:w="5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5E5EE86" w14:textId="77777777" w:rsidR="004E46D2" w:rsidRPr="00FE3D6F" w:rsidRDefault="004E46D2" w:rsidP="004E46D2">
            <w:pPr>
              <w:pStyle w:val="91"/>
              <w:ind w:firstLine="0"/>
              <w:rPr>
                <w:sz w:val="24"/>
              </w:rPr>
            </w:pPr>
          </w:p>
        </w:tc>
        <w:tc>
          <w:tcPr>
            <w:tcW w:w="5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FC4B6B" w14:textId="77777777" w:rsidR="004E46D2" w:rsidRPr="00FE3D6F" w:rsidRDefault="004E46D2" w:rsidP="004E46D2">
            <w:pPr>
              <w:pStyle w:val="91"/>
              <w:ind w:firstLine="0"/>
              <w:rPr>
                <w:sz w:val="24"/>
              </w:rPr>
            </w:pPr>
          </w:p>
        </w:tc>
        <w:tc>
          <w:tcPr>
            <w:tcW w:w="57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E61F50" w14:textId="77777777" w:rsidR="004E46D2" w:rsidRPr="00FE3D6F" w:rsidRDefault="004E46D2" w:rsidP="004E46D2">
            <w:pPr>
              <w:pStyle w:val="91"/>
              <w:ind w:firstLine="0"/>
              <w:rPr>
                <w:sz w:val="24"/>
              </w:rPr>
            </w:pPr>
          </w:p>
        </w:tc>
        <w:tc>
          <w:tcPr>
            <w:tcW w:w="40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4C18EE" w14:textId="77777777" w:rsidR="004E46D2" w:rsidRPr="00FE3D6F" w:rsidRDefault="004E46D2" w:rsidP="004E46D2">
            <w:pPr>
              <w:pStyle w:val="91"/>
              <w:ind w:firstLine="0"/>
              <w:rPr>
                <w:sz w:val="24"/>
              </w:rPr>
            </w:pPr>
          </w:p>
        </w:tc>
        <w:tc>
          <w:tcPr>
            <w:tcW w:w="71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652646" w14:textId="77777777" w:rsidR="004E46D2" w:rsidRPr="00FE3D6F" w:rsidRDefault="004E46D2" w:rsidP="004E46D2">
            <w:pPr>
              <w:pStyle w:val="91"/>
              <w:ind w:firstLine="0"/>
              <w:rPr>
                <w:sz w:val="24"/>
              </w:rPr>
            </w:pPr>
          </w:p>
        </w:tc>
        <w:tc>
          <w:tcPr>
            <w:tcW w:w="64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7A0DAA" w14:textId="77777777" w:rsidR="004E46D2" w:rsidRPr="00FE3D6F" w:rsidRDefault="004E46D2" w:rsidP="004E46D2">
            <w:pPr>
              <w:pStyle w:val="91"/>
              <w:ind w:firstLine="0"/>
              <w:rPr>
                <w:sz w:val="24"/>
              </w:rPr>
            </w:pPr>
          </w:p>
        </w:tc>
        <w:tc>
          <w:tcPr>
            <w:tcW w:w="42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6B227A" w14:textId="77777777" w:rsidR="004E46D2" w:rsidRPr="00FE3D6F" w:rsidRDefault="004E46D2" w:rsidP="004E46D2">
            <w:pPr>
              <w:pStyle w:val="91"/>
              <w:ind w:firstLine="0"/>
              <w:rPr>
                <w:sz w:val="24"/>
              </w:rPr>
            </w:pPr>
          </w:p>
        </w:tc>
        <w:tc>
          <w:tcPr>
            <w:tcW w:w="28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167590" w14:textId="77777777" w:rsidR="004E46D2" w:rsidRPr="00FE3D6F" w:rsidRDefault="004E46D2" w:rsidP="004E46D2">
            <w:pPr>
              <w:pStyle w:val="91"/>
              <w:ind w:firstLine="0"/>
              <w:rPr>
                <w:sz w:val="24"/>
              </w:rPr>
            </w:pPr>
          </w:p>
        </w:tc>
      </w:tr>
      <w:tr w:rsidR="004E46D2" w:rsidRPr="00FE3D6F" w14:paraId="5D15FA2A" w14:textId="77777777" w:rsidTr="009701DE">
        <w:trPr>
          <w:trHeight w:hRule="exact" w:val="340"/>
        </w:trPr>
        <w:tc>
          <w:tcPr>
            <w:tcW w:w="28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88E7AF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2D1E8F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FA22B3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120333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4116AA9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40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B35928A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71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4373FF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64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3C602DC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42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688A44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28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8D0C1A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</w:tr>
      <w:tr w:rsidR="004E46D2" w:rsidRPr="00FE3D6F" w14:paraId="6E33B9AB" w14:textId="77777777" w:rsidTr="009701DE">
        <w:trPr>
          <w:trHeight w:hRule="exact" w:val="340"/>
        </w:trPr>
        <w:tc>
          <w:tcPr>
            <w:tcW w:w="28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2B0A5B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390A85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555268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471B32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EB4EF0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40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403E1C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71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9B6163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64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F3C2B1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42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C80F530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28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4B1A10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</w:tr>
      <w:tr w:rsidR="004E46D2" w:rsidRPr="00FE3D6F" w14:paraId="51BBFBBF" w14:textId="77777777" w:rsidTr="009701DE">
        <w:trPr>
          <w:trHeight w:hRule="exact" w:val="340"/>
        </w:trPr>
        <w:tc>
          <w:tcPr>
            <w:tcW w:w="28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66B780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C9A965E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87916F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E2F769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3A57CE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40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4744EA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71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42B9F00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64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7F7C3E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42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DCE4E08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28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947E3E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</w:tr>
      <w:tr w:rsidR="004E46D2" w:rsidRPr="00FE3D6F" w14:paraId="560EB446" w14:textId="77777777" w:rsidTr="009701DE">
        <w:trPr>
          <w:trHeight w:hRule="exact" w:val="340"/>
        </w:trPr>
        <w:tc>
          <w:tcPr>
            <w:tcW w:w="28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B5A588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9C0F66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07905A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398D6F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3F3B2C5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40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71DE212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71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76905A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64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F8C8EEE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42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54302E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28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C927F6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</w:tr>
      <w:tr w:rsidR="004E46D2" w:rsidRPr="00FE3D6F" w14:paraId="24952C87" w14:textId="77777777" w:rsidTr="009701DE">
        <w:trPr>
          <w:trHeight w:hRule="exact" w:val="340"/>
        </w:trPr>
        <w:tc>
          <w:tcPr>
            <w:tcW w:w="28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26CC35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74BA83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240257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97A99C6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6A166C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40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EB10BD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71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EE04E4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64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3E7DB0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42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968A120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28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FA40D0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</w:tr>
      <w:tr w:rsidR="004E46D2" w:rsidRPr="00FE3D6F" w14:paraId="289E9DF8" w14:textId="77777777" w:rsidTr="009701DE">
        <w:trPr>
          <w:trHeight w:hRule="exact" w:val="340"/>
        </w:trPr>
        <w:tc>
          <w:tcPr>
            <w:tcW w:w="28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D9FD08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CCC20C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C3D0B4B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E71A47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E8147F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40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672BF9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71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0EAF26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64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62076A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42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CC359B5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28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D553351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</w:tr>
      <w:tr w:rsidR="004E46D2" w:rsidRPr="00FE3D6F" w14:paraId="7E7CB3E8" w14:textId="77777777" w:rsidTr="009701DE">
        <w:trPr>
          <w:trHeight w:hRule="exact" w:val="340"/>
        </w:trPr>
        <w:tc>
          <w:tcPr>
            <w:tcW w:w="28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1EEA04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5047AC4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E6667B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F635C7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C79FCDF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40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E6A7F1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71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C5937B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64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3B7A1BD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42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C49126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28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012F34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</w:tr>
      <w:tr w:rsidR="004E46D2" w:rsidRPr="00FE3D6F" w14:paraId="2AEB1197" w14:textId="77777777" w:rsidTr="009701DE">
        <w:trPr>
          <w:trHeight w:hRule="exact" w:val="340"/>
        </w:trPr>
        <w:tc>
          <w:tcPr>
            <w:tcW w:w="28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10EB934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E3C559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16CFC8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2E0D97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CC1CD8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40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7B4CC8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71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3D64FB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64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57CBBB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42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2FC5AA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28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BEC07B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</w:tr>
      <w:tr w:rsidR="004E46D2" w:rsidRPr="00FE3D6F" w14:paraId="2A752FFB" w14:textId="77777777" w:rsidTr="009701DE">
        <w:trPr>
          <w:trHeight w:hRule="exact" w:val="340"/>
        </w:trPr>
        <w:tc>
          <w:tcPr>
            <w:tcW w:w="28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0E9EB5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EB38DB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8F0FEC1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69F9BF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C9EE0BD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40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209006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71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A41F619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64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F8ACE3B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42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B16B3A1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28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F60D9D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</w:tr>
      <w:tr w:rsidR="004E46D2" w:rsidRPr="00FE3D6F" w14:paraId="41E822EE" w14:textId="77777777" w:rsidTr="009701DE">
        <w:trPr>
          <w:trHeight w:hRule="exact" w:val="340"/>
        </w:trPr>
        <w:tc>
          <w:tcPr>
            <w:tcW w:w="28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CBE720B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2A033C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CAFCB9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4E1C93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AB054C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40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3F722E7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71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B02E025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64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5DB851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42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74E333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28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3D0B51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</w:tr>
      <w:tr w:rsidR="004E46D2" w:rsidRPr="00FE3D6F" w14:paraId="5844D125" w14:textId="77777777" w:rsidTr="009701DE">
        <w:trPr>
          <w:trHeight w:hRule="exact" w:val="340"/>
        </w:trPr>
        <w:tc>
          <w:tcPr>
            <w:tcW w:w="28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90CBB9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E421B8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CEE5B73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371452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F135F32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40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37FBB5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71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C03E9F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64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D2F3ADE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42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F24013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28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90E242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</w:tr>
      <w:tr w:rsidR="004E46D2" w:rsidRPr="00FE3D6F" w14:paraId="1C3FF253" w14:textId="77777777" w:rsidTr="009701DE">
        <w:trPr>
          <w:trHeight w:hRule="exact" w:val="340"/>
        </w:trPr>
        <w:tc>
          <w:tcPr>
            <w:tcW w:w="28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3186A1B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AB7CB4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DBD8A2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12B77D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15FAD2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40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B441DE9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71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3C4266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64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CBF2DB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42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30B76A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28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3F94103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</w:tr>
      <w:tr w:rsidR="004E46D2" w:rsidRPr="00FE3D6F" w14:paraId="70E6C006" w14:textId="77777777" w:rsidTr="009701DE">
        <w:trPr>
          <w:trHeight w:hRule="exact" w:val="340"/>
        </w:trPr>
        <w:tc>
          <w:tcPr>
            <w:tcW w:w="28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4012A6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18427F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BBD3F6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BF4554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D393DE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40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DC51C9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71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03A7751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64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003C75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42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A1C5323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28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BAE184B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</w:tr>
      <w:tr w:rsidR="004E46D2" w:rsidRPr="00FE3D6F" w14:paraId="7B897763" w14:textId="77777777" w:rsidTr="009701DE">
        <w:trPr>
          <w:trHeight w:hRule="exact" w:val="340"/>
        </w:trPr>
        <w:tc>
          <w:tcPr>
            <w:tcW w:w="28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618AA8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C113F33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B25E24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D28A61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139C74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40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C65F997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71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24DB77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64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4043441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42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557B28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28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626355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</w:tr>
      <w:tr w:rsidR="004E46D2" w:rsidRPr="00FE3D6F" w14:paraId="3DA2EECE" w14:textId="77777777" w:rsidTr="009701DE">
        <w:trPr>
          <w:trHeight w:hRule="exact" w:val="340"/>
        </w:trPr>
        <w:tc>
          <w:tcPr>
            <w:tcW w:w="28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3B6040E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C666EC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6763C5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F6B55F4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3CD663C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40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D7B12F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71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B54A6A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64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F4A58A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42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7F8197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28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9B4B43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</w:tr>
      <w:tr w:rsidR="004E46D2" w:rsidRPr="00FE3D6F" w14:paraId="78D5DEF7" w14:textId="77777777" w:rsidTr="009701DE">
        <w:trPr>
          <w:trHeight w:hRule="exact" w:val="340"/>
        </w:trPr>
        <w:tc>
          <w:tcPr>
            <w:tcW w:w="28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B027C9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F30BE2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1BA9FB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54C399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BE08E04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40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B4E33B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71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7E159F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64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10174E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42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5ADB0F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28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A92B27A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</w:tr>
      <w:tr w:rsidR="004E46D2" w:rsidRPr="00FE3D6F" w14:paraId="73611762" w14:textId="77777777" w:rsidTr="009701DE">
        <w:trPr>
          <w:trHeight w:hRule="exact" w:val="340"/>
        </w:trPr>
        <w:tc>
          <w:tcPr>
            <w:tcW w:w="28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FD7921B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0CF0B2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77AC32B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9E0EAE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A5FCAE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40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DB8664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71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3BF6260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64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2DD19F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42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CF84F3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28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C2C1CFD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</w:tr>
      <w:tr w:rsidR="004E46D2" w:rsidRPr="00FE3D6F" w14:paraId="6FEE6221" w14:textId="77777777" w:rsidTr="009701DE">
        <w:trPr>
          <w:trHeight w:hRule="exact" w:val="340"/>
        </w:trPr>
        <w:tc>
          <w:tcPr>
            <w:tcW w:w="28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CB0602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DB25ADB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54858F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B949E7B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90C53A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40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FEB152B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71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97D6F5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64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1E41A9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42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C99CE8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28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C951FB6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</w:tr>
      <w:tr w:rsidR="004E46D2" w:rsidRPr="00FE3D6F" w14:paraId="116C44FD" w14:textId="77777777" w:rsidTr="009701DE">
        <w:trPr>
          <w:trHeight w:hRule="exact" w:val="340"/>
        </w:trPr>
        <w:tc>
          <w:tcPr>
            <w:tcW w:w="28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737841A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D39384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CF0007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40D48C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C26EE0D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40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C8757D8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71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41BB54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64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BC78C1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42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4716BE4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28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E44D355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</w:tr>
      <w:tr w:rsidR="004E46D2" w:rsidRPr="00FE3D6F" w14:paraId="0A30101D" w14:textId="77777777" w:rsidTr="009701DE">
        <w:trPr>
          <w:trHeight w:hRule="exact" w:val="340"/>
        </w:trPr>
        <w:tc>
          <w:tcPr>
            <w:tcW w:w="28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9F60FA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57F9BC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1493DC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C79602C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6B5E90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40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178758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71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AFE3F4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64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8C8EF31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42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F8D05B0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28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201771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</w:tr>
      <w:tr w:rsidR="004E46D2" w:rsidRPr="00FE3D6F" w14:paraId="2942B97F" w14:textId="77777777" w:rsidTr="009701DE">
        <w:trPr>
          <w:trHeight w:hRule="exact" w:val="340"/>
        </w:trPr>
        <w:tc>
          <w:tcPr>
            <w:tcW w:w="28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E6D5A4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9EDBC1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361599A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B71E4B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41209AD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40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09F0F0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71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6CFEC8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64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76FF18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42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251DA6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28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EF52A7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</w:tr>
      <w:tr w:rsidR="004E46D2" w:rsidRPr="00FE3D6F" w14:paraId="3DFA4B43" w14:textId="77777777" w:rsidTr="009701DE">
        <w:trPr>
          <w:trHeight w:hRule="exact" w:val="340"/>
        </w:trPr>
        <w:tc>
          <w:tcPr>
            <w:tcW w:w="28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FD2F508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0F2113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74C8C4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146F281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57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D1F688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40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EBBE09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71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CE63810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64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017AA7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42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CB4564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  <w:tc>
          <w:tcPr>
            <w:tcW w:w="28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731D663" w14:textId="77777777" w:rsidR="004E46D2" w:rsidRPr="00FE3D6F" w:rsidRDefault="004E46D2" w:rsidP="004E46D2">
            <w:pPr>
              <w:pStyle w:val="91"/>
              <w:rPr>
                <w:sz w:val="24"/>
              </w:rPr>
            </w:pPr>
          </w:p>
        </w:tc>
      </w:tr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</w:tbl>
    <w:p w14:paraId="46262520" w14:textId="77777777" w:rsidR="004E46D2" w:rsidRPr="00FE3D6F" w:rsidRDefault="004E46D2" w:rsidP="004E46D2"/>
    <w:sectPr w:rsidR="004E46D2" w:rsidRPr="00FE3D6F" w:rsidSect="00AB3A70">
      <w:pgSz w:w="11907" w:h="16840" w:code="9"/>
      <w:pgMar w:top="1134" w:right="748" w:bottom="1134" w:left="1440" w:header="0" w:footer="17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AD9731" w14:textId="77777777" w:rsidR="00785956" w:rsidRDefault="00785956">
      <w:r>
        <w:separator/>
      </w:r>
    </w:p>
    <w:p w14:paraId="618DEBE5" w14:textId="77777777" w:rsidR="00785956" w:rsidRDefault="00785956"/>
  </w:endnote>
  <w:endnote w:type="continuationSeparator" w:id="0">
    <w:p w14:paraId="31DACB6C" w14:textId="77777777" w:rsidR="00785956" w:rsidRDefault="00785956">
      <w:r>
        <w:continuationSeparator/>
      </w:r>
    </w:p>
    <w:p w14:paraId="31BAB232" w14:textId="77777777" w:rsidR="00785956" w:rsidRDefault="0078595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20C216" w14:textId="77777777" w:rsidR="000B4C23" w:rsidRDefault="000B4C23" w:rsidP="00B50172">
    <w:pPr>
      <w:pStyle w:val="ab"/>
      <w:framePr w:wrap="around" w:vAnchor="text" w:hAnchor="margin" w:xAlign="right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  <w:noProof/>
      </w:rPr>
      <w:t>24</w:t>
    </w:r>
    <w:r>
      <w:rPr>
        <w:rStyle w:val="ac"/>
      </w:rPr>
      <w:fldChar w:fldCharType="end"/>
    </w:r>
  </w:p>
  <w:p w14:paraId="0EC27640" w14:textId="77777777" w:rsidR="000B4C23" w:rsidRDefault="000B4C23" w:rsidP="00B50172">
    <w:pPr>
      <w:pStyle w:val="ab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BD021" w14:textId="4E57B117" w:rsidR="006C1EE5" w:rsidRPr="006C1EE5" w:rsidRDefault="000B4C23" w:rsidP="006C1EE5">
    <w:pPr>
      <w:tabs>
        <w:tab w:val="left" w:pos="4820"/>
        <w:tab w:val="left" w:pos="7938"/>
      </w:tabs>
      <w:ind w:right="-2" w:firstLine="0"/>
      <w:jc w:val="center"/>
    </w:pPr>
    <w:r>
      <w:rPr>
        <w:lang w:val="en-US"/>
      </w:rPr>
      <w:t>202</w:t>
    </w:r>
    <w:r w:rsidR="00030583"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4A6F4" w14:textId="77777777" w:rsidR="000B4C23" w:rsidRDefault="000B4C23" w:rsidP="00691FB1">
    <w:pPr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A4FBC" w14:textId="77777777" w:rsidR="000B4C23" w:rsidRDefault="000B4C23" w:rsidP="008D4C0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0B8F86" w14:textId="77777777" w:rsidR="00785956" w:rsidRDefault="00785956">
      <w:r>
        <w:separator/>
      </w:r>
    </w:p>
    <w:p w14:paraId="038DBC82" w14:textId="77777777" w:rsidR="00785956" w:rsidRDefault="00785956"/>
  </w:footnote>
  <w:footnote w:type="continuationSeparator" w:id="0">
    <w:p w14:paraId="6F14794F" w14:textId="77777777" w:rsidR="00785956" w:rsidRDefault="00785956">
      <w:r>
        <w:continuationSeparator/>
      </w:r>
    </w:p>
    <w:p w14:paraId="7F7EC71A" w14:textId="77777777" w:rsidR="00785956" w:rsidRDefault="0078595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120346" w14:textId="77777777" w:rsidR="000B4C23" w:rsidRDefault="000B4C23" w:rsidP="00A478E0">
    <w:pPr>
      <w:ind w:left="-142" w:firstLine="851"/>
      <w:rPr>
        <w:sz w:val="20"/>
        <w:szCs w:val="20"/>
      </w:rPr>
    </w:pPr>
  </w:p>
  <w:p w14:paraId="53147CBB" w14:textId="77777777" w:rsidR="000B4C23" w:rsidRPr="005B2CD9" w:rsidRDefault="000B4C23" w:rsidP="00A478E0">
    <w:pPr>
      <w:ind w:left="-142" w:firstLine="851"/>
      <w:rPr>
        <w:sz w:val="28"/>
        <w:szCs w:val="28"/>
      </w:rPr>
    </w:pPr>
  </w:p>
  <w:p w14:paraId="5401E5C7" w14:textId="7037011B" w:rsidR="000B4C23" w:rsidRPr="00A478E0" w:rsidRDefault="000B4C23" w:rsidP="00A478E0">
    <w:pPr>
      <w:pStyle w:val="ae"/>
      <w:ind w:left="-142" w:firstLine="851"/>
      <w:jc w:val="left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D121EAA" wp14:editId="7C3AA0C8">
              <wp:simplePos x="0" y="0"/>
              <wp:positionH relativeFrom="column">
                <wp:posOffset>-668655</wp:posOffset>
              </wp:positionH>
              <wp:positionV relativeFrom="paragraph">
                <wp:posOffset>3964305</wp:posOffset>
              </wp:positionV>
              <wp:extent cx="647700" cy="5774055"/>
              <wp:effectExtent l="3175" t="3810" r="6350" b="3810"/>
              <wp:wrapNone/>
              <wp:docPr id="1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7700" cy="577405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33D116" w14:textId="77777777" w:rsidR="000B4C23" w:rsidRDefault="000B4C23" w:rsidP="00AC58ED"/>
                        <w:tbl>
                          <w:tblPr>
                            <w:tblW w:w="0" w:type="auto"/>
                            <w:tbl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  <w:insideH w:val="single" w:sz="12" w:space="0" w:color="auto"/>
                              <w:insideV w:val="single" w:sz="12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283"/>
                            <w:gridCol w:w="397"/>
                          </w:tblGrid>
                          <w:tr w:rsidR="000B4C23" w:rsidRPr="007151C4" w14:paraId="3148B572" w14:textId="77777777">
                            <w:trPr>
                              <w:cantSplit/>
                              <w:trHeight w:val="1984"/>
                            </w:trPr>
                            <w:tc>
                              <w:tcPr>
                                <w:tcW w:w="283" w:type="dxa"/>
                                <w:textDirection w:val="btLr"/>
                              </w:tcPr>
                              <w:p w14:paraId="2EE8FB4E" w14:textId="77777777" w:rsidR="000B4C23" w:rsidRPr="007151C4" w:rsidRDefault="000B4C23" w:rsidP="00350151">
                                <w:pPr>
                                  <w:ind w:left="113" w:firstLine="0"/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7151C4">
                                  <w:rPr>
                                    <w:sz w:val="20"/>
                                    <w:szCs w:val="20"/>
                                  </w:rPr>
                                  <w:t>Подп. и дата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3AFDAFA9" w14:textId="77777777" w:rsidR="000B4C23" w:rsidRPr="007151C4" w:rsidRDefault="000B4C23" w:rsidP="008B0AD0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</w:tr>
                          <w:tr w:rsidR="000B4C23" w:rsidRPr="007151C4" w14:paraId="094EBF94" w14:textId="77777777">
                            <w:trPr>
                              <w:cantSplit/>
                              <w:trHeight w:val="1417"/>
                            </w:trPr>
                            <w:tc>
                              <w:tcPr>
                                <w:tcW w:w="283" w:type="dxa"/>
                                <w:textDirection w:val="btLr"/>
                              </w:tcPr>
                              <w:p w14:paraId="4D65A217" w14:textId="77777777" w:rsidR="000B4C23" w:rsidRPr="007151C4" w:rsidRDefault="000B4C23" w:rsidP="00350151">
                                <w:pPr>
                                  <w:ind w:firstLine="0"/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7151C4">
                                  <w:rPr>
                                    <w:sz w:val="20"/>
                                    <w:szCs w:val="20"/>
                                  </w:rPr>
                                  <w:t>Инв. № дубл.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4F0837BA" w14:textId="77777777" w:rsidR="000B4C23" w:rsidRPr="007151C4" w:rsidRDefault="000B4C23" w:rsidP="008B0AD0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</w:tr>
                          <w:tr w:rsidR="000B4C23" w:rsidRPr="007151C4" w14:paraId="0B9E77DE" w14:textId="77777777">
                            <w:trPr>
                              <w:cantSplit/>
                              <w:trHeight w:val="1417"/>
                            </w:trPr>
                            <w:tc>
                              <w:tcPr>
                                <w:tcW w:w="283" w:type="dxa"/>
                                <w:textDirection w:val="btLr"/>
                              </w:tcPr>
                              <w:p w14:paraId="2D183E8C" w14:textId="77777777" w:rsidR="000B4C23" w:rsidRPr="007151C4" w:rsidRDefault="000B4C23" w:rsidP="00350151">
                                <w:pPr>
                                  <w:ind w:firstLine="0"/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7151C4">
                                  <w:rPr>
                                    <w:sz w:val="20"/>
                                    <w:szCs w:val="20"/>
                                  </w:rPr>
                                  <w:t>Взам. инв. №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</w:tcPr>
                              <w:p w14:paraId="16245A07" w14:textId="77777777" w:rsidR="000B4C23" w:rsidRPr="007151C4" w:rsidRDefault="000B4C23" w:rsidP="008B0AD0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</w:tr>
                          <w:tr w:rsidR="000B4C23" w:rsidRPr="007151C4" w14:paraId="10B8CD84" w14:textId="77777777">
                            <w:trPr>
                              <w:cantSplit/>
                              <w:trHeight w:val="1984"/>
                            </w:trPr>
                            <w:tc>
                              <w:tcPr>
                                <w:tcW w:w="283" w:type="dxa"/>
                                <w:textDirection w:val="btLr"/>
                              </w:tcPr>
                              <w:p w14:paraId="59693166" w14:textId="77777777" w:rsidR="000B4C23" w:rsidRPr="007151C4" w:rsidRDefault="000B4C23" w:rsidP="00350151">
                                <w:pPr>
                                  <w:ind w:left="113" w:firstLine="0"/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7151C4">
                                  <w:rPr>
                                    <w:sz w:val="20"/>
                                    <w:szCs w:val="20"/>
                                  </w:rPr>
                                  <w:t>Подп. и дата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</w:tcPr>
                              <w:p w14:paraId="33990746" w14:textId="76C750E1" w:rsidR="000B4C23" w:rsidRPr="007151C4" w:rsidRDefault="000B4C23" w:rsidP="00285176">
                                <w:pPr>
                                  <w:ind w:left="113" w:firstLine="0"/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</w:tr>
                          <w:tr w:rsidR="000B4C23" w:rsidRPr="007151C4" w14:paraId="43DBC6C8" w14:textId="77777777">
                            <w:trPr>
                              <w:cantSplit/>
                              <w:trHeight w:val="1417"/>
                            </w:trPr>
                            <w:tc>
                              <w:tcPr>
                                <w:tcW w:w="283" w:type="dxa"/>
                                <w:textDirection w:val="btLr"/>
                              </w:tcPr>
                              <w:p w14:paraId="1CB10690" w14:textId="77777777" w:rsidR="000B4C23" w:rsidRPr="007151C4" w:rsidRDefault="000B4C23" w:rsidP="00350151">
                                <w:pPr>
                                  <w:ind w:firstLine="0"/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7151C4">
                                  <w:rPr>
                                    <w:sz w:val="20"/>
                                    <w:szCs w:val="20"/>
                                  </w:rPr>
                                  <w:t>Инв. № подл.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</w:tcPr>
                              <w:p w14:paraId="4E559256" w14:textId="5362E4B7" w:rsidR="000B4C23" w:rsidRPr="007151C4" w:rsidRDefault="000B4C23" w:rsidP="00285176">
                                <w:pPr>
                                  <w:ind w:left="113" w:firstLine="0"/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</w:tr>
                        </w:tbl>
                        <w:p w14:paraId="6165C2D1" w14:textId="77777777" w:rsidR="000B4C23" w:rsidRDefault="000B4C23" w:rsidP="00AC58ED"/>
                      </w:txbxContent>
                    </wps:txbx>
                    <wps:bodyPr rot="0" vert="horz" wrap="square" lIns="108000" tIns="36000" rIns="36000" bIns="360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D121EAA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68" type="#_x0000_t202" style="position:absolute;left:0;text-align:left;margin-left:-52.65pt;margin-top:312.15pt;width:51pt;height:454.6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" stroked="f">
              <v:fill opacity="0"/>
              <v:textbox inset="3mm,1mm,1mm,1mm">
                <w:txbxContent>
                  <w:p w14:paraId="1033D116" w14:textId="77777777" w:rsidR="000B4C23" w:rsidRDefault="000B4C23" w:rsidP="00AC58ED"/>
                  <w:tbl>
                    <w:tblPr>
                      <w:tblW w:w="0" w:type="auto"/>
                      <w:tblBorders>
                        <w:top w:val="single" w:sz="12" w:space="0" w:color="auto"/>
                        <w:left w:val="single" w:sz="12" w:space="0" w:color="auto"/>
                        <w:bottom w:val="single" w:sz="12" w:space="0" w:color="auto"/>
                        <w:right w:val="single" w:sz="12" w:space="0" w:color="auto"/>
                        <w:insideH w:val="single" w:sz="12" w:space="0" w:color="auto"/>
                        <w:insideV w:val="single" w:sz="12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283"/>
                      <w:gridCol w:w="397"/>
                    </w:tblGrid>
                    <w:tr w:rsidR="000B4C23" w:rsidRPr="007151C4" w14:paraId="3148B572" w14:textId="77777777">
                      <w:trPr>
                        <w:cantSplit/>
                        <w:trHeight w:val="1984"/>
                      </w:trPr>
                      <w:tc>
                        <w:tcPr>
                          <w:tcW w:w="283" w:type="dxa"/>
                          <w:textDirection w:val="btLr"/>
                        </w:tcPr>
                        <w:p w14:paraId="2EE8FB4E" w14:textId="77777777" w:rsidR="000B4C23" w:rsidRPr="007151C4" w:rsidRDefault="000B4C23" w:rsidP="00350151">
                          <w:pPr>
                            <w:ind w:left="113" w:firstLine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7151C4">
                            <w:rPr>
                              <w:sz w:val="20"/>
                              <w:szCs w:val="20"/>
                            </w:rPr>
                            <w:t>Подп. и дата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3AFDAFA9" w14:textId="77777777" w:rsidR="000B4C23" w:rsidRPr="007151C4" w:rsidRDefault="000B4C23" w:rsidP="008B0AD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</w:p>
                      </w:tc>
                    </w:tr>
                    <w:tr w:rsidR="000B4C23" w:rsidRPr="007151C4" w14:paraId="094EBF94" w14:textId="77777777">
                      <w:trPr>
                        <w:cantSplit/>
                        <w:trHeight w:val="1417"/>
                      </w:trPr>
                      <w:tc>
                        <w:tcPr>
                          <w:tcW w:w="283" w:type="dxa"/>
                          <w:textDirection w:val="btLr"/>
                        </w:tcPr>
                        <w:p w14:paraId="4D65A217" w14:textId="77777777" w:rsidR="000B4C23" w:rsidRPr="007151C4" w:rsidRDefault="000B4C23" w:rsidP="00350151">
                          <w:pPr>
                            <w:ind w:firstLine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7151C4">
                            <w:rPr>
                              <w:sz w:val="20"/>
                              <w:szCs w:val="20"/>
                            </w:rPr>
                            <w:t>Инв. № дубл.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4F0837BA" w14:textId="77777777" w:rsidR="000B4C23" w:rsidRPr="007151C4" w:rsidRDefault="000B4C23" w:rsidP="008B0AD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</w:p>
                      </w:tc>
                    </w:tr>
                    <w:tr w:rsidR="000B4C23" w:rsidRPr="007151C4" w14:paraId="0B9E77DE" w14:textId="77777777">
                      <w:trPr>
                        <w:cantSplit/>
                        <w:trHeight w:val="1417"/>
                      </w:trPr>
                      <w:tc>
                        <w:tcPr>
                          <w:tcW w:w="283" w:type="dxa"/>
                          <w:textDirection w:val="btLr"/>
                        </w:tcPr>
                        <w:p w14:paraId="2D183E8C" w14:textId="77777777" w:rsidR="000B4C23" w:rsidRPr="007151C4" w:rsidRDefault="000B4C23" w:rsidP="00350151">
                          <w:pPr>
                            <w:ind w:firstLine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7151C4">
                            <w:rPr>
                              <w:sz w:val="20"/>
                              <w:szCs w:val="20"/>
                            </w:rPr>
                            <w:t>Взам. инв. №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</w:tcPr>
                        <w:p w14:paraId="16245A07" w14:textId="77777777" w:rsidR="000B4C23" w:rsidRPr="007151C4" w:rsidRDefault="000B4C23" w:rsidP="008B0AD0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</w:p>
                      </w:tc>
                    </w:tr>
                    <w:tr w:rsidR="000B4C23" w:rsidRPr="007151C4" w14:paraId="10B8CD84" w14:textId="77777777">
                      <w:trPr>
                        <w:cantSplit/>
                        <w:trHeight w:val="1984"/>
                      </w:trPr>
                      <w:tc>
                        <w:tcPr>
                          <w:tcW w:w="283" w:type="dxa"/>
                          <w:textDirection w:val="btLr"/>
                        </w:tcPr>
                        <w:p w14:paraId="59693166" w14:textId="77777777" w:rsidR="000B4C23" w:rsidRPr="007151C4" w:rsidRDefault="000B4C23" w:rsidP="00350151">
                          <w:pPr>
                            <w:ind w:left="113" w:firstLine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7151C4">
                            <w:rPr>
                              <w:sz w:val="20"/>
                              <w:szCs w:val="20"/>
                            </w:rPr>
                            <w:t>Подп. и дата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</w:tcPr>
                        <w:p w14:paraId="33990746" w14:textId="76C750E1" w:rsidR="000B4C23" w:rsidRPr="007151C4" w:rsidRDefault="000B4C23" w:rsidP="00285176">
                          <w:pPr>
                            <w:ind w:left="113" w:firstLine="0"/>
                            <w:rPr>
                              <w:sz w:val="20"/>
                              <w:szCs w:val="20"/>
                            </w:rPr>
                          </w:pPr>
                        </w:p>
                      </w:tc>
                    </w:tr>
                    <w:tr w:rsidR="000B4C23" w:rsidRPr="007151C4" w14:paraId="43DBC6C8" w14:textId="77777777">
                      <w:trPr>
                        <w:cantSplit/>
                        <w:trHeight w:val="1417"/>
                      </w:trPr>
                      <w:tc>
                        <w:tcPr>
                          <w:tcW w:w="283" w:type="dxa"/>
                          <w:textDirection w:val="btLr"/>
                        </w:tcPr>
                        <w:p w14:paraId="1CB10690" w14:textId="77777777" w:rsidR="000B4C23" w:rsidRPr="007151C4" w:rsidRDefault="000B4C23" w:rsidP="00350151">
                          <w:pPr>
                            <w:ind w:firstLine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7151C4">
                            <w:rPr>
                              <w:sz w:val="20"/>
                              <w:szCs w:val="20"/>
                            </w:rPr>
                            <w:t>Инв. № подл.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</w:tcPr>
                        <w:p w14:paraId="4E559256" w14:textId="5362E4B7" w:rsidR="000B4C23" w:rsidRPr="007151C4" w:rsidRDefault="000B4C23" w:rsidP="00285176">
                          <w:pPr>
                            <w:ind w:left="113" w:firstLine="0"/>
                            <w:rPr>
                              <w:sz w:val="20"/>
                              <w:szCs w:val="20"/>
                            </w:rPr>
                          </w:pPr>
                        </w:p>
                      </w:tc>
                    </w:tr>
                  </w:tbl>
                  <w:p w14:paraId="6165C2D1" w14:textId="77777777" w:rsidR="000B4C23" w:rsidRDefault="000B4C23" w:rsidP="00AC58ED"/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F494DF" w14:textId="77777777" w:rsidR="000B4C23" w:rsidRDefault="000B4C23" w:rsidP="00441E4F">
    <w:pPr>
      <w:pStyle w:val="a9"/>
      <w:ind w:firstLine="0"/>
      <w:jc w:val="center"/>
      <w:rPr>
        <w:rStyle w:val="ac"/>
      </w:rPr>
    </w:pPr>
  </w:p>
  <w:p w14:paraId="1CA48837" w14:textId="5502868F" w:rsidR="000B4C23" w:rsidRPr="005A1D9F" w:rsidRDefault="000B4C23" w:rsidP="005A1D9F">
    <w:pPr>
      <w:pStyle w:val="a9"/>
      <w:ind w:firstLine="0"/>
      <w:jc w:val="center"/>
      <w:rPr>
        <w:lang w:val="en-US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 w:rsidR="001F4F7E">
      <w:rPr>
        <w:rStyle w:val="ac"/>
        <w:noProof/>
      </w:rPr>
      <w:t>2</w:t>
    </w:r>
    <w:r>
      <w:rPr>
        <w:rStyle w:val="ac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6BB1E4" w14:textId="77777777" w:rsidR="000B4C23" w:rsidRDefault="000B4C23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6B452" w14:textId="77777777" w:rsidR="000B4C23" w:rsidRDefault="000B4C23" w:rsidP="00A96A21">
    <w:pPr>
      <w:pStyle w:val="a9"/>
      <w:ind w:firstLine="0"/>
      <w:jc w:val="center"/>
      <w:rPr>
        <w:rStyle w:val="ac"/>
      </w:rPr>
    </w:pPr>
  </w:p>
  <w:p w14:paraId="1DF6CC5E" w14:textId="0FD29D7F" w:rsidR="000B4C23" w:rsidRPr="005A1D9F" w:rsidRDefault="000B4C23" w:rsidP="005A1D9F">
    <w:pPr>
      <w:pStyle w:val="a9"/>
      <w:ind w:firstLine="0"/>
      <w:jc w:val="center"/>
      <w:rPr>
        <w:lang w:val="en-US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 w:rsidR="001F4F7E">
      <w:rPr>
        <w:rStyle w:val="ac"/>
        <w:noProof/>
      </w:rPr>
      <w:t>158</w:t>
    </w:r>
    <w:r>
      <w:rPr>
        <w:rStyle w:val="ac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1650A"/>
    <w:multiLevelType w:val="hybridMultilevel"/>
    <w:tmpl w:val="EA3807C4"/>
    <w:lvl w:ilvl="0" w:tplc="04190001">
      <w:start w:val="1"/>
      <w:numFmt w:val="bullet"/>
      <w:lvlText w:val=""/>
      <w:lvlJc w:val="left"/>
      <w:pPr>
        <w:ind w:left="75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1" w15:restartNumberingAfterBreak="0">
    <w:nsid w:val="05455016"/>
    <w:multiLevelType w:val="hybridMultilevel"/>
    <w:tmpl w:val="3A50691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9B17076"/>
    <w:multiLevelType w:val="hybridMultilevel"/>
    <w:tmpl w:val="824053EC"/>
    <w:lvl w:ilvl="0" w:tplc="04190001">
      <w:start w:val="1"/>
      <w:numFmt w:val="bullet"/>
      <w:lvlText w:val=""/>
      <w:lvlJc w:val="left"/>
      <w:pPr>
        <w:ind w:left="0" w:firstLine="39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64"/>
        </w:tabs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84"/>
        </w:tabs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04"/>
        </w:tabs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24"/>
        </w:tabs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44"/>
        </w:tabs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64"/>
        </w:tabs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84"/>
        </w:tabs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04"/>
        </w:tabs>
        <w:ind w:left="7104" w:hanging="360"/>
      </w:pPr>
      <w:rPr>
        <w:rFonts w:ascii="Wingdings" w:hAnsi="Wingdings" w:hint="default"/>
      </w:rPr>
    </w:lvl>
  </w:abstractNum>
  <w:abstractNum w:abstractNumId="3" w15:restartNumberingAfterBreak="0">
    <w:nsid w:val="0CE02BC5"/>
    <w:multiLevelType w:val="hybridMultilevel"/>
    <w:tmpl w:val="B4F0DC04"/>
    <w:lvl w:ilvl="0" w:tplc="04190001">
      <w:start w:val="1"/>
      <w:numFmt w:val="bullet"/>
      <w:lvlText w:val=""/>
      <w:lvlJc w:val="left"/>
      <w:pPr>
        <w:ind w:left="0" w:firstLine="39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64"/>
        </w:tabs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84"/>
        </w:tabs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04"/>
        </w:tabs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24"/>
        </w:tabs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44"/>
        </w:tabs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64"/>
        </w:tabs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84"/>
        </w:tabs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04"/>
        </w:tabs>
        <w:ind w:left="7104" w:hanging="360"/>
      </w:pPr>
      <w:rPr>
        <w:rFonts w:ascii="Wingdings" w:hAnsi="Wingdings" w:hint="default"/>
      </w:rPr>
    </w:lvl>
  </w:abstractNum>
  <w:abstractNum w:abstractNumId="4" w15:restartNumberingAfterBreak="0">
    <w:nsid w:val="1197097D"/>
    <w:multiLevelType w:val="hybridMultilevel"/>
    <w:tmpl w:val="71D8FF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3793244"/>
    <w:multiLevelType w:val="hybridMultilevel"/>
    <w:tmpl w:val="0E4608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C8D0686"/>
    <w:multiLevelType w:val="hybridMultilevel"/>
    <w:tmpl w:val="C13CBA64"/>
    <w:lvl w:ilvl="0" w:tplc="04190001">
      <w:start w:val="1"/>
      <w:numFmt w:val="bullet"/>
      <w:lvlText w:val=""/>
      <w:lvlJc w:val="left"/>
      <w:pPr>
        <w:ind w:left="0" w:firstLine="39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64"/>
        </w:tabs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84"/>
        </w:tabs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04"/>
        </w:tabs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24"/>
        </w:tabs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44"/>
        </w:tabs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64"/>
        </w:tabs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84"/>
        </w:tabs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04"/>
        </w:tabs>
        <w:ind w:left="7104" w:hanging="360"/>
      </w:pPr>
      <w:rPr>
        <w:rFonts w:ascii="Wingdings" w:hAnsi="Wingdings" w:hint="default"/>
      </w:rPr>
    </w:lvl>
  </w:abstractNum>
  <w:abstractNum w:abstractNumId="7" w15:restartNumberingAfterBreak="0">
    <w:nsid w:val="1CDE29A7"/>
    <w:multiLevelType w:val="hybridMultilevel"/>
    <w:tmpl w:val="71FAED3E"/>
    <w:lvl w:ilvl="0" w:tplc="3A3A22F4">
      <w:start w:val="1"/>
      <w:numFmt w:val="bullet"/>
      <w:lvlText w:val="-"/>
      <w:lvlJc w:val="left"/>
      <w:pPr>
        <w:ind w:left="1996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8" w15:restartNumberingAfterBreak="0">
    <w:nsid w:val="203B2C25"/>
    <w:multiLevelType w:val="hybridMultilevel"/>
    <w:tmpl w:val="737602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376117A"/>
    <w:multiLevelType w:val="hybridMultilevel"/>
    <w:tmpl w:val="3ACE595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26A552AE"/>
    <w:multiLevelType w:val="hybridMultilevel"/>
    <w:tmpl w:val="58B69F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6B408C6"/>
    <w:multiLevelType w:val="hybridMultilevel"/>
    <w:tmpl w:val="8884D65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A8164B5"/>
    <w:multiLevelType w:val="hybridMultilevel"/>
    <w:tmpl w:val="7B24AB5A"/>
    <w:lvl w:ilvl="0" w:tplc="04190001">
      <w:start w:val="1"/>
      <w:numFmt w:val="bullet"/>
      <w:lvlText w:val=""/>
      <w:lvlJc w:val="left"/>
      <w:pPr>
        <w:ind w:left="0" w:firstLine="39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64"/>
        </w:tabs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84"/>
        </w:tabs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04"/>
        </w:tabs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24"/>
        </w:tabs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44"/>
        </w:tabs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64"/>
        </w:tabs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84"/>
        </w:tabs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04"/>
        </w:tabs>
        <w:ind w:left="7104" w:hanging="360"/>
      </w:pPr>
      <w:rPr>
        <w:rFonts w:ascii="Wingdings" w:hAnsi="Wingdings" w:hint="default"/>
      </w:rPr>
    </w:lvl>
  </w:abstractNum>
  <w:abstractNum w:abstractNumId="13" w15:restartNumberingAfterBreak="0">
    <w:nsid w:val="2C8179DC"/>
    <w:multiLevelType w:val="hybridMultilevel"/>
    <w:tmpl w:val="71BA5B0C"/>
    <w:lvl w:ilvl="0" w:tplc="3A3A22F4">
      <w:start w:val="1"/>
      <w:numFmt w:val="bullet"/>
      <w:lvlText w:val="-"/>
      <w:lvlJc w:val="left"/>
      <w:pPr>
        <w:ind w:left="1996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4" w15:restartNumberingAfterBreak="0">
    <w:nsid w:val="2D3E6341"/>
    <w:multiLevelType w:val="hybridMultilevel"/>
    <w:tmpl w:val="F8EE6222"/>
    <w:lvl w:ilvl="0" w:tplc="3A3A22F4">
      <w:start w:val="1"/>
      <w:numFmt w:val="bullet"/>
      <w:lvlText w:val="-"/>
      <w:lvlJc w:val="left"/>
      <w:pPr>
        <w:ind w:left="1996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5" w15:restartNumberingAfterBreak="0">
    <w:nsid w:val="30E15B0C"/>
    <w:multiLevelType w:val="hybridMultilevel"/>
    <w:tmpl w:val="3E5E09AC"/>
    <w:lvl w:ilvl="0" w:tplc="04190001">
      <w:start w:val="1"/>
      <w:numFmt w:val="bullet"/>
      <w:lvlText w:val=""/>
      <w:lvlJc w:val="left"/>
      <w:pPr>
        <w:ind w:left="0" w:firstLine="39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64"/>
        </w:tabs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84"/>
        </w:tabs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04"/>
        </w:tabs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24"/>
        </w:tabs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44"/>
        </w:tabs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64"/>
        </w:tabs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84"/>
        </w:tabs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04"/>
        </w:tabs>
        <w:ind w:left="7104" w:hanging="360"/>
      </w:pPr>
      <w:rPr>
        <w:rFonts w:ascii="Wingdings" w:hAnsi="Wingdings" w:hint="default"/>
      </w:rPr>
    </w:lvl>
  </w:abstractNum>
  <w:abstractNum w:abstractNumId="16" w15:restartNumberingAfterBreak="0">
    <w:nsid w:val="32C205F7"/>
    <w:multiLevelType w:val="hybridMultilevel"/>
    <w:tmpl w:val="FF1EDF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36C7267"/>
    <w:multiLevelType w:val="hybridMultilevel"/>
    <w:tmpl w:val="5F4C79B0"/>
    <w:lvl w:ilvl="0" w:tplc="04190001">
      <w:start w:val="1"/>
      <w:numFmt w:val="bullet"/>
      <w:lvlText w:val=""/>
      <w:lvlJc w:val="left"/>
      <w:pPr>
        <w:ind w:left="0" w:firstLine="39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64"/>
        </w:tabs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84"/>
        </w:tabs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04"/>
        </w:tabs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24"/>
        </w:tabs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44"/>
        </w:tabs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64"/>
        </w:tabs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84"/>
        </w:tabs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04"/>
        </w:tabs>
        <w:ind w:left="7104" w:hanging="360"/>
      </w:pPr>
      <w:rPr>
        <w:rFonts w:ascii="Wingdings" w:hAnsi="Wingdings" w:hint="default"/>
      </w:rPr>
    </w:lvl>
  </w:abstractNum>
  <w:abstractNum w:abstractNumId="18" w15:restartNumberingAfterBreak="0">
    <w:nsid w:val="34F31D7D"/>
    <w:multiLevelType w:val="multilevel"/>
    <w:tmpl w:val="8BA82054"/>
    <w:lvl w:ilvl="0">
      <w:start w:val="1"/>
      <w:numFmt w:val="bullet"/>
      <w:pStyle w:val="a"/>
      <w:lvlText w:val="—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1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9" w15:restartNumberingAfterBreak="0">
    <w:nsid w:val="382B1AAC"/>
    <w:multiLevelType w:val="multilevel"/>
    <w:tmpl w:val="4E34BA62"/>
    <w:lvl w:ilvl="0">
      <w:start w:val="1"/>
      <w:numFmt w:val="russianLower"/>
      <w:suff w:val="space"/>
      <w:lvlText w:val="%1)"/>
      <w:lvlJc w:val="left"/>
      <w:pPr>
        <w:ind w:left="1267" w:hanging="360"/>
      </w:pPr>
      <w:rPr>
        <w:rFonts w:hint="default"/>
      </w:rPr>
    </w:lvl>
    <w:lvl w:ilvl="1">
      <w:start w:val="1"/>
      <w:numFmt w:val="decimal"/>
      <w:pStyle w:val="a0"/>
      <w:suff w:val="space"/>
      <w:lvlText w:val="%2)"/>
      <w:lvlJc w:val="left"/>
      <w:pPr>
        <w:ind w:left="1627" w:hanging="360"/>
      </w:pPr>
      <w:rPr>
        <w:rFonts w:hint="default"/>
      </w:rPr>
    </w:lvl>
    <w:lvl w:ilvl="2">
      <w:start w:val="1"/>
      <w:numFmt w:val="decimal"/>
      <w:suff w:val="space"/>
      <w:lvlText w:val="%3)"/>
      <w:lvlJc w:val="left"/>
      <w:pPr>
        <w:ind w:left="1987" w:hanging="360"/>
      </w:pPr>
      <w:rPr>
        <w:rFonts w:hint="default"/>
      </w:rPr>
    </w:lvl>
    <w:lvl w:ilvl="3">
      <w:start w:val="1"/>
      <w:numFmt w:val="decimal"/>
      <w:suff w:val="space"/>
      <w:lvlText w:val="%4)"/>
      <w:lvlJc w:val="left"/>
      <w:pPr>
        <w:ind w:left="2347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707"/>
        </w:tabs>
        <w:ind w:left="2707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067"/>
        </w:tabs>
        <w:ind w:left="3067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427"/>
        </w:tabs>
        <w:ind w:left="34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787"/>
        </w:tabs>
        <w:ind w:left="3787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47"/>
        </w:tabs>
        <w:ind w:left="4147" w:hanging="360"/>
      </w:pPr>
      <w:rPr>
        <w:rFonts w:hint="default"/>
      </w:rPr>
    </w:lvl>
  </w:abstractNum>
  <w:abstractNum w:abstractNumId="20" w15:restartNumberingAfterBreak="0">
    <w:nsid w:val="38D44E7A"/>
    <w:multiLevelType w:val="multilevel"/>
    <w:tmpl w:val="324E3D80"/>
    <w:lvl w:ilvl="0">
      <w:start w:val="1"/>
      <w:numFmt w:val="decimal"/>
      <w:pStyle w:val="1"/>
      <w:lvlText w:val="%1."/>
      <w:lvlJc w:val="center"/>
      <w:pPr>
        <w:tabs>
          <w:tab w:val="num" w:pos="0"/>
        </w:tabs>
        <w:ind w:left="-567" w:firstLine="851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1135"/>
        </w:tabs>
        <w:ind w:left="1" w:firstLine="567"/>
      </w:pPr>
      <w:rPr>
        <w:rFonts w:hint="default"/>
        <w:i w:val="0"/>
      </w:rPr>
    </w:lvl>
    <w:lvl w:ilvl="2">
      <w:start w:val="1"/>
      <w:numFmt w:val="decimal"/>
      <w:pStyle w:val="3"/>
      <w:suff w:val="space"/>
      <w:lvlText w:val="%1.%2.%3."/>
      <w:lvlJc w:val="left"/>
      <w:pPr>
        <w:ind w:left="29" w:firstLine="680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2283" w:hanging="864"/>
      </w:pPr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1627" w:hanging="1008"/>
      </w:pPr>
      <w:rPr>
        <w:rFonts w:hint="default"/>
        <w:b w:val="0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1771" w:hanging="1152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1915" w:hanging="1296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2059" w:hanging="1440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2203" w:hanging="1584"/>
      </w:pPr>
      <w:rPr>
        <w:rFonts w:hint="default"/>
      </w:rPr>
    </w:lvl>
  </w:abstractNum>
  <w:abstractNum w:abstractNumId="21" w15:restartNumberingAfterBreak="0">
    <w:nsid w:val="39AF3520"/>
    <w:multiLevelType w:val="hybridMultilevel"/>
    <w:tmpl w:val="B3E4B252"/>
    <w:lvl w:ilvl="0" w:tplc="CDE0B0AE">
      <w:start w:val="1"/>
      <w:numFmt w:val="decimal"/>
      <w:pStyle w:val="1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88F247C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067B9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E88F7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44E072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716958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D8DC25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B48EBD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BBE86D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9B0476E"/>
    <w:multiLevelType w:val="hybridMultilevel"/>
    <w:tmpl w:val="0414C8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C4846A6"/>
    <w:multiLevelType w:val="hybridMultilevel"/>
    <w:tmpl w:val="28D604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CE97EC8"/>
    <w:multiLevelType w:val="hybridMultilevel"/>
    <w:tmpl w:val="0F9C1184"/>
    <w:lvl w:ilvl="0" w:tplc="DD96577E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F6F5037"/>
    <w:multiLevelType w:val="hybridMultilevel"/>
    <w:tmpl w:val="AB36CDC8"/>
    <w:lvl w:ilvl="0" w:tplc="39980BAA">
      <w:start w:val="1"/>
      <w:numFmt w:val="bullet"/>
      <w:pStyle w:val="-"/>
      <w:lvlText w:val=""/>
      <w:lvlJc w:val="left"/>
      <w:pPr>
        <w:ind w:left="1074" w:hanging="360"/>
      </w:pPr>
      <w:rPr>
        <w:rFonts w:ascii="Symbol" w:hAnsi="Symbol" w:hint="default"/>
      </w:rPr>
    </w:lvl>
    <w:lvl w:ilvl="1" w:tplc="B6322F8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ABD48646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89E4617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949237EA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63DEB77C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8AAEAB84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85963D92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7F241C82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2AC067D"/>
    <w:multiLevelType w:val="hybridMultilevel"/>
    <w:tmpl w:val="35EC2F70"/>
    <w:lvl w:ilvl="0" w:tplc="04190001">
      <w:start w:val="1"/>
      <w:numFmt w:val="bullet"/>
      <w:lvlText w:val=""/>
      <w:lvlJc w:val="left"/>
      <w:pPr>
        <w:ind w:left="0" w:firstLine="39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64"/>
        </w:tabs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84"/>
        </w:tabs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04"/>
        </w:tabs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24"/>
        </w:tabs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44"/>
        </w:tabs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64"/>
        </w:tabs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84"/>
        </w:tabs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04"/>
        </w:tabs>
        <w:ind w:left="7104" w:hanging="360"/>
      </w:pPr>
      <w:rPr>
        <w:rFonts w:ascii="Wingdings" w:hAnsi="Wingdings" w:hint="default"/>
      </w:rPr>
    </w:lvl>
  </w:abstractNum>
  <w:abstractNum w:abstractNumId="27" w15:restartNumberingAfterBreak="0">
    <w:nsid w:val="48EE18A4"/>
    <w:multiLevelType w:val="hybridMultilevel"/>
    <w:tmpl w:val="FDAC36D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49520133"/>
    <w:multiLevelType w:val="hybridMultilevel"/>
    <w:tmpl w:val="608E85EC"/>
    <w:lvl w:ilvl="0" w:tplc="04190001">
      <w:start w:val="1"/>
      <w:numFmt w:val="bullet"/>
      <w:lvlText w:val=""/>
      <w:lvlJc w:val="left"/>
      <w:pPr>
        <w:ind w:left="0" w:firstLine="39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64"/>
        </w:tabs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84"/>
        </w:tabs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04"/>
        </w:tabs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24"/>
        </w:tabs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44"/>
        </w:tabs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64"/>
        </w:tabs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84"/>
        </w:tabs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04"/>
        </w:tabs>
        <w:ind w:left="7104" w:hanging="360"/>
      </w:pPr>
      <w:rPr>
        <w:rFonts w:ascii="Wingdings" w:hAnsi="Wingdings" w:hint="default"/>
      </w:rPr>
    </w:lvl>
  </w:abstractNum>
  <w:abstractNum w:abstractNumId="29" w15:restartNumberingAfterBreak="0">
    <w:nsid w:val="49B727BD"/>
    <w:multiLevelType w:val="multilevel"/>
    <w:tmpl w:val="7D024DFE"/>
    <w:lvl w:ilvl="0">
      <w:start w:val="1"/>
      <w:numFmt w:val="bullet"/>
      <w:pStyle w:val="Bullet"/>
      <w:lvlText w:val=""/>
      <w:lvlJc w:val="left"/>
      <w:pPr>
        <w:tabs>
          <w:tab w:val="num" w:pos="964"/>
        </w:tabs>
        <w:ind w:left="964" w:hanging="284"/>
      </w:pPr>
      <w:rPr>
        <w:rFonts w:ascii="Symbol" w:hAnsi="Symbol" w:hint="default"/>
      </w:rPr>
    </w:lvl>
    <w:lvl w:ilvl="1">
      <w:start w:val="1"/>
      <w:numFmt w:val="bullet"/>
      <w:pStyle w:val="Bullet2"/>
      <w:lvlText w:val="○"/>
      <w:lvlJc w:val="left"/>
      <w:pPr>
        <w:tabs>
          <w:tab w:val="num" w:pos="1191"/>
        </w:tabs>
        <w:ind w:left="1191" w:hanging="227"/>
      </w:pPr>
      <w:rPr>
        <w:rFonts w:ascii="Times New Roman" w:hAnsi="Times New Roman" w:cs="Times New Roman" w:hint="default"/>
      </w:rPr>
    </w:lvl>
    <w:lvl w:ilvl="2">
      <w:start w:val="1"/>
      <w:numFmt w:val="bullet"/>
      <w:pStyle w:val="Bullet3"/>
      <w:lvlText w:val=""/>
      <w:lvlJc w:val="left"/>
      <w:pPr>
        <w:tabs>
          <w:tab w:val="num" w:pos="1474"/>
        </w:tabs>
        <w:ind w:left="1474" w:hanging="227"/>
      </w:pPr>
      <w:rPr>
        <w:rFonts w:ascii="Wingdings" w:hAnsi="Wingdings" w:hint="default"/>
      </w:rPr>
    </w:lvl>
    <w:lvl w:ilvl="3">
      <w:start w:val="1"/>
      <w:numFmt w:val="bullet"/>
      <w:pStyle w:val="Bullet4"/>
      <w:lvlText w:val=""/>
      <w:lvlJc w:val="left"/>
      <w:pPr>
        <w:tabs>
          <w:tab w:val="num" w:pos="1758"/>
        </w:tabs>
        <w:ind w:left="1758" w:hanging="227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tabs>
          <w:tab w:val="num" w:pos="1985"/>
        </w:tabs>
        <w:ind w:left="1985" w:hanging="284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30" w15:restartNumberingAfterBreak="0">
    <w:nsid w:val="4D087B67"/>
    <w:multiLevelType w:val="hybridMultilevel"/>
    <w:tmpl w:val="45B831FA"/>
    <w:lvl w:ilvl="0" w:tplc="C33C6ACC">
      <w:start w:val="1"/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hAnsi="Times New Roman" w:cs="Times New Roman" w:hint="default"/>
      </w:rPr>
    </w:lvl>
    <w:lvl w:ilvl="1" w:tplc="96B8BDC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C1CB1B6">
      <w:start w:val="1"/>
      <w:numFmt w:val="bullet"/>
      <w:pStyle w:val="a1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D046BC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662ABE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EB2EA3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92391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D1EB04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8104D4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BF08C2"/>
    <w:multiLevelType w:val="multilevel"/>
    <w:tmpl w:val="2D0443B8"/>
    <w:lvl w:ilvl="0">
      <w:start w:val="1"/>
      <w:numFmt w:val="bullet"/>
      <w:pStyle w:val="a2"/>
      <w:lvlText w:val="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  <w:color w:val="auto"/>
      </w:rPr>
    </w:lvl>
    <w:lvl w:ilvl="1">
      <w:start w:val="1"/>
      <w:numFmt w:val="russianLower"/>
      <w:lvlText w:val="%2)"/>
      <w:lvlJc w:val="left"/>
      <w:pPr>
        <w:tabs>
          <w:tab w:val="num" w:pos="2041"/>
        </w:tabs>
        <w:ind w:left="2041" w:hanging="340"/>
      </w:pPr>
      <w:rPr>
        <w:rFonts w:hint="default"/>
      </w:rPr>
    </w:lvl>
    <w:lvl w:ilvl="2">
      <w:start w:val="1"/>
      <w:numFmt w:val="decimal"/>
      <w:lvlText w:val="%3)"/>
      <w:lvlJc w:val="left"/>
      <w:pPr>
        <w:tabs>
          <w:tab w:val="num" w:pos="3119"/>
        </w:tabs>
        <w:ind w:left="3119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291"/>
        </w:tabs>
        <w:ind w:left="2291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651"/>
        </w:tabs>
        <w:ind w:left="2651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011"/>
        </w:tabs>
        <w:ind w:left="3011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71"/>
        </w:tabs>
        <w:ind w:left="337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731"/>
        </w:tabs>
        <w:ind w:left="3731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091"/>
        </w:tabs>
        <w:ind w:left="4091" w:hanging="360"/>
      </w:pPr>
      <w:rPr>
        <w:rFonts w:hint="default"/>
      </w:rPr>
    </w:lvl>
  </w:abstractNum>
  <w:abstractNum w:abstractNumId="32" w15:restartNumberingAfterBreak="0">
    <w:nsid w:val="543D6D3A"/>
    <w:multiLevelType w:val="hybridMultilevel"/>
    <w:tmpl w:val="4874EDBA"/>
    <w:lvl w:ilvl="0" w:tplc="3A3A22F4">
      <w:start w:val="1"/>
      <w:numFmt w:val="bullet"/>
      <w:lvlText w:val="-"/>
      <w:lvlJc w:val="left"/>
      <w:pPr>
        <w:ind w:left="1996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3" w15:restartNumberingAfterBreak="0">
    <w:nsid w:val="5C9211E5"/>
    <w:multiLevelType w:val="hybridMultilevel"/>
    <w:tmpl w:val="1916D9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E00B03"/>
    <w:multiLevelType w:val="hybridMultilevel"/>
    <w:tmpl w:val="44DAEC84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185474"/>
    <w:multiLevelType w:val="hybridMultilevel"/>
    <w:tmpl w:val="46BE3416"/>
    <w:lvl w:ilvl="0" w:tplc="04190001">
      <w:start w:val="1"/>
      <w:numFmt w:val="bullet"/>
      <w:lvlText w:val=""/>
      <w:lvlJc w:val="left"/>
      <w:pPr>
        <w:ind w:left="0" w:firstLine="39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64"/>
        </w:tabs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84"/>
        </w:tabs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04"/>
        </w:tabs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24"/>
        </w:tabs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44"/>
        </w:tabs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64"/>
        </w:tabs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84"/>
        </w:tabs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04"/>
        </w:tabs>
        <w:ind w:left="7104" w:hanging="360"/>
      </w:pPr>
      <w:rPr>
        <w:rFonts w:ascii="Wingdings" w:hAnsi="Wingdings" w:hint="default"/>
      </w:rPr>
    </w:lvl>
  </w:abstractNum>
  <w:abstractNum w:abstractNumId="36" w15:restartNumberingAfterBreak="0">
    <w:nsid w:val="64AE20B8"/>
    <w:multiLevelType w:val="hybridMultilevel"/>
    <w:tmpl w:val="C0C287F6"/>
    <w:lvl w:ilvl="0" w:tplc="3A3A22F4">
      <w:start w:val="1"/>
      <w:numFmt w:val="bullet"/>
      <w:lvlText w:val="-"/>
      <w:lvlJc w:val="left"/>
      <w:pPr>
        <w:ind w:left="1996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7" w15:restartNumberingAfterBreak="0">
    <w:nsid w:val="654D00EF"/>
    <w:multiLevelType w:val="hybridMultilevel"/>
    <w:tmpl w:val="1F066EB2"/>
    <w:lvl w:ilvl="0" w:tplc="04190001">
      <w:start w:val="1"/>
      <w:numFmt w:val="bullet"/>
      <w:lvlText w:val=""/>
      <w:lvlJc w:val="left"/>
      <w:pPr>
        <w:ind w:left="0" w:firstLine="39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64"/>
        </w:tabs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84"/>
        </w:tabs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04"/>
        </w:tabs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24"/>
        </w:tabs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44"/>
        </w:tabs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64"/>
        </w:tabs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84"/>
        </w:tabs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04"/>
        </w:tabs>
        <w:ind w:left="7104" w:hanging="360"/>
      </w:pPr>
      <w:rPr>
        <w:rFonts w:ascii="Wingdings" w:hAnsi="Wingdings" w:hint="default"/>
      </w:rPr>
    </w:lvl>
  </w:abstractNum>
  <w:abstractNum w:abstractNumId="38" w15:restartNumberingAfterBreak="0">
    <w:nsid w:val="66650C27"/>
    <w:multiLevelType w:val="multilevel"/>
    <w:tmpl w:val="6BFE741C"/>
    <w:lvl w:ilvl="0">
      <w:start w:val="1"/>
      <w:numFmt w:val="decimal"/>
      <w:pStyle w:val="NumberList"/>
      <w:lvlText w:val="%1."/>
      <w:lvlJc w:val="left"/>
      <w:pPr>
        <w:tabs>
          <w:tab w:val="num" w:pos="964"/>
        </w:tabs>
        <w:ind w:left="1247" w:hanging="567"/>
      </w:pPr>
      <w:rPr>
        <w:rFonts w:hint="default"/>
      </w:rPr>
    </w:lvl>
    <w:lvl w:ilvl="1">
      <w:start w:val="1"/>
      <w:numFmt w:val="decimal"/>
      <w:pStyle w:val="NumberList2"/>
      <w:lvlText w:val="%1.%2."/>
      <w:lvlJc w:val="left"/>
      <w:pPr>
        <w:tabs>
          <w:tab w:val="num" w:pos="1531"/>
        </w:tabs>
        <w:ind w:left="1531" w:hanging="567"/>
      </w:pPr>
      <w:rPr>
        <w:rFonts w:hint="default"/>
      </w:rPr>
    </w:lvl>
    <w:lvl w:ilvl="2">
      <w:start w:val="1"/>
      <w:numFmt w:val="decimal"/>
      <w:pStyle w:val="NumberList3"/>
      <w:lvlText w:val="%1.%2.%3."/>
      <w:lvlJc w:val="left"/>
      <w:pPr>
        <w:tabs>
          <w:tab w:val="num" w:pos="1928"/>
        </w:tabs>
        <w:ind w:left="1814" w:hanging="567"/>
      </w:pPr>
      <w:rPr>
        <w:rFonts w:hint="default"/>
      </w:rPr>
    </w:lvl>
    <w:lvl w:ilvl="3">
      <w:start w:val="1"/>
      <w:numFmt w:val="decimal"/>
      <w:pStyle w:val="NumberList4"/>
      <w:lvlText w:val="(%4)"/>
      <w:lvlJc w:val="left"/>
      <w:pPr>
        <w:tabs>
          <w:tab w:val="num" w:pos="1928"/>
        </w:tabs>
        <w:ind w:left="1928" w:hanging="39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14"/>
        </w:tabs>
        <w:ind w:left="1814" w:hanging="396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459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9" w15:restartNumberingAfterBreak="0">
    <w:nsid w:val="690A0274"/>
    <w:multiLevelType w:val="hybridMultilevel"/>
    <w:tmpl w:val="A554F274"/>
    <w:lvl w:ilvl="0" w:tplc="5808C728">
      <w:start w:val="5"/>
      <w:numFmt w:val="bullet"/>
      <w:lvlText w:val="-"/>
      <w:lvlJc w:val="left"/>
      <w:pPr>
        <w:ind w:left="1637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0" w15:restartNumberingAfterBreak="0">
    <w:nsid w:val="6BAE39BB"/>
    <w:multiLevelType w:val="hybridMultilevel"/>
    <w:tmpl w:val="DE16AEB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1" w15:restartNumberingAfterBreak="0">
    <w:nsid w:val="6BD51944"/>
    <w:multiLevelType w:val="hybridMultilevel"/>
    <w:tmpl w:val="1032A1D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2" w15:restartNumberingAfterBreak="0">
    <w:nsid w:val="6EBC6BDC"/>
    <w:multiLevelType w:val="hybridMultilevel"/>
    <w:tmpl w:val="3D4E39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6F8637FE"/>
    <w:multiLevelType w:val="hybridMultilevel"/>
    <w:tmpl w:val="D108A6EC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6FAC6110"/>
    <w:multiLevelType w:val="hybridMultilevel"/>
    <w:tmpl w:val="FD98387C"/>
    <w:lvl w:ilvl="0" w:tplc="3A3A22F4">
      <w:start w:val="1"/>
      <w:numFmt w:val="bullet"/>
      <w:lvlText w:val="-"/>
      <w:lvlJc w:val="left"/>
      <w:pPr>
        <w:ind w:left="1996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5" w15:restartNumberingAfterBreak="0">
    <w:nsid w:val="6FDD4DB5"/>
    <w:multiLevelType w:val="hybridMultilevel"/>
    <w:tmpl w:val="CB667E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49A0583"/>
    <w:multiLevelType w:val="hybridMultilevel"/>
    <w:tmpl w:val="2196DF7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7" w15:restartNumberingAfterBreak="0">
    <w:nsid w:val="772638B8"/>
    <w:multiLevelType w:val="hybridMultilevel"/>
    <w:tmpl w:val="725220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77C93B6B"/>
    <w:multiLevelType w:val="hybridMultilevel"/>
    <w:tmpl w:val="71A2AD20"/>
    <w:lvl w:ilvl="0" w:tplc="DD96577E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78B800C6"/>
    <w:multiLevelType w:val="hybridMultilevel"/>
    <w:tmpl w:val="924E1D8C"/>
    <w:lvl w:ilvl="0" w:tplc="3A3A22F4">
      <w:start w:val="1"/>
      <w:numFmt w:val="bullet"/>
      <w:lvlText w:val="-"/>
      <w:lvlJc w:val="left"/>
      <w:pPr>
        <w:ind w:left="1996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50" w15:restartNumberingAfterBreak="0">
    <w:nsid w:val="78C9774A"/>
    <w:multiLevelType w:val="multilevel"/>
    <w:tmpl w:val="05FCDF24"/>
    <w:styleLink w:val="Style2"/>
    <w:lvl w:ilvl="0">
      <w:start w:val="1"/>
      <w:numFmt w:val="decimal"/>
      <w:lvlText w:val="%1"/>
      <w:lvlJc w:val="left"/>
      <w:pPr>
        <w:ind w:left="567" w:firstLine="0"/>
      </w:pPr>
      <w:rPr>
        <w:rFonts w:ascii="Times New Roman" w:hAnsi="Times New Roman" w:cs="Times New Roman" w:hint="default"/>
        <w:b/>
        <w:caps w:val="0"/>
        <w:strike w:val="0"/>
        <w:dstrike w:val="0"/>
        <w:vanish w:val="0"/>
        <w:webHidden w:val="0"/>
        <w:color w:val="auto"/>
        <w:spacing w:val="0"/>
        <w:w w:val="100"/>
        <w:kern w:val="0"/>
        <w:position w:val="0"/>
        <w:sz w:val="28"/>
        <w:u w:val="none"/>
        <w:effect w:val="none"/>
        <w:vertAlign w:val="baseline"/>
        <w:specVanish w:val="0"/>
      </w:rPr>
    </w:lvl>
    <w:lvl w:ilvl="1">
      <w:start w:val="1"/>
      <w:numFmt w:val="decimal"/>
      <w:lvlText w:val="%1.%2"/>
      <w:lvlJc w:val="left"/>
      <w:pPr>
        <w:ind w:left="567" w:firstLine="0"/>
      </w:pPr>
      <w:rPr>
        <w:rFonts w:ascii="Times New Roman" w:hAnsi="Times New Roman" w:cs="Times New Roman" w:hint="default"/>
        <w:b/>
        <w:caps w:val="0"/>
        <w:strike w:val="0"/>
        <w:dstrike w:val="0"/>
        <w:vanish w:val="0"/>
        <w:webHidden w:val="0"/>
        <w:color w:val="auto"/>
        <w:spacing w:val="0"/>
        <w:w w:val="100"/>
        <w:kern w:val="0"/>
        <w:position w:val="0"/>
        <w:sz w:val="26"/>
        <w:u w:val="none"/>
        <w:effect w:val="none"/>
        <w:vertAlign w:val="baseline"/>
        <w:specVanish w:val="0"/>
      </w:rPr>
    </w:lvl>
    <w:lvl w:ilvl="2">
      <w:start w:val="1"/>
      <w:numFmt w:val="decimal"/>
      <w:lvlText w:val="%1.%2.%3"/>
      <w:lvlJc w:val="left"/>
      <w:pPr>
        <w:ind w:left="567" w:firstLine="0"/>
      </w:pPr>
      <w:rPr>
        <w:rFonts w:ascii="Times New Roman" w:hAnsi="Times New Roman" w:cs="Times New Roman" w:hint="default"/>
        <w:b/>
        <w:caps w:val="0"/>
        <w:strike w:val="0"/>
        <w:dstrike w:val="0"/>
        <w:vanish w:val="0"/>
        <w:webHidden w:val="0"/>
        <w:color w:val="auto"/>
        <w:spacing w:val="0"/>
        <w:w w:val="100"/>
        <w:kern w:val="0"/>
        <w:position w:val="0"/>
        <w:sz w:val="24"/>
        <w:u w:val="none"/>
        <w:effect w:val="none"/>
        <w:vertAlign w:val="baseline"/>
        <w:specVanish w:val="0"/>
      </w:rPr>
    </w:lvl>
    <w:lvl w:ilvl="3">
      <w:start w:val="1"/>
      <w:numFmt w:val="decimal"/>
      <w:lvlText w:val="%1.%2.%3.%4"/>
      <w:lvlJc w:val="left"/>
      <w:pPr>
        <w:ind w:left="567" w:firstLine="0"/>
      </w:pPr>
      <w:rPr>
        <w:rFonts w:ascii="Times New Roman" w:hAnsi="Times New Roman" w:cs="Times New Roman" w:hint="default"/>
        <w:b/>
        <w:caps w:val="0"/>
        <w:strike w:val="0"/>
        <w:dstrike w:val="0"/>
        <w:vanish w:val="0"/>
        <w:webHidden w:val="0"/>
        <w:color w:val="auto"/>
        <w:spacing w:val="0"/>
        <w:w w:val="100"/>
        <w:kern w:val="0"/>
        <w:position w:val="0"/>
        <w:sz w:val="24"/>
        <w:u w:val="none"/>
        <w:effect w:val="none"/>
        <w:vertAlign w:val="baseline"/>
        <w:specVanish w:val="0"/>
      </w:rPr>
    </w:lvl>
    <w:lvl w:ilvl="4">
      <w:start w:val="1"/>
      <w:numFmt w:val="decimal"/>
      <w:lvlText w:val="%1.%2.%3.%4.%5"/>
      <w:lvlJc w:val="left"/>
      <w:pPr>
        <w:ind w:left="1560" w:firstLine="0"/>
      </w:pPr>
      <w:rPr>
        <w:rFonts w:ascii="Times New Roman" w:hAnsi="Times New Roman" w:cs="Times New Roman" w:hint="default"/>
        <w:b/>
        <w:caps w:val="0"/>
        <w:strike w:val="0"/>
        <w:dstrike w:val="0"/>
        <w:vanish w:val="0"/>
        <w:webHidden w:val="0"/>
        <w:color w:val="auto"/>
        <w:spacing w:val="0"/>
        <w:w w:val="100"/>
        <w:kern w:val="0"/>
        <w:position w:val="0"/>
        <w:sz w:val="24"/>
        <w:u w:val="none"/>
        <w:effect w:val="none"/>
        <w:vertAlign w:val="baseline"/>
        <w:specVanish w:val="0"/>
      </w:rPr>
    </w:lvl>
    <w:lvl w:ilvl="5">
      <w:start w:val="1"/>
      <w:numFmt w:val="decimal"/>
      <w:lvlText w:val="%1.%2.%3.%4.%5.%6"/>
      <w:lvlJc w:val="left"/>
      <w:pPr>
        <w:ind w:left="567" w:firstLine="0"/>
      </w:pPr>
      <w:rPr>
        <w:rFonts w:ascii="Times New Roman" w:hAnsi="Times New Roman" w:cs="Times New Roman" w:hint="default"/>
        <w:b/>
        <w:caps w:val="0"/>
        <w:strike w:val="0"/>
        <w:dstrike w:val="0"/>
        <w:vanish w:val="0"/>
        <w:webHidden w:val="0"/>
        <w:color w:val="auto"/>
        <w:spacing w:val="0"/>
        <w:w w:val="100"/>
        <w:kern w:val="0"/>
        <w:position w:val="0"/>
        <w:sz w:val="24"/>
        <w:u w:val="none"/>
        <w:effect w:val="none"/>
        <w:vertAlign w:val="baseline"/>
        <w:specVanish w:val="0"/>
      </w:rPr>
    </w:lvl>
    <w:lvl w:ilvl="6">
      <w:start w:val="1"/>
      <w:numFmt w:val="decimal"/>
      <w:lvlText w:val="%1.%2.%3.%4.%5.%6.%7"/>
      <w:lvlJc w:val="left"/>
      <w:pPr>
        <w:ind w:left="567" w:firstLine="0"/>
      </w:pPr>
      <w:rPr>
        <w:rFonts w:ascii="Times New Roman" w:hAnsi="Times New Roman" w:cs="Times New Roman" w:hint="default"/>
        <w:b/>
        <w:caps w:val="0"/>
        <w:strike w:val="0"/>
        <w:dstrike w:val="0"/>
        <w:vanish w:val="0"/>
        <w:webHidden w:val="0"/>
        <w:color w:val="auto"/>
        <w:spacing w:val="0"/>
        <w:w w:val="100"/>
        <w:kern w:val="0"/>
        <w:position w:val="0"/>
        <w:sz w:val="24"/>
        <w:u w:val="none"/>
        <w:effect w:val="none"/>
        <w:vertAlign w:val="baseline"/>
        <w:specVanish w:val="0"/>
      </w:rPr>
    </w:lvl>
    <w:lvl w:ilvl="7">
      <w:start w:val="1"/>
      <w:numFmt w:val="decimal"/>
      <w:lvlText w:val="%1.%2.%3.%4.%5.%6.%7.%8"/>
      <w:lvlJc w:val="left"/>
      <w:pPr>
        <w:ind w:left="567" w:firstLine="0"/>
      </w:pPr>
      <w:rPr>
        <w:rFonts w:ascii="Times New Roman" w:hAnsi="Times New Roman" w:cs="Times New Roman" w:hint="default"/>
        <w:b/>
        <w:caps w:val="0"/>
        <w:strike w:val="0"/>
        <w:dstrike w:val="0"/>
        <w:vanish w:val="0"/>
        <w:webHidden w:val="0"/>
        <w:color w:val="auto"/>
        <w:spacing w:val="0"/>
        <w:w w:val="100"/>
        <w:kern w:val="0"/>
        <w:position w:val="0"/>
        <w:sz w:val="24"/>
        <w:u w:val="none"/>
        <w:effect w:val="none"/>
        <w:vertAlign w:val="baseline"/>
        <w:specVanish w:val="0"/>
      </w:rPr>
    </w:lvl>
    <w:lvl w:ilvl="8">
      <w:start w:val="1"/>
      <w:numFmt w:val="lowerRoman"/>
      <w:lvlText w:val="%9."/>
      <w:lvlJc w:val="left"/>
      <w:pPr>
        <w:ind w:left="567" w:firstLine="0"/>
      </w:pPr>
    </w:lvl>
  </w:abstractNum>
  <w:abstractNum w:abstractNumId="51" w15:restartNumberingAfterBreak="0">
    <w:nsid w:val="7B9837AC"/>
    <w:multiLevelType w:val="hybridMultilevel"/>
    <w:tmpl w:val="AF9ECF62"/>
    <w:lvl w:ilvl="0" w:tplc="4088F986">
      <w:start w:val="1"/>
      <w:numFmt w:val="bullet"/>
      <w:lvlText w:val=""/>
      <w:lvlJc w:val="left"/>
      <w:pPr>
        <w:tabs>
          <w:tab w:val="num" w:pos="927"/>
        </w:tabs>
        <w:ind w:left="927" w:hanging="360"/>
      </w:pPr>
      <w:rPr>
        <w:rFonts w:ascii="Wingdings" w:hAnsi="Wingdings" w:hint="default"/>
        <w:b w:val="0"/>
        <w:i w:val="0"/>
        <w:sz w:val="24"/>
        <w:szCs w:val="24"/>
      </w:rPr>
    </w:lvl>
    <w:lvl w:ilvl="1" w:tplc="221CF576">
      <w:start w:val="1"/>
      <w:numFmt w:val="bullet"/>
      <w:pStyle w:val="-0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4"/>
        <w:szCs w:val="24"/>
      </w:rPr>
    </w:lvl>
    <w:lvl w:ilvl="2" w:tplc="2F90EF8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  <w:b w:val="0"/>
        <w:i w:val="0"/>
        <w:color w:val="auto"/>
        <w:sz w:val="24"/>
        <w:szCs w:val="24"/>
      </w:rPr>
    </w:lvl>
    <w:lvl w:ilvl="3" w:tplc="1A58F19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EA6F4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B04B3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C9CB8A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3E810F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4FC156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0"/>
  </w:num>
  <w:num w:numId="3">
    <w:abstractNumId w:val="18"/>
  </w:num>
  <w:num w:numId="4">
    <w:abstractNumId w:val="21"/>
  </w:num>
  <w:num w:numId="5">
    <w:abstractNumId w:val="31"/>
  </w:num>
  <w:num w:numId="6">
    <w:abstractNumId w:val="25"/>
  </w:num>
  <w:num w:numId="7">
    <w:abstractNumId w:val="51"/>
  </w:num>
  <w:num w:numId="8">
    <w:abstractNumId w:val="30"/>
  </w:num>
  <w:num w:numId="9">
    <w:abstractNumId w:val="48"/>
  </w:num>
  <w:num w:numId="10">
    <w:abstractNumId w:val="33"/>
  </w:num>
  <w:num w:numId="11">
    <w:abstractNumId w:val="39"/>
  </w:num>
  <w:num w:numId="12">
    <w:abstractNumId w:val="22"/>
  </w:num>
  <w:num w:numId="13">
    <w:abstractNumId w:val="45"/>
  </w:num>
  <w:num w:numId="14">
    <w:abstractNumId w:val="24"/>
  </w:num>
  <w:num w:numId="15">
    <w:abstractNumId w:val="7"/>
  </w:num>
  <w:num w:numId="16">
    <w:abstractNumId w:val="16"/>
  </w:num>
  <w:num w:numId="17">
    <w:abstractNumId w:val="13"/>
  </w:num>
  <w:num w:numId="18">
    <w:abstractNumId w:val="42"/>
  </w:num>
  <w:num w:numId="19">
    <w:abstractNumId w:val="36"/>
  </w:num>
  <w:num w:numId="20">
    <w:abstractNumId w:val="5"/>
  </w:num>
  <w:num w:numId="21">
    <w:abstractNumId w:val="44"/>
  </w:num>
  <w:num w:numId="22">
    <w:abstractNumId w:val="47"/>
  </w:num>
  <w:num w:numId="23">
    <w:abstractNumId w:val="32"/>
  </w:num>
  <w:num w:numId="24">
    <w:abstractNumId w:val="23"/>
  </w:num>
  <w:num w:numId="25">
    <w:abstractNumId w:val="14"/>
  </w:num>
  <w:num w:numId="26">
    <w:abstractNumId w:val="10"/>
  </w:num>
  <w:num w:numId="27">
    <w:abstractNumId w:val="49"/>
  </w:num>
  <w:num w:numId="28">
    <w:abstractNumId w:val="8"/>
  </w:num>
  <w:num w:numId="29">
    <w:abstractNumId w:val="43"/>
  </w:num>
  <w:num w:numId="30">
    <w:abstractNumId w:val="1"/>
  </w:num>
  <w:num w:numId="31">
    <w:abstractNumId w:val="29"/>
  </w:num>
  <w:num w:numId="32">
    <w:abstractNumId w:val="38"/>
  </w:num>
  <w:num w:numId="33">
    <w:abstractNumId w:val="9"/>
  </w:num>
  <w:num w:numId="34">
    <w:abstractNumId w:val="34"/>
  </w:num>
  <w:num w:numId="35">
    <w:abstractNumId w:val="27"/>
  </w:num>
  <w:num w:numId="36">
    <w:abstractNumId w:val="41"/>
  </w:num>
  <w:num w:numId="37">
    <w:abstractNumId w:val="40"/>
  </w:num>
  <w:num w:numId="38">
    <w:abstractNumId w:val="11"/>
  </w:num>
  <w:num w:numId="39">
    <w:abstractNumId w:val="4"/>
  </w:num>
  <w:num w:numId="40">
    <w:abstractNumId w:val="46"/>
  </w:num>
  <w:num w:numId="41">
    <w:abstractNumId w:val="0"/>
  </w:num>
  <w:num w:numId="42">
    <w:abstractNumId w:val="50"/>
  </w:num>
  <w:num w:numId="4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5"/>
  </w:num>
  <w:num w:numId="45">
    <w:abstractNumId w:val="12"/>
  </w:num>
  <w:num w:numId="46">
    <w:abstractNumId w:val="28"/>
  </w:num>
  <w:num w:numId="47">
    <w:abstractNumId w:val="17"/>
  </w:num>
  <w:num w:numId="48">
    <w:abstractNumId w:val="37"/>
  </w:num>
  <w:num w:numId="49">
    <w:abstractNumId w:val="26"/>
  </w:num>
  <w:num w:numId="50">
    <w:abstractNumId w:val="2"/>
  </w:num>
  <w:num w:numId="51">
    <w:abstractNumId w:val="35"/>
  </w:num>
  <w:num w:numId="52">
    <w:abstractNumId w:val="3"/>
  </w:num>
  <w:num w:numId="53">
    <w:abstractNumId w:val="6"/>
  </w:num>
  <w:num w:numId="5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1701"/>
  <w:hyphenationZone w:val="425"/>
  <w:doNotHyphenateCaps/>
  <w:drawingGridHorizontalSpacing w:val="57"/>
  <w:drawingGridVerticalSpacing w:val="57"/>
  <w:displayHorizontalDrawingGridEvery w:val="0"/>
  <w:displayVerticalDrawingGridEvery w:val="3"/>
  <w:doNotUseMarginsForDrawingGridOrigin/>
  <w:drawingGridVerticalOrigin w:val="1985"/>
  <w:doNotShadeFormData/>
  <w:characterSpacingControl w:val="compressPunctuation"/>
  <w:hdrShapeDefaults>
    <o:shapedefaults v:ext="edit" spidmax="2049" style="mso-position-vertical-relative:line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0809"/>
    <w:rsid w:val="000000ED"/>
    <w:rsid w:val="000006B5"/>
    <w:rsid w:val="00000FDF"/>
    <w:rsid w:val="00002048"/>
    <w:rsid w:val="0000321E"/>
    <w:rsid w:val="000068E1"/>
    <w:rsid w:val="000077AC"/>
    <w:rsid w:val="00007CBA"/>
    <w:rsid w:val="000102DA"/>
    <w:rsid w:val="000104F8"/>
    <w:rsid w:val="00010A89"/>
    <w:rsid w:val="000110DF"/>
    <w:rsid w:val="00011BA9"/>
    <w:rsid w:val="00012144"/>
    <w:rsid w:val="00012FD8"/>
    <w:rsid w:val="000133A6"/>
    <w:rsid w:val="00013C12"/>
    <w:rsid w:val="00013D19"/>
    <w:rsid w:val="00014CEA"/>
    <w:rsid w:val="00015D1B"/>
    <w:rsid w:val="000173C8"/>
    <w:rsid w:val="000201B1"/>
    <w:rsid w:val="00020FF2"/>
    <w:rsid w:val="000210E2"/>
    <w:rsid w:val="000211F1"/>
    <w:rsid w:val="00023E27"/>
    <w:rsid w:val="00023EB6"/>
    <w:rsid w:val="00025164"/>
    <w:rsid w:val="0002551A"/>
    <w:rsid w:val="0002579F"/>
    <w:rsid w:val="0002743E"/>
    <w:rsid w:val="000274C3"/>
    <w:rsid w:val="00027E7A"/>
    <w:rsid w:val="0003011E"/>
    <w:rsid w:val="00030583"/>
    <w:rsid w:val="0003115E"/>
    <w:rsid w:val="00031A87"/>
    <w:rsid w:val="000320D3"/>
    <w:rsid w:val="000326F2"/>
    <w:rsid w:val="0003319F"/>
    <w:rsid w:val="000332DC"/>
    <w:rsid w:val="00033738"/>
    <w:rsid w:val="00033C59"/>
    <w:rsid w:val="00034853"/>
    <w:rsid w:val="0003754E"/>
    <w:rsid w:val="00037959"/>
    <w:rsid w:val="000404B3"/>
    <w:rsid w:val="000435C7"/>
    <w:rsid w:val="00043ADC"/>
    <w:rsid w:val="00044749"/>
    <w:rsid w:val="00044EEE"/>
    <w:rsid w:val="00045E7F"/>
    <w:rsid w:val="000463E9"/>
    <w:rsid w:val="00046A18"/>
    <w:rsid w:val="00047EA5"/>
    <w:rsid w:val="00050DC9"/>
    <w:rsid w:val="00051473"/>
    <w:rsid w:val="0005198A"/>
    <w:rsid w:val="0005322C"/>
    <w:rsid w:val="00053244"/>
    <w:rsid w:val="00053ACF"/>
    <w:rsid w:val="00055621"/>
    <w:rsid w:val="00061E02"/>
    <w:rsid w:val="00062467"/>
    <w:rsid w:val="0006278E"/>
    <w:rsid w:val="00062BA9"/>
    <w:rsid w:val="000636F1"/>
    <w:rsid w:val="000638A2"/>
    <w:rsid w:val="00065AF5"/>
    <w:rsid w:val="0006676C"/>
    <w:rsid w:val="00066CF5"/>
    <w:rsid w:val="00067128"/>
    <w:rsid w:val="00070815"/>
    <w:rsid w:val="00074D32"/>
    <w:rsid w:val="00075232"/>
    <w:rsid w:val="00076328"/>
    <w:rsid w:val="00076AF5"/>
    <w:rsid w:val="000779CA"/>
    <w:rsid w:val="00080D43"/>
    <w:rsid w:val="00080DDF"/>
    <w:rsid w:val="000820D2"/>
    <w:rsid w:val="00082201"/>
    <w:rsid w:val="000825E8"/>
    <w:rsid w:val="00082970"/>
    <w:rsid w:val="000834BA"/>
    <w:rsid w:val="00084596"/>
    <w:rsid w:val="00084FE9"/>
    <w:rsid w:val="00085B13"/>
    <w:rsid w:val="000862A7"/>
    <w:rsid w:val="000862C6"/>
    <w:rsid w:val="00086B73"/>
    <w:rsid w:val="000873DD"/>
    <w:rsid w:val="00087DE9"/>
    <w:rsid w:val="00090054"/>
    <w:rsid w:val="000900FC"/>
    <w:rsid w:val="0009152F"/>
    <w:rsid w:val="000922F2"/>
    <w:rsid w:val="00092B1D"/>
    <w:rsid w:val="00092B39"/>
    <w:rsid w:val="00093C20"/>
    <w:rsid w:val="00094D2A"/>
    <w:rsid w:val="00095706"/>
    <w:rsid w:val="00097354"/>
    <w:rsid w:val="000A06DB"/>
    <w:rsid w:val="000A2880"/>
    <w:rsid w:val="000A38A6"/>
    <w:rsid w:val="000A4597"/>
    <w:rsid w:val="000A72C3"/>
    <w:rsid w:val="000A73E9"/>
    <w:rsid w:val="000A7431"/>
    <w:rsid w:val="000A788A"/>
    <w:rsid w:val="000B02C1"/>
    <w:rsid w:val="000B0EAD"/>
    <w:rsid w:val="000B11D0"/>
    <w:rsid w:val="000B1697"/>
    <w:rsid w:val="000B1969"/>
    <w:rsid w:val="000B2C3A"/>
    <w:rsid w:val="000B34BB"/>
    <w:rsid w:val="000B4A50"/>
    <w:rsid w:val="000B4C23"/>
    <w:rsid w:val="000B52BF"/>
    <w:rsid w:val="000B5A9C"/>
    <w:rsid w:val="000B5F90"/>
    <w:rsid w:val="000B6170"/>
    <w:rsid w:val="000B6593"/>
    <w:rsid w:val="000B6A2B"/>
    <w:rsid w:val="000B7278"/>
    <w:rsid w:val="000B771A"/>
    <w:rsid w:val="000B7F7B"/>
    <w:rsid w:val="000C0DC8"/>
    <w:rsid w:val="000C2E6C"/>
    <w:rsid w:val="000C4053"/>
    <w:rsid w:val="000C467A"/>
    <w:rsid w:val="000C67C2"/>
    <w:rsid w:val="000C6B6E"/>
    <w:rsid w:val="000C769A"/>
    <w:rsid w:val="000C7841"/>
    <w:rsid w:val="000D0FE6"/>
    <w:rsid w:val="000D2C95"/>
    <w:rsid w:val="000D3B0A"/>
    <w:rsid w:val="000D40CF"/>
    <w:rsid w:val="000D4496"/>
    <w:rsid w:val="000D5611"/>
    <w:rsid w:val="000D597F"/>
    <w:rsid w:val="000D67A5"/>
    <w:rsid w:val="000D7B5A"/>
    <w:rsid w:val="000E219A"/>
    <w:rsid w:val="000E22B8"/>
    <w:rsid w:val="000E4257"/>
    <w:rsid w:val="000E437B"/>
    <w:rsid w:val="000E43D0"/>
    <w:rsid w:val="000E46A0"/>
    <w:rsid w:val="000E5D7D"/>
    <w:rsid w:val="000E65D9"/>
    <w:rsid w:val="000E73CB"/>
    <w:rsid w:val="000E78F5"/>
    <w:rsid w:val="000F0452"/>
    <w:rsid w:val="000F278E"/>
    <w:rsid w:val="000F3109"/>
    <w:rsid w:val="000F3AB7"/>
    <w:rsid w:val="000F457F"/>
    <w:rsid w:val="000F49AD"/>
    <w:rsid w:val="000F7BB7"/>
    <w:rsid w:val="000F7C41"/>
    <w:rsid w:val="001000C3"/>
    <w:rsid w:val="00100C55"/>
    <w:rsid w:val="00102273"/>
    <w:rsid w:val="0010479E"/>
    <w:rsid w:val="00104A9B"/>
    <w:rsid w:val="00105C78"/>
    <w:rsid w:val="00106AF5"/>
    <w:rsid w:val="00107441"/>
    <w:rsid w:val="0011025F"/>
    <w:rsid w:val="0011043D"/>
    <w:rsid w:val="0011044E"/>
    <w:rsid w:val="00111379"/>
    <w:rsid w:val="0011142D"/>
    <w:rsid w:val="00112D30"/>
    <w:rsid w:val="00112DCB"/>
    <w:rsid w:val="00114402"/>
    <w:rsid w:val="001156AF"/>
    <w:rsid w:val="00115783"/>
    <w:rsid w:val="00115972"/>
    <w:rsid w:val="00115CE4"/>
    <w:rsid w:val="001160D5"/>
    <w:rsid w:val="00116998"/>
    <w:rsid w:val="00116BD2"/>
    <w:rsid w:val="00116D8D"/>
    <w:rsid w:val="00120DA1"/>
    <w:rsid w:val="001217FB"/>
    <w:rsid w:val="00122869"/>
    <w:rsid w:val="00122C19"/>
    <w:rsid w:val="00122FB7"/>
    <w:rsid w:val="0012426B"/>
    <w:rsid w:val="00130482"/>
    <w:rsid w:val="00131A9D"/>
    <w:rsid w:val="001323CF"/>
    <w:rsid w:val="001329BE"/>
    <w:rsid w:val="00132D85"/>
    <w:rsid w:val="00132E36"/>
    <w:rsid w:val="00135078"/>
    <w:rsid w:val="001369E4"/>
    <w:rsid w:val="001401DD"/>
    <w:rsid w:val="00140328"/>
    <w:rsid w:val="00141455"/>
    <w:rsid w:val="001414A4"/>
    <w:rsid w:val="00143867"/>
    <w:rsid w:val="00144448"/>
    <w:rsid w:val="0014446F"/>
    <w:rsid w:val="00145246"/>
    <w:rsid w:val="001475C6"/>
    <w:rsid w:val="001477C2"/>
    <w:rsid w:val="00147AED"/>
    <w:rsid w:val="00147CEC"/>
    <w:rsid w:val="0015098D"/>
    <w:rsid w:val="0015114D"/>
    <w:rsid w:val="00151E75"/>
    <w:rsid w:val="0015245D"/>
    <w:rsid w:val="00152658"/>
    <w:rsid w:val="001533ED"/>
    <w:rsid w:val="001535CC"/>
    <w:rsid w:val="00155C37"/>
    <w:rsid w:val="0015662D"/>
    <w:rsid w:val="001567B1"/>
    <w:rsid w:val="0015753D"/>
    <w:rsid w:val="00161F5D"/>
    <w:rsid w:val="001624D4"/>
    <w:rsid w:val="00163113"/>
    <w:rsid w:val="00165ABD"/>
    <w:rsid w:val="00166383"/>
    <w:rsid w:val="00166A60"/>
    <w:rsid w:val="00167F28"/>
    <w:rsid w:val="001705EA"/>
    <w:rsid w:val="001705EC"/>
    <w:rsid w:val="00171BEA"/>
    <w:rsid w:val="00172575"/>
    <w:rsid w:val="001738B3"/>
    <w:rsid w:val="00173F4D"/>
    <w:rsid w:val="0017549B"/>
    <w:rsid w:val="00176D36"/>
    <w:rsid w:val="00176D7F"/>
    <w:rsid w:val="001804CD"/>
    <w:rsid w:val="00180906"/>
    <w:rsid w:val="001840E8"/>
    <w:rsid w:val="00185AB2"/>
    <w:rsid w:val="00186EE4"/>
    <w:rsid w:val="00192D5F"/>
    <w:rsid w:val="00194BCB"/>
    <w:rsid w:val="001956F4"/>
    <w:rsid w:val="0019575C"/>
    <w:rsid w:val="00195F39"/>
    <w:rsid w:val="00197026"/>
    <w:rsid w:val="001974A8"/>
    <w:rsid w:val="001A02A0"/>
    <w:rsid w:val="001A11BE"/>
    <w:rsid w:val="001A164C"/>
    <w:rsid w:val="001A1B16"/>
    <w:rsid w:val="001A307D"/>
    <w:rsid w:val="001A30E8"/>
    <w:rsid w:val="001A40C8"/>
    <w:rsid w:val="001A48AC"/>
    <w:rsid w:val="001A677E"/>
    <w:rsid w:val="001A7531"/>
    <w:rsid w:val="001A7BCB"/>
    <w:rsid w:val="001B10C3"/>
    <w:rsid w:val="001B2100"/>
    <w:rsid w:val="001B2BEC"/>
    <w:rsid w:val="001B367E"/>
    <w:rsid w:val="001B3B8B"/>
    <w:rsid w:val="001B4BC8"/>
    <w:rsid w:val="001B5218"/>
    <w:rsid w:val="001B54BD"/>
    <w:rsid w:val="001B5EB1"/>
    <w:rsid w:val="001B610D"/>
    <w:rsid w:val="001B6541"/>
    <w:rsid w:val="001B67B0"/>
    <w:rsid w:val="001C0C07"/>
    <w:rsid w:val="001C1729"/>
    <w:rsid w:val="001C1E51"/>
    <w:rsid w:val="001C241E"/>
    <w:rsid w:val="001C2E61"/>
    <w:rsid w:val="001C378A"/>
    <w:rsid w:val="001C4625"/>
    <w:rsid w:val="001C4EC7"/>
    <w:rsid w:val="001C666B"/>
    <w:rsid w:val="001C7431"/>
    <w:rsid w:val="001D011D"/>
    <w:rsid w:val="001D1336"/>
    <w:rsid w:val="001D1C6A"/>
    <w:rsid w:val="001D42C4"/>
    <w:rsid w:val="001D56FC"/>
    <w:rsid w:val="001D6C2E"/>
    <w:rsid w:val="001D6E19"/>
    <w:rsid w:val="001E04FC"/>
    <w:rsid w:val="001E1447"/>
    <w:rsid w:val="001E1A74"/>
    <w:rsid w:val="001E2054"/>
    <w:rsid w:val="001E2503"/>
    <w:rsid w:val="001E582F"/>
    <w:rsid w:val="001E6E43"/>
    <w:rsid w:val="001E6F62"/>
    <w:rsid w:val="001E7773"/>
    <w:rsid w:val="001E7944"/>
    <w:rsid w:val="001F03F0"/>
    <w:rsid w:val="001F1796"/>
    <w:rsid w:val="001F1D59"/>
    <w:rsid w:val="001F2C48"/>
    <w:rsid w:val="001F2D7F"/>
    <w:rsid w:val="001F31CA"/>
    <w:rsid w:val="001F4F7E"/>
    <w:rsid w:val="001F50A0"/>
    <w:rsid w:val="001F527A"/>
    <w:rsid w:val="002021A6"/>
    <w:rsid w:val="00206133"/>
    <w:rsid w:val="00206DBE"/>
    <w:rsid w:val="002077E8"/>
    <w:rsid w:val="002101BC"/>
    <w:rsid w:val="00211DB6"/>
    <w:rsid w:val="00211DCF"/>
    <w:rsid w:val="00212149"/>
    <w:rsid w:val="00213C1D"/>
    <w:rsid w:val="00213CDA"/>
    <w:rsid w:val="00213D51"/>
    <w:rsid w:val="002147B7"/>
    <w:rsid w:val="0021548A"/>
    <w:rsid w:val="00216002"/>
    <w:rsid w:val="00216156"/>
    <w:rsid w:val="0021623D"/>
    <w:rsid w:val="002172F6"/>
    <w:rsid w:val="002225AA"/>
    <w:rsid w:val="00223C18"/>
    <w:rsid w:val="002243AC"/>
    <w:rsid w:val="00224BBC"/>
    <w:rsid w:val="0022695F"/>
    <w:rsid w:val="00227C93"/>
    <w:rsid w:val="002305CF"/>
    <w:rsid w:val="00230EE5"/>
    <w:rsid w:val="00231296"/>
    <w:rsid w:val="002324D8"/>
    <w:rsid w:val="002326CB"/>
    <w:rsid w:val="00232DFE"/>
    <w:rsid w:val="00232EF2"/>
    <w:rsid w:val="0023303F"/>
    <w:rsid w:val="002332A4"/>
    <w:rsid w:val="0023570D"/>
    <w:rsid w:val="00235CDF"/>
    <w:rsid w:val="00236A5D"/>
    <w:rsid w:val="00236EB4"/>
    <w:rsid w:val="00237CCA"/>
    <w:rsid w:val="00241710"/>
    <w:rsid w:val="00242160"/>
    <w:rsid w:val="002451B9"/>
    <w:rsid w:val="00245AC9"/>
    <w:rsid w:val="002461B4"/>
    <w:rsid w:val="002467C7"/>
    <w:rsid w:val="00247C96"/>
    <w:rsid w:val="002510ED"/>
    <w:rsid w:val="00251B0F"/>
    <w:rsid w:val="00252025"/>
    <w:rsid w:val="0025260E"/>
    <w:rsid w:val="002530B2"/>
    <w:rsid w:val="00253D66"/>
    <w:rsid w:val="002548C7"/>
    <w:rsid w:val="00255C83"/>
    <w:rsid w:val="00260B3D"/>
    <w:rsid w:val="00261BF4"/>
    <w:rsid w:val="00261EF6"/>
    <w:rsid w:val="00262902"/>
    <w:rsid w:val="00264B65"/>
    <w:rsid w:val="00265062"/>
    <w:rsid w:val="0026545D"/>
    <w:rsid w:val="0026565C"/>
    <w:rsid w:val="002658E8"/>
    <w:rsid w:val="00266A41"/>
    <w:rsid w:val="00267187"/>
    <w:rsid w:val="002700E0"/>
    <w:rsid w:val="00272B9C"/>
    <w:rsid w:val="002731E1"/>
    <w:rsid w:val="00274147"/>
    <w:rsid w:val="00274A6C"/>
    <w:rsid w:val="0027518B"/>
    <w:rsid w:val="0027553A"/>
    <w:rsid w:val="00275C5A"/>
    <w:rsid w:val="00276282"/>
    <w:rsid w:val="00277299"/>
    <w:rsid w:val="00277D50"/>
    <w:rsid w:val="002808C0"/>
    <w:rsid w:val="00281813"/>
    <w:rsid w:val="002844C9"/>
    <w:rsid w:val="00284559"/>
    <w:rsid w:val="00285176"/>
    <w:rsid w:val="00285940"/>
    <w:rsid w:val="00286F01"/>
    <w:rsid w:val="00287B6C"/>
    <w:rsid w:val="00291BBF"/>
    <w:rsid w:val="00291E96"/>
    <w:rsid w:val="00292500"/>
    <w:rsid w:val="00292B23"/>
    <w:rsid w:val="00293798"/>
    <w:rsid w:val="002937B9"/>
    <w:rsid w:val="00294591"/>
    <w:rsid w:val="00295671"/>
    <w:rsid w:val="00297475"/>
    <w:rsid w:val="00297F51"/>
    <w:rsid w:val="002A01A7"/>
    <w:rsid w:val="002A226F"/>
    <w:rsid w:val="002A33A0"/>
    <w:rsid w:val="002A52DE"/>
    <w:rsid w:val="002B0913"/>
    <w:rsid w:val="002B22A3"/>
    <w:rsid w:val="002B2670"/>
    <w:rsid w:val="002B2A44"/>
    <w:rsid w:val="002B5040"/>
    <w:rsid w:val="002B57C0"/>
    <w:rsid w:val="002C1047"/>
    <w:rsid w:val="002C1701"/>
    <w:rsid w:val="002C2049"/>
    <w:rsid w:val="002C305F"/>
    <w:rsid w:val="002C4578"/>
    <w:rsid w:val="002C52D2"/>
    <w:rsid w:val="002C5824"/>
    <w:rsid w:val="002C6046"/>
    <w:rsid w:val="002C6281"/>
    <w:rsid w:val="002C7DD5"/>
    <w:rsid w:val="002D0105"/>
    <w:rsid w:val="002D0581"/>
    <w:rsid w:val="002D0FE2"/>
    <w:rsid w:val="002D112F"/>
    <w:rsid w:val="002D1873"/>
    <w:rsid w:val="002D1DDA"/>
    <w:rsid w:val="002D2980"/>
    <w:rsid w:val="002D31F2"/>
    <w:rsid w:val="002D3226"/>
    <w:rsid w:val="002D4BE3"/>
    <w:rsid w:val="002D4F37"/>
    <w:rsid w:val="002D5A9A"/>
    <w:rsid w:val="002D6216"/>
    <w:rsid w:val="002D7100"/>
    <w:rsid w:val="002E0C39"/>
    <w:rsid w:val="002E1378"/>
    <w:rsid w:val="002E2935"/>
    <w:rsid w:val="002E2ABB"/>
    <w:rsid w:val="002E3982"/>
    <w:rsid w:val="002E49A5"/>
    <w:rsid w:val="002E6FE7"/>
    <w:rsid w:val="002E77B6"/>
    <w:rsid w:val="002E77C0"/>
    <w:rsid w:val="002F0522"/>
    <w:rsid w:val="002F1EC9"/>
    <w:rsid w:val="002F26D4"/>
    <w:rsid w:val="002F27B1"/>
    <w:rsid w:val="002F298E"/>
    <w:rsid w:val="002F6604"/>
    <w:rsid w:val="002F7440"/>
    <w:rsid w:val="002F7A01"/>
    <w:rsid w:val="0030118C"/>
    <w:rsid w:val="00301B4B"/>
    <w:rsid w:val="00301D4E"/>
    <w:rsid w:val="00301ECA"/>
    <w:rsid w:val="0030217A"/>
    <w:rsid w:val="00302F71"/>
    <w:rsid w:val="00302F84"/>
    <w:rsid w:val="00304365"/>
    <w:rsid w:val="003047F2"/>
    <w:rsid w:val="00304E30"/>
    <w:rsid w:val="00306519"/>
    <w:rsid w:val="00306F1E"/>
    <w:rsid w:val="00307055"/>
    <w:rsid w:val="003104B0"/>
    <w:rsid w:val="00310957"/>
    <w:rsid w:val="00310E5B"/>
    <w:rsid w:val="00311217"/>
    <w:rsid w:val="00311947"/>
    <w:rsid w:val="00312302"/>
    <w:rsid w:val="003124B3"/>
    <w:rsid w:val="00312C32"/>
    <w:rsid w:val="00312CD5"/>
    <w:rsid w:val="0031364D"/>
    <w:rsid w:val="00313829"/>
    <w:rsid w:val="00313AE2"/>
    <w:rsid w:val="0031719E"/>
    <w:rsid w:val="00320824"/>
    <w:rsid w:val="00321F2C"/>
    <w:rsid w:val="00322BA9"/>
    <w:rsid w:val="00323382"/>
    <w:rsid w:val="003236CE"/>
    <w:rsid w:val="00325252"/>
    <w:rsid w:val="00325C3C"/>
    <w:rsid w:val="003260C9"/>
    <w:rsid w:val="00326E62"/>
    <w:rsid w:val="00327D63"/>
    <w:rsid w:val="00330B93"/>
    <w:rsid w:val="003317B5"/>
    <w:rsid w:val="00331D72"/>
    <w:rsid w:val="003327E4"/>
    <w:rsid w:val="00335E9D"/>
    <w:rsid w:val="00336D31"/>
    <w:rsid w:val="00340079"/>
    <w:rsid w:val="003408D5"/>
    <w:rsid w:val="00341A9A"/>
    <w:rsid w:val="00342689"/>
    <w:rsid w:val="0034327F"/>
    <w:rsid w:val="00344821"/>
    <w:rsid w:val="00345765"/>
    <w:rsid w:val="00346215"/>
    <w:rsid w:val="00346304"/>
    <w:rsid w:val="00350151"/>
    <w:rsid w:val="00350B96"/>
    <w:rsid w:val="00350DD3"/>
    <w:rsid w:val="00350E7A"/>
    <w:rsid w:val="00350FC8"/>
    <w:rsid w:val="00351C56"/>
    <w:rsid w:val="00351CDD"/>
    <w:rsid w:val="00352AE2"/>
    <w:rsid w:val="00355160"/>
    <w:rsid w:val="00360318"/>
    <w:rsid w:val="00360D81"/>
    <w:rsid w:val="00361683"/>
    <w:rsid w:val="00361BD7"/>
    <w:rsid w:val="00362743"/>
    <w:rsid w:val="00362FBC"/>
    <w:rsid w:val="00363C2D"/>
    <w:rsid w:val="00363CA2"/>
    <w:rsid w:val="00363D1E"/>
    <w:rsid w:val="00365A5F"/>
    <w:rsid w:val="00366593"/>
    <w:rsid w:val="00370A15"/>
    <w:rsid w:val="0037101D"/>
    <w:rsid w:val="0037208B"/>
    <w:rsid w:val="00372C58"/>
    <w:rsid w:val="003749F1"/>
    <w:rsid w:val="00375350"/>
    <w:rsid w:val="00375B96"/>
    <w:rsid w:val="003805A3"/>
    <w:rsid w:val="00380FE8"/>
    <w:rsid w:val="00383259"/>
    <w:rsid w:val="00383ADC"/>
    <w:rsid w:val="003848FF"/>
    <w:rsid w:val="00386267"/>
    <w:rsid w:val="00386E6F"/>
    <w:rsid w:val="003873EA"/>
    <w:rsid w:val="003877F4"/>
    <w:rsid w:val="0039148A"/>
    <w:rsid w:val="00391914"/>
    <w:rsid w:val="003928EE"/>
    <w:rsid w:val="003936EC"/>
    <w:rsid w:val="00394FD9"/>
    <w:rsid w:val="0039628B"/>
    <w:rsid w:val="003965AD"/>
    <w:rsid w:val="00397098"/>
    <w:rsid w:val="003971F6"/>
    <w:rsid w:val="003A0AE4"/>
    <w:rsid w:val="003A269F"/>
    <w:rsid w:val="003A2B87"/>
    <w:rsid w:val="003A45CC"/>
    <w:rsid w:val="003A4719"/>
    <w:rsid w:val="003A4F07"/>
    <w:rsid w:val="003A538B"/>
    <w:rsid w:val="003A7167"/>
    <w:rsid w:val="003A7F18"/>
    <w:rsid w:val="003B070E"/>
    <w:rsid w:val="003B2752"/>
    <w:rsid w:val="003B2FDA"/>
    <w:rsid w:val="003B380F"/>
    <w:rsid w:val="003B3E71"/>
    <w:rsid w:val="003B4F67"/>
    <w:rsid w:val="003B5D3C"/>
    <w:rsid w:val="003B7A37"/>
    <w:rsid w:val="003C40FD"/>
    <w:rsid w:val="003C4336"/>
    <w:rsid w:val="003C6A25"/>
    <w:rsid w:val="003C720E"/>
    <w:rsid w:val="003C759F"/>
    <w:rsid w:val="003C7A78"/>
    <w:rsid w:val="003C7F7B"/>
    <w:rsid w:val="003D001B"/>
    <w:rsid w:val="003D0750"/>
    <w:rsid w:val="003D1416"/>
    <w:rsid w:val="003D1FC0"/>
    <w:rsid w:val="003D241A"/>
    <w:rsid w:val="003D363F"/>
    <w:rsid w:val="003D3D09"/>
    <w:rsid w:val="003D62FC"/>
    <w:rsid w:val="003D6880"/>
    <w:rsid w:val="003D727C"/>
    <w:rsid w:val="003D730D"/>
    <w:rsid w:val="003D7EB5"/>
    <w:rsid w:val="003E0A7B"/>
    <w:rsid w:val="003E2D9D"/>
    <w:rsid w:val="003E3A5D"/>
    <w:rsid w:val="003E4E28"/>
    <w:rsid w:val="003E62F7"/>
    <w:rsid w:val="003E672B"/>
    <w:rsid w:val="003E70C2"/>
    <w:rsid w:val="003E75B0"/>
    <w:rsid w:val="003E78EB"/>
    <w:rsid w:val="003E7F2C"/>
    <w:rsid w:val="003E7FAD"/>
    <w:rsid w:val="003F0995"/>
    <w:rsid w:val="003F14BA"/>
    <w:rsid w:val="003F17C3"/>
    <w:rsid w:val="003F22F7"/>
    <w:rsid w:val="003F2460"/>
    <w:rsid w:val="003F39CE"/>
    <w:rsid w:val="003F4055"/>
    <w:rsid w:val="003F4B34"/>
    <w:rsid w:val="003F656B"/>
    <w:rsid w:val="003F661C"/>
    <w:rsid w:val="003F7226"/>
    <w:rsid w:val="004002F2"/>
    <w:rsid w:val="004040B5"/>
    <w:rsid w:val="0040488C"/>
    <w:rsid w:val="00404A82"/>
    <w:rsid w:val="00405440"/>
    <w:rsid w:val="00405CB8"/>
    <w:rsid w:val="00407E7F"/>
    <w:rsid w:val="00410CA0"/>
    <w:rsid w:val="00410DD6"/>
    <w:rsid w:val="0041144E"/>
    <w:rsid w:val="004119B7"/>
    <w:rsid w:val="00411BA5"/>
    <w:rsid w:val="00411BDE"/>
    <w:rsid w:val="00412E4F"/>
    <w:rsid w:val="0041413F"/>
    <w:rsid w:val="00415034"/>
    <w:rsid w:val="00415164"/>
    <w:rsid w:val="00416884"/>
    <w:rsid w:val="004178F0"/>
    <w:rsid w:val="00421C67"/>
    <w:rsid w:val="00422290"/>
    <w:rsid w:val="00422959"/>
    <w:rsid w:val="00422A77"/>
    <w:rsid w:val="004244AD"/>
    <w:rsid w:val="00424720"/>
    <w:rsid w:val="00425714"/>
    <w:rsid w:val="004275BC"/>
    <w:rsid w:val="00427BE5"/>
    <w:rsid w:val="0043039D"/>
    <w:rsid w:val="00434799"/>
    <w:rsid w:val="004348EF"/>
    <w:rsid w:val="00434C3E"/>
    <w:rsid w:val="00436F1C"/>
    <w:rsid w:val="004372B0"/>
    <w:rsid w:val="004404E0"/>
    <w:rsid w:val="00441484"/>
    <w:rsid w:val="00441C19"/>
    <w:rsid w:val="00441D74"/>
    <w:rsid w:val="00441E4F"/>
    <w:rsid w:val="00442BDF"/>
    <w:rsid w:val="004436BE"/>
    <w:rsid w:val="00445537"/>
    <w:rsid w:val="00446EAE"/>
    <w:rsid w:val="00450292"/>
    <w:rsid w:val="0045342D"/>
    <w:rsid w:val="00453925"/>
    <w:rsid w:val="00453E6A"/>
    <w:rsid w:val="00454C38"/>
    <w:rsid w:val="004550AC"/>
    <w:rsid w:val="00460D59"/>
    <w:rsid w:val="00462E9A"/>
    <w:rsid w:val="0046415D"/>
    <w:rsid w:val="0046493E"/>
    <w:rsid w:val="00464B94"/>
    <w:rsid w:val="00464BFA"/>
    <w:rsid w:val="004662FA"/>
    <w:rsid w:val="00467DAC"/>
    <w:rsid w:val="00471F3A"/>
    <w:rsid w:val="00472DF6"/>
    <w:rsid w:val="00473CA8"/>
    <w:rsid w:val="00474893"/>
    <w:rsid w:val="004750DF"/>
    <w:rsid w:val="00475FCF"/>
    <w:rsid w:val="004765BF"/>
    <w:rsid w:val="00477749"/>
    <w:rsid w:val="00477CD5"/>
    <w:rsid w:val="00480B3D"/>
    <w:rsid w:val="00482237"/>
    <w:rsid w:val="004826AD"/>
    <w:rsid w:val="00482B44"/>
    <w:rsid w:val="00483198"/>
    <w:rsid w:val="004833DF"/>
    <w:rsid w:val="0048362C"/>
    <w:rsid w:val="004852D6"/>
    <w:rsid w:val="00485752"/>
    <w:rsid w:val="004864AB"/>
    <w:rsid w:val="00486DA5"/>
    <w:rsid w:val="00490231"/>
    <w:rsid w:val="0049077F"/>
    <w:rsid w:val="00492458"/>
    <w:rsid w:val="00494253"/>
    <w:rsid w:val="00496A13"/>
    <w:rsid w:val="004974C5"/>
    <w:rsid w:val="00497A1D"/>
    <w:rsid w:val="004A0643"/>
    <w:rsid w:val="004A0A0B"/>
    <w:rsid w:val="004A11A7"/>
    <w:rsid w:val="004A15A4"/>
    <w:rsid w:val="004A1E45"/>
    <w:rsid w:val="004A2801"/>
    <w:rsid w:val="004A2B28"/>
    <w:rsid w:val="004A6934"/>
    <w:rsid w:val="004B18A5"/>
    <w:rsid w:val="004B2B3A"/>
    <w:rsid w:val="004B3A42"/>
    <w:rsid w:val="004B5325"/>
    <w:rsid w:val="004B69E3"/>
    <w:rsid w:val="004B750D"/>
    <w:rsid w:val="004B777F"/>
    <w:rsid w:val="004B7A34"/>
    <w:rsid w:val="004B7AD2"/>
    <w:rsid w:val="004B7CFD"/>
    <w:rsid w:val="004C0728"/>
    <w:rsid w:val="004C1673"/>
    <w:rsid w:val="004C3A14"/>
    <w:rsid w:val="004C3B0B"/>
    <w:rsid w:val="004C4590"/>
    <w:rsid w:val="004C4A84"/>
    <w:rsid w:val="004C550E"/>
    <w:rsid w:val="004C5AD1"/>
    <w:rsid w:val="004C7A09"/>
    <w:rsid w:val="004D0780"/>
    <w:rsid w:val="004D10B8"/>
    <w:rsid w:val="004D11D9"/>
    <w:rsid w:val="004D1863"/>
    <w:rsid w:val="004D2308"/>
    <w:rsid w:val="004D2A26"/>
    <w:rsid w:val="004D3954"/>
    <w:rsid w:val="004D3DF3"/>
    <w:rsid w:val="004D47AB"/>
    <w:rsid w:val="004D5345"/>
    <w:rsid w:val="004D628D"/>
    <w:rsid w:val="004D65CD"/>
    <w:rsid w:val="004D66BD"/>
    <w:rsid w:val="004D68F8"/>
    <w:rsid w:val="004E06AC"/>
    <w:rsid w:val="004E33C0"/>
    <w:rsid w:val="004E46D2"/>
    <w:rsid w:val="004E4A10"/>
    <w:rsid w:val="004E5AFF"/>
    <w:rsid w:val="004E6078"/>
    <w:rsid w:val="004E623A"/>
    <w:rsid w:val="004E73CB"/>
    <w:rsid w:val="004F01B4"/>
    <w:rsid w:val="004F08F8"/>
    <w:rsid w:val="004F1BA1"/>
    <w:rsid w:val="004F2236"/>
    <w:rsid w:val="004F25B0"/>
    <w:rsid w:val="004F2A71"/>
    <w:rsid w:val="004F3EF0"/>
    <w:rsid w:val="004F4CA1"/>
    <w:rsid w:val="004F5162"/>
    <w:rsid w:val="004F51C1"/>
    <w:rsid w:val="004F56B8"/>
    <w:rsid w:val="005009FA"/>
    <w:rsid w:val="00500DF4"/>
    <w:rsid w:val="005032FA"/>
    <w:rsid w:val="00503C8B"/>
    <w:rsid w:val="0050441E"/>
    <w:rsid w:val="0050525B"/>
    <w:rsid w:val="0050642F"/>
    <w:rsid w:val="005077C7"/>
    <w:rsid w:val="00507848"/>
    <w:rsid w:val="00510999"/>
    <w:rsid w:val="00511680"/>
    <w:rsid w:val="005125CC"/>
    <w:rsid w:val="00513AFE"/>
    <w:rsid w:val="00513BE9"/>
    <w:rsid w:val="00513E83"/>
    <w:rsid w:val="00514368"/>
    <w:rsid w:val="0051470F"/>
    <w:rsid w:val="00515867"/>
    <w:rsid w:val="00517234"/>
    <w:rsid w:val="00517FF6"/>
    <w:rsid w:val="00521383"/>
    <w:rsid w:val="00521BC6"/>
    <w:rsid w:val="00521CE5"/>
    <w:rsid w:val="00522C81"/>
    <w:rsid w:val="00523570"/>
    <w:rsid w:val="00525795"/>
    <w:rsid w:val="00526750"/>
    <w:rsid w:val="0052688B"/>
    <w:rsid w:val="00527001"/>
    <w:rsid w:val="00527A4E"/>
    <w:rsid w:val="00527C7C"/>
    <w:rsid w:val="00530679"/>
    <w:rsid w:val="00532471"/>
    <w:rsid w:val="0053269A"/>
    <w:rsid w:val="00534455"/>
    <w:rsid w:val="005345D1"/>
    <w:rsid w:val="00534988"/>
    <w:rsid w:val="005366FF"/>
    <w:rsid w:val="00537821"/>
    <w:rsid w:val="00540747"/>
    <w:rsid w:val="0054081B"/>
    <w:rsid w:val="005410FF"/>
    <w:rsid w:val="00541614"/>
    <w:rsid w:val="0054298B"/>
    <w:rsid w:val="00543003"/>
    <w:rsid w:val="00543322"/>
    <w:rsid w:val="00544076"/>
    <w:rsid w:val="0054451C"/>
    <w:rsid w:val="00544DE7"/>
    <w:rsid w:val="00544E2E"/>
    <w:rsid w:val="00546CD3"/>
    <w:rsid w:val="00546D8B"/>
    <w:rsid w:val="00546DDB"/>
    <w:rsid w:val="00547853"/>
    <w:rsid w:val="00547B25"/>
    <w:rsid w:val="00550C07"/>
    <w:rsid w:val="00551B35"/>
    <w:rsid w:val="0055200D"/>
    <w:rsid w:val="00552639"/>
    <w:rsid w:val="00552E28"/>
    <w:rsid w:val="0055454E"/>
    <w:rsid w:val="005578E5"/>
    <w:rsid w:val="00557EFC"/>
    <w:rsid w:val="00560C26"/>
    <w:rsid w:val="00561A6D"/>
    <w:rsid w:val="00561B9F"/>
    <w:rsid w:val="005620F5"/>
    <w:rsid w:val="00562E45"/>
    <w:rsid w:val="00564AA4"/>
    <w:rsid w:val="00564BBA"/>
    <w:rsid w:val="00564F4B"/>
    <w:rsid w:val="00565457"/>
    <w:rsid w:val="00565FFB"/>
    <w:rsid w:val="0056667D"/>
    <w:rsid w:val="0057051D"/>
    <w:rsid w:val="00570C14"/>
    <w:rsid w:val="00572159"/>
    <w:rsid w:val="00574D6E"/>
    <w:rsid w:val="00575622"/>
    <w:rsid w:val="0057587B"/>
    <w:rsid w:val="005779B6"/>
    <w:rsid w:val="00577B2D"/>
    <w:rsid w:val="00580DEE"/>
    <w:rsid w:val="005810D0"/>
    <w:rsid w:val="005817B3"/>
    <w:rsid w:val="00581B31"/>
    <w:rsid w:val="00581CF4"/>
    <w:rsid w:val="00581DC3"/>
    <w:rsid w:val="005828E6"/>
    <w:rsid w:val="00586E3D"/>
    <w:rsid w:val="005902D8"/>
    <w:rsid w:val="00590BC8"/>
    <w:rsid w:val="005926C8"/>
    <w:rsid w:val="0059284C"/>
    <w:rsid w:val="005940E7"/>
    <w:rsid w:val="00595880"/>
    <w:rsid w:val="005A01F9"/>
    <w:rsid w:val="005A0574"/>
    <w:rsid w:val="005A1D9F"/>
    <w:rsid w:val="005A2A98"/>
    <w:rsid w:val="005A37D6"/>
    <w:rsid w:val="005A4209"/>
    <w:rsid w:val="005A4671"/>
    <w:rsid w:val="005A4DE4"/>
    <w:rsid w:val="005A4EA3"/>
    <w:rsid w:val="005A56C0"/>
    <w:rsid w:val="005A597A"/>
    <w:rsid w:val="005A6A53"/>
    <w:rsid w:val="005A6FBA"/>
    <w:rsid w:val="005A7C2C"/>
    <w:rsid w:val="005B0930"/>
    <w:rsid w:val="005B1B89"/>
    <w:rsid w:val="005B39CE"/>
    <w:rsid w:val="005B41A5"/>
    <w:rsid w:val="005B4ED0"/>
    <w:rsid w:val="005B5A3A"/>
    <w:rsid w:val="005B63B8"/>
    <w:rsid w:val="005B703F"/>
    <w:rsid w:val="005B7598"/>
    <w:rsid w:val="005C1549"/>
    <w:rsid w:val="005C1575"/>
    <w:rsid w:val="005C45FB"/>
    <w:rsid w:val="005C53E2"/>
    <w:rsid w:val="005C676F"/>
    <w:rsid w:val="005C74CB"/>
    <w:rsid w:val="005C7DA6"/>
    <w:rsid w:val="005D2DE3"/>
    <w:rsid w:val="005D3D7C"/>
    <w:rsid w:val="005D51DF"/>
    <w:rsid w:val="005D59AB"/>
    <w:rsid w:val="005D6D8E"/>
    <w:rsid w:val="005D7991"/>
    <w:rsid w:val="005E01BE"/>
    <w:rsid w:val="005E07CA"/>
    <w:rsid w:val="005E240C"/>
    <w:rsid w:val="005E2BA4"/>
    <w:rsid w:val="005E39AE"/>
    <w:rsid w:val="005E414B"/>
    <w:rsid w:val="005E51DE"/>
    <w:rsid w:val="005E558D"/>
    <w:rsid w:val="005E5671"/>
    <w:rsid w:val="005E5E6F"/>
    <w:rsid w:val="005E6782"/>
    <w:rsid w:val="005E7960"/>
    <w:rsid w:val="005E7AE1"/>
    <w:rsid w:val="005F0C1E"/>
    <w:rsid w:val="005F386B"/>
    <w:rsid w:val="005F4C7D"/>
    <w:rsid w:val="005F4E49"/>
    <w:rsid w:val="005F56C7"/>
    <w:rsid w:val="005F5E52"/>
    <w:rsid w:val="005F62B1"/>
    <w:rsid w:val="005F6F10"/>
    <w:rsid w:val="006003E3"/>
    <w:rsid w:val="00601D22"/>
    <w:rsid w:val="00602236"/>
    <w:rsid w:val="006036B9"/>
    <w:rsid w:val="00603EF7"/>
    <w:rsid w:val="00603FA4"/>
    <w:rsid w:val="0060533F"/>
    <w:rsid w:val="00605798"/>
    <w:rsid w:val="006057E1"/>
    <w:rsid w:val="0060619C"/>
    <w:rsid w:val="006061DF"/>
    <w:rsid w:val="006066AC"/>
    <w:rsid w:val="00606B60"/>
    <w:rsid w:val="00606CE4"/>
    <w:rsid w:val="00607D4E"/>
    <w:rsid w:val="00610595"/>
    <w:rsid w:val="00610F3F"/>
    <w:rsid w:val="0061136B"/>
    <w:rsid w:val="006138A0"/>
    <w:rsid w:val="00614176"/>
    <w:rsid w:val="00614D33"/>
    <w:rsid w:val="00614DF5"/>
    <w:rsid w:val="00620731"/>
    <w:rsid w:val="00620E22"/>
    <w:rsid w:val="00620E75"/>
    <w:rsid w:val="00621F03"/>
    <w:rsid w:val="0062259F"/>
    <w:rsid w:val="00622732"/>
    <w:rsid w:val="00623C19"/>
    <w:rsid w:val="00625496"/>
    <w:rsid w:val="00625F69"/>
    <w:rsid w:val="00626FED"/>
    <w:rsid w:val="006270D5"/>
    <w:rsid w:val="006274CD"/>
    <w:rsid w:val="006301B5"/>
    <w:rsid w:val="00631FD7"/>
    <w:rsid w:val="00633318"/>
    <w:rsid w:val="00633589"/>
    <w:rsid w:val="00633BF2"/>
    <w:rsid w:val="00634847"/>
    <w:rsid w:val="00634936"/>
    <w:rsid w:val="006352B7"/>
    <w:rsid w:val="00635507"/>
    <w:rsid w:val="00635B4C"/>
    <w:rsid w:val="00636DA0"/>
    <w:rsid w:val="00637413"/>
    <w:rsid w:val="00637A01"/>
    <w:rsid w:val="00637BFB"/>
    <w:rsid w:val="006407CC"/>
    <w:rsid w:val="006408FC"/>
    <w:rsid w:val="0064298B"/>
    <w:rsid w:val="006451D8"/>
    <w:rsid w:val="00645539"/>
    <w:rsid w:val="0064724D"/>
    <w:rsid w:val="00647F19"/>
    <w:rsid w:val="00647FBA"/>
    <w:rsid w:val="00650259"/>
    <w:rsid w:val="0065075C"/>
    <w:rsid w:val="00653D00"/>
    <w:rsid w:val="006542AD"/>
    <w:rsid w:val="00654ACE"/>
    <w:rsid w:val="00654B74"/>
    <w:rsid w:val="006560C1"/>
    <w:rsid w:val="00656C38"/>
    <w:rsid w:val="0065747D"/>
    <w:rsid w:val="006575F8"/>
    <w:rsid w:val="00657E1C"/>
    <w:rsid w:val="00660A88"/>
    <w:rsid w:val="00661358"/>
    <w:rsid w:val="0066170F"/>
    <w:rsid w:val="006621DA"/>
    <w:rsid w:val="0066276C"/>
    <w:rsid w:val="00662BCB"/>
    <w:rsid w:val="0066339E"/>
    <w:rsid w:val="00663D99"/>
    <w:rsid w:val="00664303"/>
    <w:rsid w:val="00665FE5"/>
    <w:rsid w:val="00666E69"/>
    <w:rsid w:val="006678D9"/>
    <w:rsid w:val="00667BA0"/>
    <w:rsid w:val="00670033"/>
    <w:rsid w:val="006707F3"/>
    <w:rsid w:val="00670D5B"/>
    <w:rsid w:val="00670F2D"/>
    <w:rsid w:val="006715F4"/>
    <w:rsid w:val="0067196D"/>
    <w:rsid w:val="006721CB"/>
    <w:rsid w:val="00673868"/>
    <w:rsid w:val="00674002"/>
    <w:rsid w:val="00674E90"/>
    <w:rsid w:val="00674EB4"/>
    <w:rsid w:val="00675584"/>
    <w:rsid w:val="00675BD3"/>
    <w:rsid w:val="0067640B"/>
    <w:rsid w:val="00677F67"/>
    <w:rsid w:val="0068063A"/>
    <w:rsid w:val="00680A56"/>
    <w:rsid w:val="00680E1C"/>
    <w:rsid w:val="0068133B"/>
    <w:rsid w:val="006820AF"/>
    <w:rsid w:val="00684A28"/>
    <w:rsid w:val="0068558C"/>
    <w:rsid w:val="006858BD"/>
    <w:rsid w:val="00686B86"/>
    <w:rsid w:val="0068740A"/>
    <w:rsid w:val="00691312"/>
    <w:rsid w:val="0069135E"/>
    <w:rsid w:val="00691FB1"/>
    <w:rsid w:val="006950D6"/>
    <w:rsid w:val="00695CAD"/>
    <w:rsid w:val="0069631A"/>
    <w:rsid w:val="00696E51"/>
    <w:rsid w:val="006A0647"/>
    <w:rsid w:val="006A2158"/>
    <w:rsid w:val="006A4348"/>
    <w:rsid w:val="006A596A"/>
    <w:rsid w:val="006A686A"/>
    <w:rsid w:val="006A70F7"/>
    <w:rsid w:val="006B0240"/>
    <w:rsid w:val="006B15E6"/>
    <w:rsid w:val="006B1B14"/>
    <w:rsid w:val="006B30CC"/>
    <w:rsid w:val="006B3703"/>
    <w:rsid w:val="006B38B3"/>
    <w:rsid w:val="006B4895"/>
    <w:rsid w:val="006B7B98"/>
    <w:rsid w:val="006C07B0"/>
    <w:rsid w:val="006C08FF"/>
    <w:rsid w:val="006C17F3"/>
    <w:rsid w:val="006C1EE5"/>
    <w:rsid w:val="006C3900"/>
    <w:rsid w:val="006C3F8F"/>
    <w:rsid w:val="006C66B2"/>
    <w:rsid w:val="006D0E4A"/>
    <w:rsid w:val="006D206B"/>
    <w:rsid w:val="006D3E83"/>
    <w:rsid w:val="006D62DF"/>
    <w:rsid w:val="006D7164"/>
    <w:rsid w:val="006D7216"/>
    <w:rsid w:val="006D75F1"/>
    <w:rsid w:val="006E0130"/>
    <w:rsid w:val="006E1336"/>
    <w:rsid w:val="006E1D0E"/>
    <w:rsid w:val="006E242A"/>
    <w:rsid w:val="006E5158"/>
    <w:rsid w:val="006E54EB"/>
    <w:rsid w:val="006E5A15"/>
    <w:rsid w:val="006F0B28"/>
    <w:rsid w:val="006F17EC"/>
    <w:rsid w:val="006F1FD5"/>
    <w:rsid w:val="006F220E"/>
    <w:rsid w:val="006F47FB"/>
    <w:rsid w:val="006F49BF"/>
    <w:rsid w:val="006F4E5E"/>
    <w:rsid w:val="006F51A7"/>
    <w:rsid w:val="006F796A"/>
    <w:rsid w:val="007008B1"/>
    <w:rsid w:val="007013AC"/>
    <w:rsid w:val="00702056"/>
    <w:rsid w:val="00702E55"/>
    <w:rsid w:val="00703280"/>
    <w:rsid w:val="007047C8"/>
    <w:rsid w:val="00704EEE"/>
    <w:rsid w:val="00707CC0"/>
    <w:rsid w:val="00707D36"/>
    <w:rsid w:val="00710013"/>
    <w:rsid w:val="00710A39"/>
    <w:rsid w:val="00710C2E"/>
    <w:rsid w:val="00711150"/>
    <w:rsid w:val="0071315C"/>
    <w:rsid w:val="00713AEC"/>
    <w:rsid w:val="00715EF0"/>
    <w:rsid w:val="0071608F"/>
    <w:rsid w:val="007169B6"/>
    <w:rsid w:val="00716B45"/>
    <w:rsid w:val="00722C11"/>
    <w:rsid w:val="007248D0"/>
    <w:rsid w:val="00724CE6"/>
    <w:rsid w:val="00724F99"/>
    <w:rsid w:val="007274EE"/>
    <w:rsid w:val="00727F30"/>
    <w:rsid w:val="00730907"/>
    <w:rsid w:val="00731CCE"/>
    <w:rsid w:val="00732194"/>
    <w:rsid w:val="007334F2"/>
    <w:rsid w:val="00733AB9"/>
    <w:rsid w:val="0073622E"/>
    <w:rsid w:val="00741A91"/>
    <w:rsid w:val="0074282A"/>
    <w:rsid w:val="0074399C"/>
    <w:rsid w:val="00744467"/>
    <w:rsid w:val="007458B2"/>
    <w:rsid w:val="00745AB1"/>
    <w:rsid w:val="00746DFA"/>
    <w:rsid w:val="00747401"/>
    <w:rsid w:val="00747C16"/>
    <w:rsid w:val="00751331"/>
    <w:rsid w:val="00752F7F"/>
    <w:rsid w:val="007531B8"/>
    <w:rsid w:val="00753377"/>
    <w:rsid w:val="00753E04"/>
    <w:rsid w:val="00754160"/>
    <w:rsid w:val="00754A01"/>
    <w:rsid w:val="0075646E"/>
    <w:rsid w:val="007569E9"/>
    <w:rsid w:val="00756F5E"/>
    <w:rsid w:val="00756F72"/>
    <w:rsid w:val="007603AE"/>
    <w:rsid w:val="00760515"/>
    <w:rsid w:val="007617AF"/>
    <w:rsid w:val="007625DA"/>
    <w:rsid w:val="00762FD0"/>
    <w:rsid w:val="0076312A"/>
    <w:rsid w:val="007640AD"/>
    <w:rsid w:val="00766E5C"/>
    <w:rsid w:val="00766F66"/>
    <w:rsid w:val="00767B1F"/>
    <w:rsid w:val="00772F00"/>
    <w:rsid w:val="007736B3"/>
    <w:rsid w:val="00774F04"/>
    <w:rsid w:val="0077516D"/>
    <w:rsid w:val="00775357"/>
    <w:rsid w:val="00775F0A"/>
    <w:rsid w:val="007762A6"/>
    <w:rsid w:val="00776A7A"/>
    <w:rsid w:val="0078001E"/>
    <w:rsid w:val="00780BB0"/>
    <w:rsid w:val="0078101F"/>
    <w:rsid w:val="00782608"/>
    <w:rsid w:val="00782C1C"/>
    <w:rsid w:val="00782DF7"/>
    <w:rsid w:val="0078472E"/>
    <w:rsid w:val="00785956"/>
    <w:rsid w:val="00787240"/>
    <w:rsid w:val="007872ED"/>
    <w:rsid w:val="007877D3"/>
    <w:rsid w:val="00787C04"/>
    <w:rsid w:val="00790FD5"/>
    <w:rsid w:val="00791050"/>
    <w:rsid w:val="007916E3"/>
    <w:rsid w:val="00792147"/>
    <w:rsid w:val="00793136"/>
    <w:rsid w:val="00796F29"/>
    <w:rsid w:val="007972D3"/>
    <w:rsid w:val="007979E2"/>
    <w:rsid w:val="007A13DE"/>
    <w:rsid w:val="007A1BF6"/>
    <w:rsid w:val="007A22E1"/>
    <w:rsid w:val="007A4215"/>
    <w:rsid w:val="007A5353"/>
    <w:rsid w:val="007A6059"/>
    <w:rsid w:val="007A626C"/>
    <w:rsid w:val="007A6DF4"/>
    <w:rsid w:val="007A711F"/>
    <w:rsid w:val="007B06D9"/>
    <w:rsid w:val="007B092F"/>
    <w:rsid w:val="007B15ED"/>
    <w:rsid w:val="007B272C"/>
    <w:rsid w:val="007B2BDB"/>
    <w:rsid w:val="007B30F2"/>
    <w:rsid w:val="007B4B3B"/>
    <w:rsid w:val="007B575E"/>
    <w:rsid w:val="007B5C61"/>
    <w:rsid w:val="007B6E89"/>
    <w:rsid w:val="007B714F"/>
    <w:rsid w:val="007B733D"/>
    <w:rsid w:val="007B7467"/>
    <w:rsid w:val="007C00B3"/>
    <w:rsid w:val="007C03BE"/>
    <w:rsid w:val="007C0CE8"/>
    <w:rsid w:val="007C1599"/>
    <w:rsid w:val="007C2BB6"/>
    <w:rsid w:val="007C39E7"/>
    <w:rsid w:val="007C52E1"/>
    <w:rsid w:val="007C63C0"/>
    <w:rsid w:val="007C6565"/>
    <w:rsid w:val="007C7AA9"/>
    <w:rsid w:val="007D0198"/>
    <w:rsid w:val="007D1D04"/>
    <w:rsid w:val="007D2326"/>
    <w:rsid w:val="007D2AD7"/>
    <w:rsid w:val="007D331D"/>
    <w:rsid w:val="007D5FDC"/>
    <w:rsid w:val="007D7F38"/>
    <w:rsid w:val="007E0D5B"/>
    <w:rsid w:val="007E2BD0"/>
    <w:rsid w:val="007E3120"/>
    <w:rsid w:val="007E38B9"/>
    <w:rsid w:val="007E3996"/>
    <w:rsid w:val="007E42FC"/>
    <w:rsid w:val="007E4D0B"/>
    <w:rsid w:val="007E5D66"/>
    <w:rsid w:val="007E68D4"/>
    <w:rsid w:val="007E6EE2"/>
    <w:rsid w:val="007E740D"/>
    <w:rsid w:val="007E75BF"/>
    <w:rsid w:val="007F0A0E"/>
    <w:rsid w:val="007F1365"/>
    <w:rsid w:val="007F175B"/>
    <w:rsid w:val="007F3A3B"/>
    <w:rsid w:val="007F5ACB"/>
    <w:rsid w:val="007F5BDB"/>
    <w:rsid w:val="007F646B"/>
    <w:rsid w:val="007F687B"/>
    <w:rsid w:val="007F7295"/>
    <w:rsid w:val="00800034"/>
    <w:rsid w:val="00800FF1"/>
    <w:rsid w:val="008013A9"/>
    <w:rsid w:val="00802A7F"/>
    <w:rsid w:val="008036AE"/>
    <w:rsid w:val="008054BC"/>
    <w:rsid w:val="00805DB3"/>
    <w:rsid w:val="00806C0B"/>
    <w:rsid w:val="00811C76"/>
    <w:rsid w:val="008123F0"/>
    <w:rsid w:val="0081285E"/>
    <w:rsid w:val="00813D18"/>
    <w:rsid w:val="00815001"/>
    <w:rsid w:val="00816FAD"/>
    <w:rsid w:val="00820BDF"/>
    <w:rsid w:val="00821228"/>
    <w:rsid w:val="00821E05"/>
    <w:rsid w:val="00823100"/>
    <w:rsid w:val="00823637"/>
    <w:rsid w:val="00824BFF"/>
    <w:rsid w:val="00824C1E"/>
    <w:rsid w:val="00824FE9"/>
    <w:rsid w:val="008254C6"/>
    <w:rsid w:val="008264DF"/>
    <w:rsid w:val="00826585"/>
    <w:rsid w:val="008265E1"/>
    <w:rsid w:val="00826672"/>
    <w:rsid w:val="00830289"/>
    <w:rsid w:val="008316F3"/>
    <w:rsid w:val="00833A8F"/>
    <w:rsid w:val="008346E5"/>
    <w:rsid w:val="008353A7"/>
    <w:rsid w:val="008377AA"/>
    <w:rsid w:val="00837A69"/>
    <w:rsid w:val="008417FE"/>
    <w:rsid w:val="00842404"/>
    <w:rsid w:val="0084250D"/>
    <w:rsid w:val="00843205"/>
    <w:rsid w:val="00843EED"/>
    <w:rsid w:val="00844330"/>
    <w:rsid w:val="008450E7"/>
    <w:rsid w:val="00845C9D"/>
    <w:rsid w:val="00846280"/>
    <w:rsid w:val="00846A53"/>
    <w:rsid w:val="00850AED"/>
    <w:rsid w:val="00850F9C"/>
    <w:rsid w:val="0085127A"/>
    <w:rsid w:val="008516F8"/>
    <w:rsid w:val="00854342"/>
    <w:rsid w:val="00854AE5"/>
    <w:rsid w:val="00855689"/>
    <w:rsid w:val="00857554"/>
    <w:rsid w:val="008600F7"/>
    <w:rsid w:val="00860363"/>
    <w:rsid w:val="0086129F"/>
    <w:rsid w:val="0086138B"/>
    <w:rsid w:val="008635F8"/>
    <w:rsid w:val="00864F0F"/>
    <w:rsid w:val="00865197"/>
    <w:rsid w:val="00865B29"/>
    <w:rsid w:val="008675AC"/>
    <w:rsid w:val="008703B2"/>
    <w:rsid w:val="00870889"/>
    <w:rsid w:val="0087307F"/>
    <w:rsid w:val="00873D1F"/>
    <w:rsid w:val="00874301"/>
    <w:rsid w:val="00874871"/>
    <w:rsid w:val="00874D48"/>
    <w:rsid w:val="00877023"/>
    <w:rsid w:val="00880134"/>
    <w:rsid w:val="00883EC0"/>
    <w:rsid w:val="008906F1"/>
    <w:rsid w:val="00893EAB"/>
    <w:rsid w:val="00894B35"/>
    <w:rsid w:val="00894B6D"/>
    <w:rsid w:val="00895440"/>
    <w:rsid w:val="00896D19"/>
    <w:rsid w:val="00896D87"/>
    <w:rsid w:val="00896E92"/>
    <w:rsid w:val="00897362"/>
    <w:rsid w:val="00897991"/>
    <w:rsid w:val="008A057C"/>
    <w:rsid w:val="008A29D0"/>
    <w:rsid w:val="008A477B"/>
    <w:rsid w:val="008A5835"/>
    <w:rsid w:val="008B0AD0"/>
    <w:rsid w:val="008B349C"/>
    <w:rsid w:val="008B3A94"/>
    <w:rsid w:val="008B487C"/>
    <w:rsid w:val="008B745B"/>
    <w:rsid w:val="008C2859"/>
    <w:rsid w:val="008C44AF"/>
    <w:rsid w:val="008C5A0D"/>
    <w:rsid w:val="008C7450"/>
    <w:rsid w:val="008C74D5"/>
    <w:rsid w:val="008C780B"/>
    <w:rsid w:val="008C7E16"/>
    <w:rsid w:val="008D0422"/>
    <w:rsid w:val="008D05B8"/>
    <w:rsid w:val="008D133F"/>
    <w:rsid w:val="008D259D"/>
    <w:rsid w:val="008D26AD"/>
    <w:rsid w:val="008D2978"/>
    <w:rsid w:val="008D2ACC"/>
    <w:rsid w:val="008D300B"/>
    <w:rsid w:val="008D3527"/>
    <w:rsid w:val="008D4136"/>
    <w:rsid w:val="008D4755"/>
    <w:rsid w:val="008D4C09"/>
    <w:rsid w:val="008D5463"/>
    <w:rsid w:val="008D58BB"/>
    <w:rsid w:val="008D5B80"/>
    <w:rsid w:val="008D5F57"/>
    <w:rsid w:val="008D5F76"/>
    <w:rsid w:val="008D64DB"/>
    <w:rsid w:val="008D69C3"/>
    <w:rsid w:val="008E32E6"/>
    <w:rsid w:val="008E39B2"/>
    <w:rsid w:val="008E5F68"/>
    <w:rsid w:val="008E620C"/>
    <w:rsid w:val="008E7282"/>
    <w:rsid w:val="008F00A2"/>
    <w:rsid w:val="008F16B4"/>
    <w:rsid w:val="008F1794"/>
    <w:rsid w:val="008F1F34"/>
    <w:rsid w:val="008F1F4D"/>
    <w:rsid w:val="008F3906"/>
    <w:rsid w:val="008F41A2"/>
    <w:rsid w:val="008F4763"/>
    <w:rsid w:val="008F5214"/>
    <w:rsid w:val="008F5A3E"/>
    <w:rsid w:val="008F7B41"/>
    <w:rsid w:val="009001BB"/>
    <w:rsid w:val="009020AB"/>
    <w:rsid w:val="00903778"/>
    <w:rsid w:val="0090484E"/>
    <w:rsid w:val="00910950"/>
    <w:rsid w:val="009109D5"/>
    <w:rsid w:val="0091374C"/>
    <w:rsid w:val="00913D6B"/>
    <w:rsid w:val="00914AAA"/>
    <w:rsid w:val="00914F1B"/>
    <w:rsid w:val="00916AF9"/>
    <w:rsid w:val="009176D2"/>
    <w:rsid w:val="009217FA"/>
    <w:rsid w:val="00923A65"/>
    <w:rsid w:val="00923A79"/>
    <w:rsid w:val="00923BB2"/>
    <w:rsid w:val="0092518D"/>
    <w:rsid w:val="009264EA"/>
    <w:rsid w:val="00926C3A"/>
    <w:rsid w:val="0092789E"/>
    <w:rsid w:val="0093125A"/>
    <w:rsid w:val="00931405"/>
    <w:rsid w:val="00932BEB"/>
    <w:rsid w:val="009339C4"/>
    <w:rsid w:val="00934E71"/>
    <w:rsid w:val="00935375"/>
    <w:rsid w:val="00937A8E"/>
    <w:rsid w:val="00937DEA"/>
    <w:rsid w:val="0094119C"/>
    <w:rsid w:val="00941CCF"/>
    <w:rsid w:val="00942EA6"/>
    <w:rsid w:val="00943617"/>
    <w:rsid w:val="00944AB4"/>
    <w:rsid w:val="0094609B"/>
    <w:rsid w:val="00946256"/>
    <w:rsid w:val="009464F9"/>
    <w:rsid w:val="00946576"/>
    <w:rsid w:val="00947E9F"/>
    <w:rsid w:val="009509D5"/>
    <w:rsid w:val="00950C1C"/>
    <w:rsid w:val="00950F44"/>
    <w:rsid w:val="009516F9"/>
    <w:rsid w:val="00952473"/>
    <w:rsid w:val="00952804"/>
    <w:rsid w:val="009542A8"/>
    <w:rsid w:val="009542D0"/>
    <w:rsid w:val="00954493"/>
    <w:rsid w:val="009544D1"/>
    <w:rsid w:val="00954A6C"/>
    <w:rsid w:val="009555F2"/>
    <w:rsid w:val="00955B2A"/>
    <w:rsid w:val="009563A6"/>
    <w:rsid w:val="00956ABD"/>
    <w:rsid w:val="00956BE5"/>
    <w:rsid w:val="00957A8B"/>
    <w:rsid w:val="00957B9E"/>
    <w:rsid w:val="00960257"/>
    <w:rsid w:val="009602F0"/>
    <w:rsid w:val="0096154F"/>
    <w:rsid w:val="00961771"/>
    <w:rsid w:val="00961A78"/>
    <w:rsid w:val="00961E89"/>
    <w:rsid w:val="00962E7B"/>
    <w:rsid w:val="00963510"/>
    <w:rsid w:val="009639B4"/>
    <w:rsid w:val="00965106"/>
    <w:rsid w:val="00965675"/>
    <w:rsid w:val="00965A14"/>
    <w:rsid w:val="00966E20"/>
    <w:rsid w:val="0096732B"/>
    <w:rsid w:val="009674F2"/>
    <w:rsid w:val="00970028"/>
    <w:rsid w:val="009701DE"/>
    <w:rsid w:val="009707CD"/>
    <w:rsid w:val="009725A1"/>
    <w:rsid w:val="009747CD"/>
    <w:rsid w:val="00974E1C"/>
    <w:rsid w:val="009762F0"/>
    <w:rsid w:val="009766FD"/>
    <w:rsid w:val="00976EEE"/>
    <w:rsid w:val="009778B9"/>
    <w:rsid w:val="00977B79"/>
    <w:rsid w:val="0098260F"/>
    <w:rsid w:val="0098544E"/>
    <w:rsid w:val="00985FD1"/>
    <w:rsid w:val="00986AF0"/>
    <w:rsid w:val="00990A81"/>
    <w:rsid w:val="00991592"/>
    <w:rsid w:val="00994363"/>
    <w:rsid w:val="00994BD5"/>
    <w:rsid w:val="0099558B"/>
    <w:rsid w:val="00995FAC"/>
    <w:rsid w:val="00997733"/>
    <w:rsid w:val="00997EB6"/>
    <w:rsid w:val="009A064B"/>
    <w:rsid w:val="009A0A0E"/>
    <w:rsid w:val="009A2706"/>
    <w:rsid w:val="009A29E7"/>
    <w:rsid w:val="009A3056"/>
    <w:rsid w:val="009A33FB"/>
    <w:rsid w:val="009A3D95"/>
    <w:rsid w:val="009A48A4"/>
    <w:rsid w:val="009A677F"/>
    <w:rsid w:val="009B10E6"/>
    <w:rsid w:val="009B1DA5"/>
    <w:rsid w:val="009B3D1D"/>
    <w:rsid w:val="009B3F01"/>
    <w:rsid w:val="009B4EEC"/>
    <w:rsid w:val="009B5672"/>
    <w:rsid w:val="009B653E"/>
    <w:rsid w:val="009B68A3"/>
    <w:rsid w:val="009B7AB4"/>
    <w:rsid w:val="009C078F"/>
    <w:rsid w:val="009C0B18"/>
    <w:rsid w:val="009C2C03"/>
    <w:rsid w:val="009C74D8"/>
    <w:rsid w:val="009D067D"/>
    <w:rsid w:val="009D0699"/>
    <w:rsid w:val="009D130F"/>
    <w:rsid w:val="009D1A00"/>
    <w:rsid w:val="009D1FA3"/>
    <w:rsid w:val="009D25B9"/>
    <w:rsid w:val="009D5D96"/>
    <w:rsid w:val="009E16EA"/>
    <w:rsid w:val="009E18F6"/>
    <w:rsid w:val="009E2ADB"/>
    <w:rsid w:val="009E3529"/>
    <w:rsid w:val="009E36D8"/>
    <w:rsid w:val="009E52DE"/>
    <w:rsid w:val="009E5B98"/>
    <w:rsid w:val="009E5E9C"/>
    <w:rsid w:val="009E6046"/>
    <w:rsid w:val="009E64F9"/>
    <w:rsid w:val="009F096B"/>
    <w:rsid w:val="009F236B"/>
    <w:rsid w:val="009F3747"/>
    <w:rsid w:val="009F3C03"/>
    <w:rsid w:val="009F4F8F"/>
    <w:rsid w:val="009F6ECA"/>
    <w:rsid w:val="009F705D"/>
    <w:rsid w:val="00A00DDA"/>
    <w:rsid w:val="00A018D0"/>
    <w:rsid w:val="00A019AC"/>
    <w:rsid w:val="00A019B6"/>
    <w:rsid w:val="00A02009"/>
    <w:rsid w:val="00A0328C"/>
    <w:rsid w:val="00A04056"/>
    <w:rsid w:val="00A04271"/>
    <w:rsid w:val="00A04518"/>
    <w:rsid w:val="00A053AD"/>
    <w:rsid w:val="00A05DD7"/>
    <w:rsid w:val="00A128D9"/>
    <w:rsid w:val="00A13EE9"/>
    <w:rsid w:val="00A13FDB"/>
    <w:rsid w:val="00A150DF"/>
    <w:rsid w:val="00A152DD"/>
    <w:rsid w:val="00A17D44"/>
    <w:rsid w:val="00A20A26"/>
    <w:rsid w:val="00A22A91"/>
    <w:rsid w:val="00A22E87"/>
    <w:rsid w:val="00A23F79"/>
    <w:rsid w:val="00A24B94"/>
    <w:rsid w:val="00A24F0D"/>
    <w:rsid w:val="00A250CD"/>
    <w:rsid w:val="00A256BA"/>
    <w:rsid w:val="00A25DF5"/>
    <w:rsid w:val="00A267A1"/>
    <w:rsid w:val="00A30079"/>
    <w:rsid w:val="00A3079E"/>
    <w:rsid w:val="00A31126"/>
    <w:rsid w:val="00A3171A"/>
    <w:rsid w:val="00A31B11"/>
    <w:rsid w:val="00A31E5E"/>
    <w:rsid w:val="00A32140"/>
    <w:rsid w:val="00A32823"/>
    <w:rsid w:val="00A354E5"/>
    <w:rsid w:val="00A3653C"/>
    <w:rsid w:val="00A36839"/>
    <w:rsid w:val="00A41C91"/>
    <w:rsid w:val="00A42971"/>
    <w:rsid w:val="00A4334E"/>
    <w:rsid w:val="00A43814"/>
    <w:rsid w:val="00A43CB3"/>
    <w:rsid w:val="00A44D43"/>
    <w:rsid w:val="00A450FA"/>
    <w:rsid w:val="00A45CDA"/>
    <w:rsid w:val="00A4699A"/>
    <w:rsid w:val="00A471D2"/>
    <w:rsid w:val="00A478E0"/>
    <w:rsid w:val="00A5085C"/>
    <w:rsid w:val="00A50D29"/>
    <w:rsid w:val="00A512CA"/>
    <w:rsid w:val="00A51C1F"/>
    <w:rsid w:val="00A528AB"/>
    <w:rsid w:val="00A53C7C"/>
    <w:rsid w:val="00A5566D"/>
    <w:rsid w:val="00A56129"/>
    <w:rsid w:val="00A56131"/>
    <w:rsid w:val="00A56629"/>
    <w:rsid w:val="00A56D21"/>
    <w:rsid w:val="00A57ECF"/>
    <w:rsid w:val="00A57FC8"/>
    <w:rsid w:val="00A602FB"/>
    <w:rsid w:val="00A60999"/>
    <w:rsid w:val="00A6279F"/>
    <w:rsid w:val="00A64704"/>
    <w:rsid w:val="00A66DD1"/>
    <w:rsid w:val="00A67483"/>
    <w:rsid w:val="00A67934"/>
    <w:rsid w:val="00A712E8"/>
    <w:rsid w:val="00A7192F"/>
    <w:rsid w:val="00A71E4E"/>
    <w:rsid w:val="00A72DC7"/>
    <w:rsid w:val="00A738EB"/>
    <w:rsid w:val="00A73A1B"/>
    <w:rsid w:val="00A743E2"/>
    <w:rsid w:val="00A744D9"/>
    <w:rsid w:val="00A750B0"/>
    <w:rsid w:val="00A77415"/>
    <w:rsid w:val="00A77CBE"/>
    <w:rsid w:val="00A82478"/>
    <w:rsid w:val="00A82DC5"/>
    <w:rsid w:val="00A83550"/>
    <w:rsid w:val="00A83DED"/>
    <w:rsid w:val="00A91A96"/>
    <w:rsid w:val="00A9215F"/>
    <w:rsid w:val="00A938C5"/>
    <w:rsid w:val="00A9453C"/>
    <w:rsid w:val="00A94668"/>
    <w:rsid w:val="00A968F5"/>
    <w:rsid w:val="00A96A21"/>
    <w:rsid w:val="00A9725F"/>
    <w:rsid w:val="00A97DC4"/>
    <w:rsid w:val="00AA057C"/>
    <w:rsid w:val="00AA1B25"/>
    <w:rsid w:val="00AA1CDA"/>
    <w:rsid w:val="00AA27B0"/>
    <w:rsid w:val="00AA310C"/>
    <w:rsid w:val="00AA32A7"/>
    <w:rsid w:val="00AA4186"/>
    <w:rsid w:val="00AA4B6A"/>
    <w:rsid w:val="00AA6428"/>
    <w:rsid w:val="00AA64DE"/>
    <w:rsid w:val="00AA6D6C"/>
    <w:rsid w:val="00AA6F8E"/>
    <w:rsid w:val="00AB039D"/>
    <w:rsid w:val="00AB084E"/>
    <w:rsid w:val="00AB0C1C"/>
    <w:rsid w:val="00AB2E6E"/>
    <w:rsid w:val="00AB36D1"/>
    <w:rsid w:val="00AB3A70"/>
    <w:rsid w:val="00AB3D5A"/>
    <w:rsid w:val="00AB4D93"/>
    <w:rsid w:val="00AB4E51"/>
    <w:rsid w:val="00AB51F2"/>
    <w:rsid w:val="00AB5997"/>
    <w:rsid w:val="00AB6347"/>
    <w:rsid w:val="00AB65AB"/>
    <w:rsid w:val="00AB66AB"/>
    <w:rsid w:val="00AB6D82"/>
    <w:rsid w:val="00AB74A5"/>
    <w:rsid w:val="00AC1821"/>
    <w:rsid w:val="00AC32AD"/>
    <w:rsid w:val="00AC3C0C"/>
    <w:rsid w:val="00AC58ED"/>
    <w:rsid w:val="00AC690C"/>
    <w:rsid w:val="00AC6BB7"/>
    <w:rsid w:val="00AC769A"/>
    <w:rsid w:val="00AC76CA"/>
    <w:rsid w:val="00AC7985"/>
    <w:rsid w:val="00AD0F24"/>
    <w:rsid w:val="00AD3FD8"/>
    <w:rsid w:val="00AD41A0"/>
    <w:rsid w:val="00AD43AF"/>
    <w:rsid w:val="00AD4754"/>
    <w:rsid w:val="00AD475D"/>
    <w:rsid w:val="00AD4E64"/>
    <w:rsid w:val="00AD5439"/>
    <w:rsid w:val="00AE0D18"/>
    <w:rsid w:val="00AE1BFB"/>
    <w:rsid w:val="00AE2F1F"/>
    <w:rsid w:val="00AE37B4"/>
    <w:rsid w:val="00AE4408"/>
    <w:rsid w:val="00AE59A9"/>
    <w:rsid w:val="00AE6B5C"/>
    <w:rsid w:val="00AF119C"/>
    <w:rsid w:val="00AF20CF"/>
    <w:rsid w:val="00AF24FF"/>
    <w:rsid w:val="00AF262F"/>
    <w:rsid w:val="00AF49BE"/>
    <w:rsid w:val="00AF4A27"/>
    <w:rsid w:val="00AF4C14"/>
    <w:rsid w:val="00AF5368"/>
    <w:rsid w:val="00AF5691"/>
    <w:rsid w:val="00AF7279"/>
    <w:rsid w:val="00B007F3"/>
    <w:rsid w:val="00B02576"/>
    <w:rsid w:val="00B02AA4"/>
    <w:rsid w:val="00B03FFD"/>
    <w:rsid w:val="00B04C81"/>
    <w:rsid w:val="00B04CF0"/>
    <w:rsid w:val="00B05453"/>
    <w:rsid w:val="00B06C25"/>
    <w:rsid w:val="00B06F1D"/>
    <w:rsid w:val="00B07875"/>
    <w:rsid w:val="00B10AB3"/>
    <w:rsid w:val="00B13AA1"/>
    <w:rsid w:val="00B13C28"/>
    <w:rsid w:val="00B16E6E"/>
    <w:rsid w:val="00B17EAB"/>
    <w:rsid w:val="00B2298A"/>
    <w:rsid w:val="00B22AAA"/>
    <w:rsid w:val="00B23CEB"/>
    <w:rsid w:val="00B250F1"/>
    <w:rsid w:val="00B2680E"/>
    <w:rsid w:val="00B27245"/>
    <w:rsid w:val="00B3034B"/>
    <w:rsid w:val="00B30EE4"/>
    <w:rsid w:val="00B31359"/>
    <w:rsid w:val="00B315D2"/>
    <w:rsid w:val="00B33380"/>
    <w:rsid w:val="00B33C3C"/>
    <w:rsid w:val="00B33D9A"/>
    <w:rsid w:val="00B342C4"/>
    <w:rsid w:val="00B3533B"/>
    <w:rsid w:val="00B356EF"/>
    <w:rsid w:val="00B36B98"/>
    <w:rsid w:val="00B378CC"/>
    <w:rsid w:val="00B40792"/>
    <w:rsid w:val="00B40A02"/>
    <w:rsid w:val="00B41388"/>
    <w:rsid w:val="00B41A76"/>
    <w:rsid w:val="00B41C38"/>
    <w:rsid w:val="00B431B7"/>
    <w:rsid w:val="00B4325E"/>
    <w:rsid w:val="00B435DE"/>
    <w:rsid w:val="00B44C72"/>
    <w:rsid w:val="00B45067"/>
    <w:rsid w:val="00B4629D"/>
    <w:rsid w:val="00B46FC0"/>
    <w:rsid w:val="00B50172"/>
    <w:rsid w:val="00B50FCE"/>
    <w:rsid w:val="00B52911"/>
    <w:rsid w:val="00B53240"/>
    <w:rsid w:val="00B53FB0"/>
    <w:rsid w:val="00B5402B"/>
    <w:rsid w:val="00B54B04"/>
    <w:rsid w:val="00B5694B"/>
    <w:rsid w:val="00B602F5"/>
    <w:rsid w:val="00B60330"/>
    <w:rsid w:val="00B60FCA"/>
    <w:rsid w:val="00B615B2"/>
    <w:rsid w:val="00B6597A"/>
    <w:rsid w:val="00B66915"/>
    <w:rsid w:val="00B66943"/>
    <w:rsid w:val="00B67808"/>
    <w:rsid w:val="00B709B5"/>
    <w:rsid w:val="00B70BEF"/>
    <w:rsid w:val="00B71A5E"/>
    <w:rsid w:val="00B71F02"/>
    <w:rsid w:val="00B73777"/>
    <w:rsid w:val="00B73947"/>
    <w:rsid w:val="00B75505"/>
    <w:rsid w:val="00B761A1"/>
    <w:rsid w:val="00B773E0"/>
    <w:rsid w:val="00B804E1"/>
    <w:rsid w:val="00B80EF0"/>
    <w:rsid w:val="00B82848"/>
    <w:rsid w:val="00B84A9C"/>
    <w:rsid w:val="00B86052"/>
    <w:rsid w:val="00B9284F"/>
    <w:rsid w:val="00B93468"/>
    <w:rsid w:val="00B934E0"/>
    <w:rsid w:val="00B93C70"/>
    <w:rsid w:val="00B94CFD"/>
    <w:rsid w:val="00B96082"/>
    <w:rsid w:val="00B96995"/>
    <w:rsid w:val="00B96C4B"/>
    <w:rsid w:val="00BA05F0"/>
    <w:rsid w:val="00BA151B"/>
    <w:rsid w:val="00BA15EA"/>
    <w:rsid w:val="00BA1B56"/>
    <w:rsid w:val="00BA2B6E"/>
    <w:rsid w:val="00BA34DD"/>
    <w:rsid w:val="00BA4C23"/>
    <w:rsid w:val="00BA6870"/>
    <w:rsid w:val="00BA69DA"/>
    <w:rsid w:val="00BA7AB4"/>
    <w:rsid w:val="00BA7E65"/>
    <w:rsid w:val="00BB0809"/>
    <w:rsid w:val="00BB0A4B"/>
    <w:rsid w:val="00BC05BD"/>
    <w:rsid w:val="00BC077E"/>
    <w:rsid w:val="00BC1BE1"/>
    <w:rsid w:val="00BC228C"/>
    <w:rsid w:val="00BC441D"/>
    <w:rsid w:val="00BC5EE9"/>
    <w:rsid w:val="00BC607A"/>
    <w:rsid w:val="00BD0AEB"/>
    <w:rsid w:val="00BD0DC0"/>
    <w:rsid w:val="00BD1D83"/>
    <w:rsid w:val="00BD2EEB"/>
    <w:rsid w:val="00BD3CB7"/>
    <w:rsid w:val="00BD6AB2"/>
    <w:rsid w:val="00BE07B2"/>
    <w:rsid w:val="00BE0C52"/>
    <w:rsid w:val="00BE0F2E"/>
    <w:rsid w:val="00BE105A"/>
    <w:rsid w:val="00BE10F9"/>
    <w:rsid w:val="00BE122D"/>
    <w:rsid w:val="00BE15CE"/>
    <w:rsid w:val="00BE1CAF"/>
    <w:rsid w:val="00BE3B27"/>
    <w:rsid w:val="00BE5912"/>
    <w:rsid w:val="00BE6C3A"/>
    <w:rsid w:val="00BE7270"/>
    <w:rsid w:val="00BF0475"/>
    <w:rsid w:val="00BF0695"/>
    <w:rsid w:val="00BF252D"/>
    <w:rsid w:val="00BF284D"/>
    <w:rsid w:val="00BF33D2"/>
    <w:rsid w:val="00BF45EC"/>
    <w:rsid w:val="00BF4B83"/>
    <w:rsid w:val="00BF4DCF"/>
    <w:rsid w:val="00BF6E56"/>
    <w:rsid w:val="00C00DE6"/>
    <w:rsid w:val="00C00F9B"/>
    <w:rsid w:val="00C0197B"/>
    <w:rsid w:val="00C01C03"/>
    <w:rsid w:val="00C03217"/>
    <w:rsid w:val="00C034C3"/>
    <w:rsid w:val="00C044F9"/>
    <w:rsid w:val="00C060C3"/>
    <w:rsid w:val="00C06FFD"/>
    <w:rsid w:val="00C07D18"/>
    <w:rsid w:val="00C07DD1"/>
    <w:rsid w:val="00C07E89"/>
    <w:rsid w:val="00C108D5"/>
    <w:rsid w:val="00C109E9"/>
    <w:rsid w:val="00C10B14"/>
    <w:rsid w:val="00C10D60"/>
    <w:rsid w:val="00C11335"/>
    <w:rsid w:val="00C11852"/>
    <w:rsid w:val="00C12864"/>
    <w:rsid w:val="00C12926"/>
    <w:rsid w:val="00C13373"/>
    <w:rsid w:val="00C142F4"/>
    <w:rsid w:val="00C14A45"/>
    <w:rsid w:val="00C152AA"/>
    <w:rsid w:val="00C1746B"/>
    <w:rsid w:val="00C17B60"/>
    <w:rsid w:val="00C20A41"/>
    <w:rsid w:val="00C20F43"/>
    <w:rsid w:val="00C22934"/>
    <w:rsid w:val="00C229C8"/>
    <w:rsid w:val="00C23AA3"/>
    <w:rsid w:val="00C24266"/>
    <w:rsid w:val="00C246D0"/>
    <w:rsid w:val="00C2657F"/>
    <w:rsid w:val="00C272A9"/>
    <w:rsid w:val="00C3100F"/>
    <w:rsid w:val="00C311CE"/>
    <w:rsid w:val="00C32D18"/>
    <w:rsid w:val="00C355C1"/>
    <w:rsid w:val="00C36F5D"/>
    <w:rsid w:val="00C402F2"/>
    <w:rsid w:val="00C41744"/>
    <w:rsid w:val="00C433D1"/>
    <w:rsid w:val="00C4451E"/>
    <w:rsid w:val="00C445B4"/>
    <w:rsid w:val="00C45032"/>
    <w:rsid w:val="00C4569F"/>
    <w:rsid w:val="00C45CC6"/>
    <w:rsid w:val="00C464CF"/>
    <w:rsid w:val="00C4762C"/>
    <w:rsid w:val="00C47C65"/>
    <w:rsid w:val="00C47D61"/>
    <w:rsid w:val="00C50FA4"/>
    <w:rsid w:val="00C53922"/>
    <w:rsid w:val="00C54079"/>
    <w:rsid w:val="00C5485F"/>
    <w:rsid w:val="00C55050"/>
    <w:rsid w:val="00C55192"/>
    <w:rsid w:val="00C55431"/>
    <w:rsid w:val="00C554A1"/>
    <w:rsid w:val="00C554DE"/>
    <w:rsid w:val="00C556A5"/>
    <w:rsid w:val="00C565E0"/>
    <w:rsid w:val="00C5734D"/>
    <w:rsid w:val="00C57D34"/>
    <w:rsid w:val="00C57DDC"/>
    <w:rsid w:val="00C57EFD"/>
    <w:rsid w:val="00C57F31"/>
    <w:rsid w:val="00C6113B"/>
    <w:rsid w:val="00C61420"/>
    <w:rsid w:val="00C61F54"/>
    <w:rsid w:val="00C624B7"/>
    <w:rsid w:val="00C629F4"/>
    <w:rsid w:val="00C62F15"/>
    <w:rsid w:val="00C63DF2"/>
    <w:rsid w:val="00C64A95"/>
    <w:rsid w:val="00C6611B"/>
    <w:rsid w:val="00C6752B"/>
    <w:rsid w:val="00C67854"/>
    <w:rsid w:val="00C67D21"/>
    <w:rsid w:val="00C71ED7"/>
    <w:rsid w:val="00C73143"/>
    <w:rsid w:val="00C73DC1"/>
    <w:rsid w:val="00C7567A"/>
    <w:rsid w:val="00C761FF"/>
    <w:rsid w:val="00C764B2"/>
    <w:rsid w:val="00C8003C"/>
    <w:rsid w:val="00C80F51"/>
    <w:rsid w:val="00C81AD0"/>
    <w:rsid w:val="00C81BA1"/>
    <w:rsid w:val="00C8382C"/>
    <w:rsid w:val="00C83E3F"/>
    <w:rsid w:val="00C83E72"/>
    <w:rsid w:val="00C84131"/>
    <w:rsid w:val="00C85E50"/>
    <w:rsid w:val="00C869FD"/>
    <w:rsid w:val="00C90402"/>
    <w:rsid w:val="00C91917"/>
    <w:rsid w:val="00C92FAD"/>
    <w:rsid w:val="00C9393A"/>
    <w:rsid w:val="00C93BB9"/>
    <w:rsid w:val="00C94962"/>
    <w:rsid w:val="00C94A45"/>
    <w:rsid w:val="00C953C1"/>
    <w:rsid w:val="00CA02FF"/>
    <w:rsid w:val="00CA057F"/>
    <w:rsid w:val="00CA0B35"/>
    <w:rsid w:val="00CA0EB6"/>
    <w:rsid w:val="00CA1CC7"/>
    <w:rsid w:val="00CA4047"/>
    <w:rsid w:val="00CA46D1"/>
    <w:rsid w:val="00CA5347"/>
    <w:rsid w:val="00CA5D93"/>
    <w:rsid w:val="00CA6463"/>
    <w:rsid w:val="00CB04CB"/>
    <w:rsid w:val="00CB0D33"/>
    <w:rsid w:val="00CB2ED4"/>
    <w:rsid w:val="00CB3D32"/>
    <w:rsid w:val="00CB3D9C"/>
    <w:rsid w:val="00CB6488"/>
    <w:rsid w:val="00CB6DA6"/>
    <w:rsid w:val="00CB7FEB"/>
    <w:rsid w:val="00CC0D1E"/>
    <w:rsid w:val="00CC1CB6"/>
    <w:rsid w:val="00CC2E65"/>
    <w:rsid w:val="00CC3EA4"/>
    <w:rsid w:val="00CC4099"/>
    <w:rsid w:val="00CC4EEC"/>
    <w:rsid w:val="00CC5696"/>
    <w:rsid w:val="00CC60B4"/>
    <w:rsid w:val="00CC60F6"/>
    <w:rsid w:val="00CC623C"/>
    <w:rsid w:val="00CC6251"/>
    <w:rsid w:val="00CC724C"/>
    <w:rsid w:val="00CC72B0"/>
    <w:rsid w:val="00CC7775"/>
    <w:rsid w:val="00CC7DB7"/>
    <w:rsid w:val="00CC7DD0"/>
    <w:rsid w:val="00CD0DFE"/>
    <w:rsid w:val="00CD122F"/>
    <w:rsid w:val="00CD1418"/>
    <w:rsid w:val="00CD1978"/>
    <w:rsid w:val="00CD25A2"/>
    <w:rsid w:val="00CD2BB9"/>
    <w:rsid w:val="00CD3EBF"/>
    <w:rsid w:val="00CD5AFB"/>
    <w:rsid w:val="00CD696D"/>
    <w:rsid w:val="00CD72BF"/>
    <w:rsid w:val="00CE00D2"/>
    <w:rsid w:val="00CE16A8"/>
    <w:rsid w:val="00CE2505"/>
    <w:rsid w:val="00CE2810"/>
    <w:rsid w:val="00CE383D"/>
    <w:rsid w:val="00CE3BC2"/>
    <w:rsid w:val="00CE6E2E"/>
    <w:rsid w:val="00CF05BD"/>
    <w:rsid w:val="00CF07DB"/>
    <w:rsid w:val="00CF07ED"/>
    <w:rsid w:val="00CF11FB"/>
    <w:rsid w:val="00CF203A"/>
    <w:rsid w:val="00CF22C3"/>
    <w:rsid w:val="00CF2369"/>
    <w:rsid w:val="00CF32EA"/>
    <w:rsid w:val="00CF3373"/>
    <w:rsid w:val="00CF44AF"/>
    <w:rsid w:val="00CF4AC6"/>
    <w:rsid w:val="00D004A4"/>
    <w:rsid w:val="00D01772"/>
    <w:rsid w:val="00D01C64"/>
    <w:rsid w:val="00D04752"/>
    <w:rsid w:val="00D05199"/>
    <w:rsid w:val="00D0592F"/>
    <w:rsid w:val="00D05D38"/>
    <w:rsid w:val="00D0680B"/>
    <w:rsid w:val="00D06B8B"/>
    <w:rsid w:val="00D11DCB"/>
    <w:rsid w:val="00D1229C"/>
    <w:rsid w:val="00D127A6"/>
    <w:rsid w:val="00D129EB"/>
    <w:rsid w:val="00D139D2"/>
    <w:rsid w:val="00D13E48"/>
    <w:rsid w:val="00D14707"/>
    <w:rsid w:val="00D164B7"/>
    <w:rsid w:val="00D16FB4"/>
    <w:rsid w:val="00D176D2"/>
    <w:rsid w:val="00D20457"/>
    <w:rsid w:val="00D20CCC"/>
    <w:rsid w:val="00D218E8"/>
    <w:rsid w:val="00D21D02"/>
    <w:rsid w:val="00D23298"/>
    <w:rsid w:val="00D24FB6"/>
    <w:rsid w:val="00D24FE4"/>
    <w:rsid w:val="00D25267"/>
    <w:rsid w:val="00D25820"/>
    <w:rsid w:val="00D25990"/>
    <w:rsid w:val="00D2651F"/>
    <w:rsid w:val="00D2684A"/>
    <w:rsid w:val="00D3010C"/>
    <w:rsid w:val="00D30495"/>
    <w:rsid w:val="00D3196D"/>
    <w:rsid w:val="00D31EB3"/>
    <w:rsid w:val="00D326C1"/>
    <w:rsid w:val="00D3443A"/>
    <w:rsid w:val="00D34936"/>
    <w:rsid w:val="00D349B4"/>
    <w:rsid w:val="00D34A4C"/>
    <w:rsid w:val="00D34D6A"/>
    <w:rsid w:val="00D34DD5"/>
    <w:rsid w:val="00D34E70"/>
    <w:rsid w:val="00D35E08"/>
    <w:rsid w:val="00D401B1"/>
    <w:rsid w:val="00D404AC"/>
    <w:rsid w:val="00D41F8F"/>
    <w:rsid w:val="00D42B99"/>
    <w:rsid w:val="00D449A0"/>
    <w:rsid w:val="00D45F64"/>
    <w:rsid w:val="00D46059"/>
    <w:rsid w:val="00D46408"/>
    <w:rsid w:val="00D47283"/>
    <w:rsid w:val="00D47AAE"/>
    <w:rsid w:val="00D51897"/>
    <w:rsid w:val="00D53A7C"/>
    <w:rsid w:val="00D53BC5"/>
    <w:rsid w:val="00D53E1A"/>
    <w:rsid w:val="00D548CD"/>
    <w:rsid w:val="00D54CAF"/>
    <w:rsid w:val="00D56AE2"/>
    <w:rsid w:val="00D56F58"/>
    <w:rsid w:val="00D5799A"/>
    <w:rsid w:val="00D57D02"/>
    <w:rsid w:val="00D57D4F"/>
    <w:rsid w:val="00D60D82"/>
    <w:rsid w:val="00D61DEC"/>
    <w:rsid w:val="00D6349B"/>
    <w:rsid w:val="00D63CE9"/>
    <w:rsid w:val="00D63EC2"/>
    <w:rsid w:val="00D63F20"/>
    <w:rsid w:val="00D66230"/>
    <w:rsid w:val="00D66344"/>
    <w:rsid w:val="00D703D7"/>
    <w:rsid w:val="00D70463"/>
    <w:rsid w:val="00D70828"/>
    <w:rsid w:val="00D72A0F"/>
    <w:rsid w:val="00D736D0"/>
    <w:rsid w:val="00D73AD5"/>
    <w:rsid w:val="00D75D81"/>
    <w:rsid w:val="00D76017"/>
    <w:rsid w:val="00D80377"/>
    <w:rsid w:val="00D80FD8"/>
    <w:rsid w:val="00D81110"/>
    <w:rsid w:val="00D8219A"/>
    <w:rsid w:val="00D82464"/>
    <w:rsid w:val="00D829AD"/>
    <w:rsid w:val="00D82B98"/>
    <w:rsid w:val="00D82D02"/>
    <w:rsid w:val="00D83A42"/>
    <w:rsid w:val="00D84DFB"/>
    <w:rsid w:val="00D850A9"/>
    <w:rsid w:val="00D86647"/>
    <w:rsid w:val="00D8749C"/>
    <w:rsid w:val="00D90708"/>
    <w:rsid w:val="00D90C83"/>
    <w:rsid w:val="00D93F71"/>
    <w:rsid w:val="00D93FA8"/>
    <w:rsid w:val="00D940D1"/>
    <w:rsid w:val="00D96BFF"/>
    <w:rsid w:val="00D97F20"/>
    <w:rsid w:val="00DA2EFB"/>
    <w:rsid w:val="00DA3521"/>
    <w:rsid w:val="00DA3A38"/>
    <w:rsid w:val="00DA4F9E"/>
    <w:rsid w:val="00DA5F34"/>
    <w:rsid w:val="00DA65E2"/>
    <w:rsid w:val="00DB09DA"/>
    <w:rsid w:val="00DB0EFB"/>
    <w:rsid w:val="00DB1A5A"/>
    <w:rsid w:val="00DB274F"/>
    <w:rsid w:val="00DB2851"/>
    <w:rsid w:val="00DB2CB6"/>
    <w:rsid w:val="00DB359A"/>
    <w:rsid w:val="00DB4C83"/>
    <w:rsid w:val="00DB4C86"/>
    <w:rsid w:val="00DB4CD9"/>
    <w:rsid w:val="00DB538D"/>
    <w:rsid w:val="00DB6207"/>
    <w:rsid w:val="00DB6A99"/>
    <w:rsid w:val="00DC0DAD"/>
    <w:rsid w:val="00DC10CD"/>
    <w:rsid w:val="00DC1BA4"/>
    <w:rsid w:val="00DC1DB6"/>
    <w:rsid w:val="00DC38D9"/>
    <w:rsid w:val="00DC3AAB"/>
    <w:rsid w:val="00DC4CE2"/>
    <w:rsid w:val="00DC6CE1"/>
    <w:rsid w:val="00DC6D12"/>
    <w:rsid w:val="00DC7185"/>
    <w:rsid w:val="00DC7390"/>
    <w:rsid w:val="00DC73BB"/>
    <w:rsid w:val="00DC765C"/>
    <w:rsid w:val="00DC7DCF"/>
    <w:rsid w:val="00DD0718"/>
    <w:rsid w:val="00DD0932"/>
    <w:rsid w:val="00DD11C4"/>
    <w:rsid w:val="00DD1F27"/>
    <w:rsid w:val="00DD28F1"/>
    <w:rsid w:val="00DD3161"/>
    <w:rsid w:val="00DD3978"/>
    <w:rsid w:val="00DD3BB2"/>
    <w:rsid w:val="00DD3E95"/>
    <w:rsid w:val="00DD424C"/>
    <w:rsid w:val="00DD449E"/>
    <w:rsid w:val="00DD74AC"/>
    <w:rsid w:val="00DD7645"/>
    <w:rsid w:val="00DD79CA"/>
    <w:rsid w:val="00DE1422"/>
    <w:rsid w:val="00DE16C1"/>
    <w:rsid w:val="00DE1CF2"/>
    <w:rsid w:val="00DE28A8"/>
    <w:rsid w:val="00DE387B"/>
    <w:rsid w:val="00DE4037"/>
    <w:rsid w:val="00DE5DE8"/>
    <w:rsid w:val="00DE7AB0"/>
    <w:rsid w:val="00DF1FF2"/>
    <w:rsid w:val="00DF2995"/>
    <w:rsid w:val="00DF50DE"/>
    <w:rsid w:val="00DF5604"/>
    <w:rsid w:val="00DF6216"/>
    <w:rsid w:val="00E009B7"/>
    <w:rsid w:val="00E01128"/>
    <w:rsid w:val="00E026FA"/>
    <w:rsid w:val="00E028B3"/>
    <w:rsid w:val="00E029F8"/>
    <w:rsid w:val="00E02C42"/>
    <w:rsid w:val="00E02D18"/>
    <w:rsid w:val="00E04E1F"/>
    <w:rsid w:val="00E0504D"/>
    <w:rsid w:val="00E05A3A"/>
    <w:rsid w:val="00E06D1C"/>
    <w:rsid w:val="00E0760A"/>
    <w:rsid w:val="00E079F3"/>
    <w:rsid w:val="00E07E20"/>
    <w:rsid w:val="00E113E6"/>
    <w:rsid w:val="00E11884"/>
    <w:rsid w:val="00E130A9"/>
    <w:rsid w:val="00E14828"/>
    <w:rsid w:val="00E14850"/>
    <w:rsid w:val="00E14EB6"/>
    <w:rsid w:val="00E155AB"/>
    <w:rsid w:val="00E158A2"/>
    <w:rsid w:val="00E168A6"/>
    <w:rsid w:val="00E173FC"/>
    <w:rsid w:val="00E17D60"/>
    <w:rsid w:val="00E20F0C"/>
    <w:rsid w:val="00E22DB5"/>
    <w:rsid w:val="00E23810"/>
    <w:rsid w:val="00E253D4"/>
    <w:rsid w:val="00E25A7B"/>
    <w:rsid w:val="00E2619B"/>
    <w:rsid w:val="00E2669C"/>
    <w:rsid w:val="00E27B2A"/>
    <w:rsid w:val="00E3024A"/>
    <w:rsid w:val="00E30482"/>
    <w:rsid w:val="00E30BD7"/>
    <w:rsid w:val="00E31924"/>
    <w:rsid w:val="00E31DE6"/>
    <w:rsid w:val="00E32119"/>
    <w:rsid w:val="00E321CD"/>
    <w:rsid w:val="00E346F4"/>
    <w:rsid w:val="00E347E4"/>
    <w:rsid w:val="00E35891"/>
    <w:rsid w:val="00E35C41"/>
    <w:rsid w:val="00E37834"/>
    <w:rsid w:val="00E37B4D"/>
    <w:rsid w:val="00E37E72"/>
    <w:rsid w:val="00E402D5"/>
    <w:rsid w:val="00E43C41"/>
    <w:rsid w:val="00E4413B"/>
    <w:rsid w:val="00E47024"/>
    <w:rsid w:val="00E473A0"/>
    <w:rsid w:val="00E51A42"/>
    <w:rsid w:val="00E51BEE"/>
    <w:rsid w:val="00E52E62"/>
    <w:rsid w:val="00E5391C"/>
    <w:rsid w:val="00E5540B"/>
    <w:rsid w:val="00E555F6"/>
    <w:rsid w:val="00E55873"/>
    <w:rsid w:val="00E55EF7"/>
    <w:rsid w:val="00E562C5"/>
    <w:rsid w:val="00E571EF"/>
    <w:rsid w:val="00E60500"/>
    <w:rsid w:val="00E612A7"/>
    <w:rsid w:val="00E62B23"/>
    <w:rsid w:val="00E63DF0"/>
    <w:rsid w:val="00E64883"/>
    <w:rsid w:val="00E64909"/>
    <w:rsid w:val="00E64C4F"/>
    <w:rsid w:val="00E64DF3"/>
    <w:rsid w:val="00E651D9"/>
    <w:rsid w:val="00E654BE"/>
    <w:rsid w:val="00E6569C"/>
    <w:rsid w:val="00E66FD5"/>
    <w:rsid w:val="00E67242"/>
    <w:rsid w:val="00E70E17"/>
    <w:rsid w:val="00E72949"/>
    <w:rsid w:val="00E73025"/>
    <w:rsid w:val="00E73952"/>
    <w:rsid w:val="00E75E73"/>
    <w:rsid w:val="00E7615F"/>
    <w:rsid w:val="00E76E26"/>
    <w:rsid w:val="00E76E30"/>
    <w:rsid w:val="00E803BE"/>
    <w:rsid w:val="00E805E5"/>
    <w:rsid w:val="00E808F6"/>
    <w:rsid w:val="00E8103E"/>
    <w:rsid w:val="00E81474"/>
    <w:rsid w:val="00E833CB"/>
    <w:rsid w:val="00E838DB"/>
    <w:rsid w:val="00E83A70"/>
    <w:rsid w:val="00E84111"/>
    <w:rsid w:val="00E842AB"/>
    <w:rsid w:val="00E86EEA"/>
    <w:rsid w:val="00E87B9E"/>
    <w:rsid w:val="00E90C91"/>
    <w:rsid w:val="00E94173"/>
    <w:rsid w:val="00E9695A"/>
    <w:rsid w:val="00E97ECC"/>
    <w:rsid w:val="00E97F8A"/>
    <w:rsid w:val="00EA0631"/>
    <w:rsid w:val="00EA12AA"/>
    <w:rsid w:val="00EA34C8"/>
    <w:rsid w:val="00EA3F4D"/>
    <w:rsid w:val="00EA5CFD"/>
    <w:rsid w:val="00EA65D5"/>
    <w:rsid w:val="00EA68F0"/>
    <w:rsid w:val="00EA6937"/>
    <w:rsid w:val="00EA6C57"/>
    <w:rsid w:val="00EA791C"/>
    <w:rsid w:val="00EB51FE"/>
    <w:rsid w:val="00EC0B31"/>
    <w:rsid w:val="00EC14AC"/>
    <w:rsid w:val="00EC15A4"/>
    <w:rsid w:val="00EC3B58"/>
    <w:rsid w:val="00EC4D73"/>
    <w:rsid w:val="00EC6525"/>
    <w:rsid w:val="00EC664E"/>
    <w:rsid w:val="00EC784A"/>
    <w:rsid w:val="00EC7C05"/>
    <w:rsid w:val="00EC7D5F"/>
    <w:rsid w:val="00ED037A"/>
    <w:rsid w:val="00ED0773"/>
    <w:rsid w:val="00ED1916"/>
    <w:rsid w:val="00ED22B0"/>
    <w:rsid w:val="00ED444A"/>
    <w:rsid w:val="00ED64E6"/>
    <w:rsid w:val="00ED6A28"/>
    <w:rsid w:val="00ED73F0"/>
    <w:rsid w:val="00EE024C"/>
    <w:rsid w:val="00EE0FA1"/>
    <w:rsid w:val="00EE13EC"/>
    <w:rsid w:val="00EE294C"/>
    <w:rsid w:val="00EE40F2"/>
    <w:rsid w:val="00EE4383"/>
    <w:rsid w:val="00EE526C"/>
    <w:rsid w:val="00EE61D3"/>
    <w:rsid w:val="00EE639C"/>
    <w:rsid w:val="00EE6784"/>
    <w:rsid w:val="00EE6ADB"/>
    <w:rsid w:val="00EF02FF"/>
    <w:rsid w:val="00EF0496"/>
    <w:rsid w:val="00EF1283"/>
    <w:rsid w:val="00EF2AD5"/>
    <w:rsid w:val="00EF32D0"/>
    <w:rsid w:val="00EF4938"/>
    <w:rsid w:val="00EF55DB"/>
    <w:rsid w:val="00EF5DAA"/>
    <w:rsid w:val="00EF610B"/>
    <w:rsid w:val="00EF7073"/>
    <w:rsid w:val="00EF7D75"/>
    <w:rsid w:val="00F001B1"/>
    <w:rsid w:val="00F00EFD"/>
    <w:rsid w:val="00F019BC"/>
    <w:rsid w:val="00F030BE"/>
    <w:rsid w:val="00F0530C"/>
    <w:rsid w:val="00F05FE1"/>
    <w:rsid w:val="00F067ED"/>
    <w:rsid w:val="00F06935"/>
    <w:rsid w:val="00F105D2"/>
    <w:rsid w:val="00F109FE"/>
    <w:rsid w:val="00F126B0"/>
    <w:rsid w:val="00F12AB9"/>
    <w:rsid w:val="00F139F7"/>
    <w:rsid w:val="00F141B3"/>
    <w:rsid w:val="00F1428E"/>
    <w:rsid w:val="00F14FD6"/>
    <w:rsid w:val="00F16260"/>
    <w:rsid w:val="00F17CF4"/>
    <w:rsid w:val="00F17D28"/>
    <w:rsid w:val="00F200B9"/>
    <w:rsid w:val="00F24726"/>
    <w:rsid w:val="00F247B0"/>
    <w:rsid w:val="00F251BC"/>
    <w:rsid w:val="00F258AD"/>
    <w:rsid w:val="00F25929"/>
    <w:rsid w:val="00F25A4F"/>
    <w:rsid w:val="00F269E8"/>
    <w:rsid w:val="00F26DA5"/>
    <w:rsid w:val="00F270DF"/>
    <w:rsid w:val="00F27924"/>
    <w:rsid w:val="00F30C66"/>
    <w:rsid w:val="00F31873"/>
    <w:rsid w:val="00F32808"/>
    <w:rsid w:val="00F32F75"/>
    <w:rsid w:val="00F333CD"/>
    <w:rsid w:val="00F33941"/>
    <w:rsid w:val="00F33AE6"/>
    <w:rsid w:val="00F34230"/>
    <w:rsid w:val="00F34351"/>
    <w:rsid w:val="00F346B2"/>
    <w:rsid w:val="00F360D5"/>
    <w:rsid w:val="00F3626A"/>
    <w:rsid w:val="00F400D7"/>
    <w:rsid w:val="00F406EB"/>
    <w:rsid w:val="00F41180"/>
    <w:rsid w:val="00F41F72"/>
    <w:rsid w:val="00F42221"/>
    <w:rsid w:val="00F425E0"/>
    <w:rsid w:val="00F426AE"/>
    <w:rsid w:val="00F43A18"/>
    <w:rsid w:val="00F45897"/>
    <w:rsid w:val="00F45ADC"/>
    <w:rsid w:val="00F518CA"/>
    <w:rsid w:val="00F51D0E"/>
    <w:rsid w:val="00F524EE"/>
    <w:rsid w:val="00F5260F"/>
    <w:rsid w:val="00F53AD1"/>
    <w:rsid w:val="00F54905"/>
    <w:rsid w:val="00F54A36"/>
    <w:rsid w:val="00F54CAA"/>
    <w:rsid w:val="00F55471"/>
    <w:rsid w:val="00F55676"/>
    <w:rsid w:val="00F56323"/>
    <w:rsid w:val="00F579AB"/>
    <w:rsid w:val="00F57EA1"/>
    <w:rsid w:val="00F604FE"/>
    <w:rsid w:val="00F611E8"/>
    <w:rsid w:val="00F6148D"/>
    <w:rsid w:val="00F6161B"/>
    <w:rsid w:val="00F61A30"/>
    <w:rsid w:val="00F6220D"/>
    <w:rsid w:val="00F63E84"/>
    <w:rsid w:val="00F641FE"/>
    <w:rsid w:val="00F651BD"/>
    <w:rsid w:val="00F66089"/>
    <w:rsid w:val="00F6695C"/>
    <w:rsid w:val="00F7086B"/>
    <w:rsid w:val="00F71124"/>
    <w:rsid w:val="00F71910"/>
    <w:rsid w:val="00F72CFD"/>
    <w:rsid w:val="00F74B25"/>
    <w:rsid w:val="00F74C7C"/>
    <w:rsid w:val="00F759EF"/>
    <w:rsid w:val="00F76C85"/>
    <w:rsid w:val="00F774A3"/>
    <w:rsid w:val="00F77773"/>
    <w:rsid w:val="00F805FA"/>
    <w:rsid w:val="00F80662"/>
    <w:rsid w:val="00F80E4D"/>
    <w:rsid w:val="00F811EC"/>
    <w:rsid w:val="00F835B8"/>
    <w:rsid w:val="00F858F5"/>
    <w:rsid w:val="00F85A6A"/>
    <w:rsid w:val="00F86C01"/>
    <w:rsid w:val="00F8769A"/>
    <w:rsid w:val="00F916F1"/>
    <w:rsid w:val="00F92759"/>
    <w:rsid w:val="00F93794"/>
    <w:rsid w:val="00F94396"/>
    <w:rsid w:val="00F94C90"/>
    <w:rsid w:val="00F969E4"/>
    <w:rsid w:val="00F9708D"/>
    <w:rsid w:val="00F97C62"/>
    <w:rsid w:val="00F97DFB"/>
    <w:rsid w:val="00FA05E5"/>
    <w:rsid w:val="00FA084A"/>
    <w:rsid w:val="00FA19F9"/>
    <w:rsid w:val="00FA2E56"/>
    <w:rsid w:val="00FA4799"/>
    <w:rsid w:val="00FA5C1E"/>
    <w:rsid w:val="00FA622C"/>
    <w:rsid w:val="00FA6516"/>
    <w:rsid w:val="00FA6663"/>
    <w:rsid w:val="00FA718C"/>
    <w:rsid w:val="00FA76A8"/>
    <w:rsid w:val="00FA779B"/>
    <w:rsid w:val="00FA7CB7"/>
    <w:rsid w:val="00FB03B1"/>
    <w:rsid w:val="00FB0B2A"/>
    <w:rsid w:val="00FB29D9"/>
    <w:rsid w:val="00FB315B"/>
    <w:rsid w:val="00FB31A7"/>
    <w:rsid w:val="00FB3737"/>
    <w:rsid w:val="00FB418C"/>
    <w:rsid w:val="00FB44C7"/>
    <w:rsid w:val="00FB4D8C"/>
    <w:rsid w:val="00FB5520"/>
    <w:rsid w:val="00FB5ADF"/>
    <w:rsid w:val="00FB6308"/>
    <w:rsid w:val="00FB6910"/>
    <w:rsid w:val="00FB7C81"/>
    <w:rsid w:val="00FC0B57"/>
    <w:rsid w:val="00FC2EF0"/>
    <w:rsid w:val="00FC309B"/>
    <w:rsid w:val="00FC6C5B"/>
    <w:rsid w:val="00FD0CD8"/>
    <w:rsid w:val="00FD0D1D"/>
    <w:rsid w:val="00FD156B"/>
    <w:rsid w:val="00FD3879"/>
    <w:rsid w:val="00FD4E85"/>
    <w:rsid w:val="00FD7A59"/>
    <w:rsid w:val="00FD7A97"/>
    <w:rsid w:val="00FE1261"/>
    <w:rsid w:val="00FE193A"/>
    <w:rsid w:val="00FE1DC6"/>
    <w:rsid w:val="00FE214C"/>
    <w:rsid w:val="00FE2895"/>
    <w:rsid w:val="00FE3501"/>
    <w:rsid w:val="00FE3D6F"/>
    <w:rsid w:val="00FE45E1"/>
    <w:rsid w:val="00FE4B0B"/>
    <w:rsid w:val="00FE54C2"/>
    <w:rsid w:val="00FE6387"/>
    <w:rsid w:val="00FE6ADA"/>
    <w:rsid w:val="00FF07E7"/>
    <w:rsid w:val="00FF0943"/>
    <w:rsid w:val="00FF162B"/>
    <w:rsid w:val="00FF3987"/>
    <w:rsid w:val="00FF3D45"/>
    <w:rsid w:val="00FF3F93"/>
    <w:rsid w:val="00FF4001"/>
    <w:rsid w:val="00FF5395"/>
    <w:rsid w:val="00FF5D60"/>
    <w:rsid w:val="00FF7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mso-position-vertical-relative:line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19B3A3D3"/>
  <w15:chartTrackingRefBased/>
  <w15:docId w15:val="{FDEA0579-E646-4D08-BFD0-BEE9DE23B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3">
    <w:name w:val="Normal"/>
    <w:qFormat/>
    <w:rsid w:val="00B356EF"/>
    <w:pPr>
      <w:spacing w:line="360" w:lineRule="auto"/>
      <w:ind w:firstLine="567"/>
      <w:jc w:val="both"/>
    </w:pPr>
    <w:rPr>
      <w:sz w:val="24"/>
      <w:szCs w:val="24"/>
    </w:rPr>
  </w:style>
  <w:style w:type="paragraph" w:styleId="1">
    <w:name w:val="heading 1"/>
    <w:aliases w:val="1 (ГОСТ),Глава 1"/>
    <w:basedOn w:val="a3"/>
    <w:next w:val="a3"/>
    <w:link w:val="10"/>
    <w:qFormat/>
    <w:rsid w:val="00100C55"/>
    <w:pPr>
      <w:keepNext/>
      <w:pageBreakBefore/>
      <w:numPr>
        <w:numId w:val="2"/>
      </w:numPr>
      <w:tabs>
        <w:tab w:val="left" w:pos="1134"/>
      </w:tabs>
      <w:outlineLvl w:val="0"/>
    </w:pPr>
    <w:rPr>
      <w:b/>
      <w:sz w:val="28"/>
      <w:szCs w:val="20"/>
      <w:lang w:val="x-none" w:eastAsia="en-US"/>
    </w:rPr>
  </w:style>
  <w:style w:type="paragraph" w:styleId="2">
    <w:name w:val="heading 2"/>
    <w:aliases w:val="Ïîäðàçäåë,2 (ГОСТ),раздел 2,подразд,2ур,2,22,A,A.B.C.,CHS,Gliederung2,H,H2,H2 Знак,H2-Heading 2,H21,H22,HD2,Header2,Heading 2 Hidden,Heading Indent No L2,Heading2,Level 2 Topic Heading,Major,Numbered text 3,RTC,h2,heading 2,heading2,iz2,l2"/>
    <w:basedOn w:val="1"/>
    <w:next w:val="a3"/>
    <w:link w:val="21"/>
    <w:qFormat/>
    <w:rsid w:val="00537821"/>
    <w:pPr>
      <w:pageBreakBefore w:val="0"/>
      <w:widowControl w:val="0"/>
      <w:numPr>
        <w:ilvl w:val="1"/>
      </w:numPr>
      <w:tabs>
        <w:tab w:val="clear" w:pos="1135"/>
      </w:tabs>
      <w:outlineLvl w:val="1"/>
    </w:pPr>
    <w:rPr>
      <w:sz w:val="24"/>
    </w:rPr>
  </w:style>
  <w:style w:type="paragraph" w:styleId="3">
    <w:name w:val="heading 3"/>
    <w:aliases w:val="Ïóíêò,раздел 3,Заголовок 3 Знак,Header 3,e-пункт,пункт,3 (ГОСТ)"/>
    <w:basedOn w:val="2"/>
    <w:next w:val="a4"/>
    <w:autoRedefine/>
    <w:qFormat/>
    <w:rsid w:val="000B7F7B"/>
    <w:pPr>
      <w:widowControl/>
      <w:numPr>
        <w:ilvl w:val="2"/>
      </w:numPr>
      <w:suppressAutoHyphens/>
      <w:spacing w:before="240" w:after="120"/>
      <w:jc w:val="left"/>
      <w:outlineLvl w:val="2"/>
    </w:pPr>
    <w:rPr>
      <w:b w:val="0"/>
    </w:rPr>
  </w:style>
  <w:style w:type="paragraph" w:styleId="4">
    <w:name w:val="heading 4"/>
    <w:aliases w:val="Ïîäïóíêò,раздел 4,прилож."/>
    <w:basedOn w:val="2"/>
    <w:next w:val="a3"/>
    <w:qFormat/>
    <w:rsid w:val="008B3A94"/>
    <w:pPr>
      <w:numPr>
        <w:ilvl w:val="3"/>
      </w:numPr>
      <w:outlineLvl w:val="3"/>
    </w:pPr>
    <w:rPr>
      <w:b w:val="0"/>
      <w:iCs/>
    </w:rPr>
  </w:style>
  <w:style w:type="paragraph" w:styleId="5">
    <w:name w:val="heading 5"/>
    <w:basedOn w:val="2"/>
    <w:next w:val="a3"/>
    <w:qFormat/>
    <w:rsid w:val="00A45CDA"/>
    <w:pPr>
      <w:numPr>
        <w:ilvl w:val="4"/>
      </w:numPr>
      <w:outlineLvl w:val="4"/>
    </w:pPr>
    <w:rPr>
      <w:iCs/>
    </w:rPr>
  </w:style>
  <w:style w:type="paragraph" w:styleId="6">
    <w:name w:val="heading 6"/>
    <w:basedOn w:val="2"/>
    <w:next w:val="a3"/>
    <w:qFormat/>
    <w:rsid w:val="00A45CDA"/>
    <w:pPr>
      <w:numPr>
        <w:ilvl w:val="5"/>
      </w:numPr>
      <w:outlineLvl w:val="5"/>
    </w:pPr>
  </w:style>
  <w:style w:type="paragraph" w:styleId="7">
    <w:name w:val="heading 7"/>
    <w:basedOn w:val="2"/>
    <w:next w:val="a3"/>
    <w:qFormat/>
    <w:rsid w:val="00A45CDA"/>
    <w:pPr>
      <w:numPr>
        <w:ilvl w:val="6"/>
      </w:numPr>
      <w:outlineLvl w:val="6"/>
    </w:pPr>
    <w:rPr>
      <w:rFonts w:ascii="Arial" w:hAnsi="Arial"/>
    </w:rPr>
  </w:style>
  <w:style w:type="paragraph" w:styleId="8">
    <w:name w:val="heading 8"/>
    <w:basedOn w:val="2"/>
    <w:next w:val="a3"/>
    <w:qFormat/>
    <w:rsid w:val="00A45CDA"/>
    <w:pPr>
      <w:numPr>
        <w:ilvl w:val="7"/>
      </w:numPr>
      <w:outlineLvl w:val="7"/>
    </w:pPr>
    <w:rPr>
      <w:iCs/>
    </w:rPr>
  </w:style>
  <w:style w:type="paragraph" w:styleId="9">
    <w:name w:val="heading 9"/>
    <w:basedOn w:val="2"/>
    <w:next w:val="a3"/>
    <w:qFormat/>
    <w:rsid w:val="00A45CDA"/>
    <w:pPr>
      <w:numPr>
        <w:ilvl w:val="8"/>
      </w:numPr>
      <w:spacing w:after="60"/>
      <w:outlineLvl w:val="8"/>
    </w:p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21">
    <w:name w:val="Заголовок 2 Знак1"/>
    <w:aliases w:val="Ïîäðàçäåë Знак,2 (ГОСТ) Знак,раздел 2 Знак,подразд Знак,2ур Знак,2 Знак,22 Знак,A Знак,A.B.C. Знак,CHS Знак,Gliederung2 Знак,H Знак,H2 Знак1,H2 Знак Знак,H2-Heading 2 Знак,H21 Знак,H22 Знак,HD2 Знак,Header2 Знак,Heading 2 Hidden Знак"/>
    <w:link w:val="2"/>
    <w:rsid w:val="00537821"/>
    <w:rPr>
      <w:b/>
      <w:sz w:val="24"/>
      <w:lang w:val="x-none" w:eastAsia="en-US"/>
    </w:rPr>
  </w:style>
  <w:style w:type="paragraph" w:customStyle="1" w:styleId="a4">
    <w:name w:val="ГОСТ"/>
    <w:basedOn w:val="2"/>
    <w:link w:val="a8"/>
    <w:rsid w:val="00695CAD"/>
    <w:pPr>
      <w:keepNext w:val="0"/>
      <w:numPr>
        <w:ilvl w:val="0"/>
        <w:numId w:val="0"/>
      </w:numPr>
      <w:spacing w:before="120"/>
      <w:ind w:firstLine="567"/>
      <w:outlineLvl w:val="9"/>
    </w:pPr>
  </w:style>
  <w:style w:type="paragraph" w:styleId="a9">
    <w:name w:val="header"/>
    <w:aliases w:val="Aa?oiee eieiioeooe,Âåðõíèé êîëîíòèòóë"/>
    <w:basedOn w:val="a3"/>
    <w:link w:val="aa"/>
    <w:uiPriority w:val="99"/>
    <w:rsid w:val="007E3996"/>
    <w:pPr>
      <w:tabs>
        <w:tab w:val="center" w:pos="4677"/>
        <w:tab w:val="right" w:pos="9355"/>
      </w:tabs>
    </w:pPr>
    <w:rPr>
      <w:lang w:val="x-none" w:eastAsia="x-none"/>
    </w:rPr>
  </w:style>
  <w:style w:type="paragraph" w:styleId="ab">
    <w:name w:val="footer"/>
    <w:basedOn w:val="a3"/>
    <w:rsid w:val="007E3996"/>
    <w:pPr>
      <w:tabs>
        <w:tab w:val="center" w:pos="4677"/>
        <w:tab w:val="right" w:pos="9355"/>
      </w:tabs>
    </w:pPr>
  </w:style>
  <w:style w:type="character" w:styleId="ac">
    <w:name w:val="page number"/>
    <w:basedOn w:val="a5"/>
    <w:rsid w:val="007E3996"/>
  </w:style>
  <w:style w:type="paragraph" w:styleId="20">
    <w:name w:val="toc 2"/>
    <w:basedOn w:val="12"/>
    <w:next w:val="a3"/>
    <w:uiPriority w:val="39"/>
    <w:rsid w:val="00EA6C57"/>
    <w:pPr>
      <w:ind w:left="1701"/>
    </w:pPr>
    <w:rPr>
      <w:b w:val="0"/>
    </w:rPr>
  </w:style>
  <w:style w:type="paragraph" w:styleId="12">
    <w:name w:val="toc 1"/>
    <w:next w:val="3"/>
    <w:uiPriority w:val="39"/>
    <w:rsid w:val="00E81474"/>
    <w:pPr>
      <w:ind w:left="1134" w:right="1134" w:hanging="567"/>
    </w:pPr>
    <w:rPr>
      <w:b/>
      <w:bCs/>
      <w:sz w:val="24"/>
      <w:szCs w:val="24"/>
    </w:rPr>
  </w:style>
  <w:style w:type="paragraph" w:styleId="30">
    <w:name w:val="toc 3"/>
    <w:basedOn w:val="20"/>
    <w:next w:val="a3"/>
    <w:uiPriority w:val="39"/>
    <w:rsid w:val="00C63DF2"/>
    <w:pPr>
      <w:ind w:left="2268" w:right="567"/>
    </w:pPr>
    <w:rPr>
      <w:iCs/>
    </w:rPr>
  </w:style>
  <w:style w:type="paragraph" w:styleId="40">
    <w:name w:val="toc 4"/>
    <w:basedOn w:val="a3"/>
    <w:next w:val="a3"/>
    <w:uiPriority w:val="39"/>
    <w:rsid w:val="00D24FE4"/>
    <w:pPr>
      <w:ind w:left="720"/>
      <w:jc w:val="left"/>
    </w:pPr>
    <w:rPr>
      <w:sz w:val="18"/>
      <w:szCs w:val="18"/>
    </w:rPr>
  </w:style>
  <w:style w:type="paragraph" w:styleId="50">
    <w:name w:val="toc 5"/>
    <w:basedOn w:val="a3"/>
    <w:next w:val="a3"/>
    <w:uiPriority w:val="39"/>
    <w:rsid w:val="00D24FE4"/>
    <w:pPr>
      <w:ind w:left="960"/>
      <w:jc w:val="left"/>
    </w:pPr>
    <w:rPr>
      <w:sz w:val="18"/>
      <w:szCs w:val="18"/>
    </w:rPr>
  </w:style>
  <w:style w:type="paragraph" w:styleId="60">
    <w:name w:val="toc 6"/>
    <w:basedOn w:val="a3"/>
    <w:next w:val="a3"/>
    <w:uiPriority w:val="39"/>
    <w:rsid w:val="00D24FE4"/>
    <w:pPr>
      <w:ind w:left="1200"/>
      <w:jc w:val="left"/>
    </w:pPr>
    <w:rPr>
      <w:sz w:val="18"/>
      <w:szCs w:val="18"/>
    </w:rPr>
  </w:style>
  <w:style w:type="paragraph" w:styleId="70">
    <w:name w:val="toc 7"/>
    <w:basedOn w:val="a3"/>
    <w:next w:val="a3"/>
    <w:uiPriority w:val="39"/>
    <w:locked/>
    <w:rsid w:val="00D24FE4"/>
    <w:pPr>
      <w:ind w:left="1440"/>
      <w:jc w:val="left"/>
    </w:pPr>
    <w:rPr>
      <w:sz w:val="18"/>
      <w:szCs w:val="18"/>
    </w:rPr>
  </w:style>
  <w:style w:type="paragraph" w:styleId="80">
    <w:name w:val="toc 8"/>
    <w:basedOn w:val="a3"/>
    <w:next w:val="a3"/>
    <w:uiPriority w:val="39"/>
    <w:locked/>
    <w:rsid w:val="00D24FE4"/>
    <w:pPr>
      <w:ind w:left="1680"/>
      <w:jc w:val="left"/>
    </w:pPr>
    <w:rPr>
      <w:sz w:val="18"/>
      <w:szCs w:val="18"/>
    </w:rPr>
  </w:style>
  <w:style w:type="paragraph" w:styleId="90">
    <w:name w:val="toc 9"/>
    <w:basedOn w:val="a3"/>
    <w:next w:val="a3"/>
    <w:uiPriority w:val="39"/>
    <w:locked/>
    <w:rsid w:val="00D24FE4"/>
    <w:pPr>
      <w:ind w:left="1920"/>
      <w:jc w:val="left"/>
    </w:pPr>
    <w:rPr>
      <w:sz w:val="18"/>
      <w:szCs w:val="18"/>
    </w:rPr>
  </w:style>
  <w:style w:type="paragraph" w:styleId="ad">
    <w:name w:val="toa heading"/>
    <w:basedOn w:val="a3"/>
    <w:next w:val="a3"/>
    <w:semiHidden/>
    <w:rsid w:val="00D24FE4"/>
    <w:pPr>
      <w:spacing w:before="120"/>
    </w:pPr>
    <w:rPr>
      <w:rFonts w:ascii="Arial" w:hAnsi="Arial" w:cs="Arial"/>
      <w:b/>
      <w:bCs/>
      <w:lang w:eastAsia="en-US"/>
    </w:rPr>
  </w:style>
  <w:style w:type="paragraph" w:styleId="a">
    <w:name w:val="List Bullet"/>
    <w:basedOn w:val="a4"/>
    <w:rsid w:val="00391914"/>
    <w:pPr>
      <w:numPr>
        <w:numId w:val="3"/>
      </w:numPr>
      <w:suppressLineNumbers/>
      <w:tabs>
        <w:tab w:val="clear" w:pos="360"/>
        <w:tab w:val="left" w:pos="993"/>
      </w:tabs>
      <w:ind w:left="993" w:hanging="426"/>
    </w:pPr>
  </w:style>
  <w:style w:type="paragraph" w:customStyle="1" w:styleId="ae">
    <w:name w:val="Название"/>
    <w:basedOn w:val="a3"/>
    <w:link w:val="af"/>
    <w:qFormat/>
    <w:rsid w:val="00424720"/>
    <w:pPr>
      <w:pageBreakBefore/>
      <w:ind w:right="28"/>
      <w:jc w:val="center"/>
    </w:pPr>
    <w:rPr>
      <w:rFonts w:ascii="Arial" w:hAnsi="Arial"/>
      <w:b/>
      <w:bCs/>
      <w:sz w:val="28"/>
      <w:szCs w:val="20"/>
    </w:rPr>
  </w:style>
  <w:style w:type="character" w:customStyle="1" w:styleId="af">
    <w:name w:val="Название Знак"/>
    <w:link w:val="ae"/>
    <w:rsid w:val="00424720"/>
    <w:rPr>
      <w:rFonts w:ascii="Arial" w:hAnsi="Arial"/>
      <w:b/>
      <w:bCs/>
      <w:sz w:val="28"/>
      <w:lang w:val="ru-RU" w:eastAsia="ru-RU" w:bidi="ar-SA"/>
    </w:rPr>
  </w:style>
  <w:style w:type="paragraph" w:styleId="a0">
    <w:name w:val="List Number"/>
    <w:basedOn w:val="a3"/>
    <w:rsid w:val="007008B1"/>
    <w:pPr>
      <w:numPr>
        <w:ilvl w:val="1"/>
        <w:numId w:val="1"/>
      </w:numPr>
      <w:suppressLineNumbers/>
    </w:pPr>
    <w:rPr>
      <w:szCs w:val="20"/>
      <w:lang w:eastAsia="en-US"/>
    </w:rPr>
  </w:style>
  <w:style w:type="paragraph" w:styleId="af0">
    <w:name w:val="caption"/>
    <w:basedOn w:val="a3"/>
    <w:next w:val="a3"/>
    <w:link w:val="af1"/>
    <w:qFormat/>
    <w:rsid w:val="00EE526C"/>
    <w:pPr>
      <w:spacing w:after="120"/>
      <w:jc w:val="center"/>
    </w:pPr>
    <w:rPr>
      <w:rFonts w:cs="Arial"/>
      <w:bCs/>
    </w:rPr>
  </w:style>
  <w:style w:type="paragraph" w:styleId="af2">
    <w:name w:val="table of authorities"/>
    <w:basedOn w:val="a3"/>
    <w:next w:val="a3"/>
    <w:semiHidden/>
    <w:rsid w:val="00D24FE4"/>
    <w:pPr>
      <w:ind w:left="200" w:hanging="200"/>
    </w:pPr>
    <w:rPr>
      <w:rFonts w:ascii="Arial" w:hAnsi="Arial"/>
      <w:sz w:val="20"/>
      <w:szCs w:val="20"/>
      <w:lang w:eastAsia="en-US"/>
    </w:rPr>
  </w:style>
  <w:style w:type="character" w:styleId="af3">
    <w:name w:val="annotation reference"/>
    <w:semiHidden/>
    <w:rsid w:val="00D24FE4"/>
    <w:rPr>
      <w:sz w:val="16"/>
    </w:rPr>
  </w:style>
  <w:style w:type="paragraph" w:styleId="af4">
    <w:name w:val="annotation text"/>
    <w:basedOn w:val="a3"/>
    <w:semiHidden/>
    <w:locked/>
    <w:rsid w:val="00D24FE4"/>
    <w:rPr>
      <w:rFonts w:ascii="Arial" w:hAnsi="Arial"/>
      <w:sz w:val="20"/>
      <w:szCs w:val="20"/>
      <w:lang w:eastAsia="en-US"/>
    </w:rPr>
  </w:style>
  <w:style w:type="paragraph" w:customStyle="1" w:styleId="af5">
    <w:name w:val="Приложение"/>
    <w:basedOn w:val="1"/>
    <w:rsid w:val="00BE0C52"/>
    <w:pPr>
      <w:numPr>
        <w:numId w:val="0"/>
      </w:numPr>
      <w:spacing w:after="120" w:line="240" w:lineRule="auto"/>
      <w:jc w:val="center"/>
    </w:pPr>
    <w:rPr>
      <w:bCs/>
      <w:szCs w:val="28"/>
      <w:lang w:eastAsia="ru-RU"/>
    </w:rPr>
  </w:style>
  <w:style w:type="paragraph" w:styleId="af6">
    <w:name w:val="table of figures"/>
    <w:basedOn w:val="a3"/>
    <w:next w:val="a3"/>
    <w:semiHidden/>
    <w:rsid w:val="009B3F01"/>
  </w:style>
  <w:style w:type="paragraph" w:styleId="af7">
    <w:name w:val="Document Map"/>
    <w:basedOn w:val="a3"/>
    <w:semiHidden/>
    <w:rsid w:val="006451D8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af8">
    <w:name w:val="ГОСТ влево"/>
    <w:basedOn w:val="a3"/>
    <w:rsid w:val="00C17B60"/>
    <w:pPr>
      <w:spacing w:before="120"/>
      <w:jc w:val="left"/>
    </w:pPr>
    <w:rPr>
      <w:rFonts w:cs="Arial"/>
      <w:szCs w:val="20"/>
    </w:rPr>
  </w:style>
  <w:style w:type="paragraph" w:customStyle="1" w:styleId="af9">
    <w:name w:val="ГОСТ вправо"/>
    <w:basedOn w:val="a4"/>
    <w:rsid w:val="00C17B60"/>
    <w:pPr>
      <w:jc w:val="right"/>
    </w:pPr>
  </w:style>
  <w:style w:type="paragraph" w:customStyle="1" w:styleId="afa">
    <w:name w:val="ГОСТ по центру"/>
    <w:basedOn w:val="af8"/>
    <w:rsid w:val="00C17B60"/>
    <w:pPr>
      <w:jc w:val="center"/>
    </w:pPr>
    <w:rPr>
      <w:rFonts w:cs="Times New Roman"/>
    </w:rPr>
  </w:style>
  <w:style w:type="paragraph" w:customStyle="1" w:styleId="Image">
    <w:name w:val="Рис Image"/>
    <w:basedOn w:val="a4"/>
    <w:rsid w:val="00F17D28"/>
    <w:pPr>
      <w:keepNext/>
      <w:ind w:hanging="142"/>
      <w:jc w:val="center"/>
    </w:pPr>
  </w:style>
  <w:style w:type="paragraph" w:customStyle="1" w:styleId="afb">
    <w:name w:val="Рис подпись"/>
    <w:basedOn w:val="Image"/>
    <w:next w:val="a4"/>
    <w:rsid w:val="00F17D28"/>
  </w:style>
  <w:style w:type="paragraph" w:customStyle="1" w:styleId="afc">
    <w:name w:val="табл"/>
    <w:basedOn w:val="a3"/>
    <w:rsid w:val="00421C67"/>
    <w:pPr>
      <w:jc w:val="left"/>
    </w:pPr>
  </w:style>
  <w:style w:type="character" w:styleId="afd">
    <w:name w:val="FollowedHyperlink"/>
    <w:rsid w:val="00320824"/>
    <w:rPr>
      <w:color w:val="800080"/>
      <w:u w:val="single"/>
    </w:rPr>
  </w:style>
  <w:style w:type="character" w:customStyle="1" w:styleId="afe">
    <w:name w:val="Знак"/>
    <w:rsid w:val="00320824"/>
    <w:rPr>
      <w:rFonts w:ascii="Arial" w:hAnsi="Arial" w:cs="Arial"/>
      <w:sz w:val="24"/>
      <w:lang w:val="ru-RU" w:eastAsia="en-US" w:bidi="ar-SA"/>
    </w:rPr>
  </w:style>
  <w:style w:type="paragraph" w:customStyle="1" w:styleId="aff">
    <w:name w:val="Внимание"/>
    <w:basedOn w:val="a3"/>
    <w:link w:val="aff0"/>
    <w:rsid w:val="00320824"/>
    <w:pPr>
      <w:tabs>
        <w:tab w:val="left" w:pos="1418"/>
        <w:tab w:val="left" w:pos="1701"/>
      </w:tabs>
      <w:ind w:firstLine="709"/>
    </w:pPr>
    <w:rPr>
      <w:rFonts w:ascii="Arial" w:hAnsi="Arial" w:cs="Arial"/>
      <w:b/>
      <w:u w:val="single"/>
      <w:lang w:eastAsia="en-US"/>
    </w:rPr>
  </w:style>
  <w:style w:type="character" w:customStyle="1" w:styleId="aff0">
    <w:name w:val="Внимание Знак"/>
    <w:link w:val="aff"/>
    <w:rsid w:val="00320824"/>
    <w:rPr>
      <w:rFonts w:ascii="Arial" w:hAnsi="Arial" w:cs="Arial"/>
      <w:b/>
      <w:sz w:val="24"/>
      <w:szCs w:val="24"/>
      <w:u w:val="single"/>
      <w:lang w:val="ru-RU" w:eastAsia="en-US" w:bidi="ar-SA"/>
    </w:rPr>
  </w:style>
  <w:style w:type="paragraph" w:styleId="aff1">
    <w:name w:val="Title"/>
    <w:basedOn w:val="1"/>
    <w:rsid w:val="00320824"/>
    <w:pPr>
      <w:numPr>
        <w:numId w:val="0"/>
      </w:numPr>
      <w:tabs>
        <w:tab w:val="clear" w:pos="1134"/>
        <w:tab w:val="left" w:pos="1418"/>
      </w:tabs>
      <w:ind w:firstLine="737"/>
      <w:jc w:val="left"/>
    </w:pPr>
    <w:rPr>
      <w:b w:val="0"/>
      <w:sz w:val="24"/>
      <w:szCs w:val="28"/>
    </w:rPr>
  </w:style>
  <w:style w:type="paragraph" w:customStyle="1" w:styleId="aff2">
    <w:name w:val="Рисунок"/>
    <w:basedOn w:val="a3"/>
    <w:rsid w:val="00320824"/>
    <w:pPr>
      <w:keepNext/>
      <w:tabs>
        <w:tab w:val="left" w:pos="1418"/>
        <w:tab w:val="left" w:pos="1701"/>
      </w:tabs>
      <w:jc w:val="center"/>
    </w:pPr>
    <w:rPr>
      <w:rFonts w:cs="Arial"/>
      <w:szCs w:val="20"/>
      <w:lang w:eastAsia="en-US"/>
    </w:rPr>
  </w:style>
  <w:style w:type="paragraph" w:styleId="aff3">
    <w:name w:val="Body Text"/>
    <w:aliases w:val="Основной текст Знак Знак"/>
    <w:basedOn w:val="a3"/>
    <w:link w:val="aff4"/>
    <w:rsid w:val="00A22E87"/>
    <w:pPr>
      <w:ind w:firstLine="737"/>
    </w:pPr>
    <w:rPr>
      <w:szCs w:val="16"/>
    </w:rPr>
  </w:style>
  <w:style w:type="character" w:styleId="aff5">
    <w:name w:val="Hyperlink"/>
    <w:uiPriority w:val="99"/>
    <w:rsid w:val="004765BF"/>
    <w:rPr>
      <w:color w:val="0000FF"/>
      <w:u w:val="single"/>
    </w:rPr>
  </w:style>
  <w:style w:type="table" w:styleId="aff6">
    <w:name w:val="Table Grid"/>
    <w:basedOn w:val="a6"/>
    <w:uiPriority w:val="39"/>
    <w:rsid w:val="00AD41A0"/>
    <w:pPr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91">
    <w:name w:val="Табл 9пункт"/>
    <w:basedOn w:val="a3"/>
    <w:locked/>
    <w:rsid w:val="00D56F58"/>
    <w:pPr>
      <w:jc w:val="center"/>
    </w:pPr>
    <w:rPr>
      <w:sz w:val="18"/>
    </w:rPr>
  </w:style>
  <w:style w:type="paragraph" w:customStyle="1" w:styleId="3Arial">
    <w:name w:val="Стиль Заголовок 3 + Arial"/>
    <w:basedOn w:val="3"/>
    <w:rsid w:val="00913D6B"/>
    <w:pPr>
      <w:keepNext w:val="0"/>
      <w:numPr>
        <w:ilvl w:val="0"/>
        <w:numId w:val="0"/>
      </w:numPr>
      <w:tabs>
        <w:tab w:val="num" w:pos="1211"/>
      </w:tabs>
      <w:spacing w:line="240" w:lineRule="auto"/>
      <w:ind w:left="1338" w:hanging="360"/>
    </w:pPr>
    <w:rPr>
      <w:snapToGrid w:val="0"/>
      <w:sz w:val="28"/>
      <w:lang w:eastAsia="ru-RU"/>
    </w:rPr>
  </w:style>
  <w:style w:type="character" w:customStyle="1" w:styleId="a8">
    <w:name w:val="ГОСТ Знак"/>
    <w:basedOn w:val="21"/>
    <w:link w:val="a4"/>
    <w:rsid w:val="00695CAD"/>
    <w:rPr>
      <w:b/>
      <w:sz w:val="24"/>
      <w:lang w:val="x-none" w:eastAsia="en-US"/>
    </w:rPr>
  </w:style>
  <w:style w:type="paragraph" w:styleId="aff7">
    <w:name w:val="annotation subject"/>
    <w:basedOn w:val="af4"/>
    <w:next w:val="af4"/>
    <w:semiHidden/>
    <w:rsid w:val="009602F0"/>
    <w:rPr>
      <w:b/>
      <w:bCs/>
      <w:lang w:eastAsia="ru-RU"/>
    </w:rPr>
  </w:style>
  <w:style w:type="paragraph" w:styleId="aff8">
    <w:name w:val="Balloon Text"/>
    <w:basedOn w:val="a3"/>
    <w:semiHidden/>
    <w:rsid w:val="009602F0"/>
    <w:rPr>
      <w:rFonts w:ascii="Tahoma" w:hAnsi="Tahoma" w:cs="Tahoma"/>
      <w:sz w:val="16"/>
      <w:szCs w:val="16"/>
    </w:rPr>
  </w:style>
  <w:style w:type="paragraph" w:customStyle="1" w:styleId="22">
    <w:name w:val="Основной текст (Заг2. ГОСТ)"/>
    <w:basedOn w:val="2"/>
    <w:rsid w:val="00EC14AC"/>
    <w:pPr>
      <w:keepNext w:val="0"/>
      <w:keepLines/>
      <w:tabs>
        <w:tab w:val="left" w:pos="1276"/>
      </w:tabs>
      <w:spacing w:after="100" w:afterAutospacing="1" w:line="300" w:lineRule="auto"/>
      <w:ind w:left="1195" w:hanging="576"/>
    </w:pPr>
    <w:rPr>
      <w:sz w:val="28"/>
      <w:szCs w:val="28"/>
      <w:lang w:eastAsia="ru-RU"/>
    </w:rPr>
  </w:style>
  <w:style w:type="paragraph" w:styleId="13">
    <w:name w:val="index 1"/>
    <w:basedOn w:val="a3"/>
    <w:next w:val="2"/>
    <w:autoRedefine/>
    <w:semiHidden/>
    <w:rsid w:val="00EA6C57"/>
    <w:pPr>
      <w:ind w:left="240" w:hanging="240"/>
    </w:pPr>
  </w:style>
  <w:style w:type="character" w:customStyle="1" w:styleId="23">
    <w:name w:val="Заголовок 2 Знак"/>
    <w:rsid w:val="00EC14AC"/>
    <w:rPr>
      <w:rFonts w:ascii="Arial" w:hAnsi="Arial" w:cs="Arial"/>
      <w:sz w:val="24"/>
      <w:lang w:val="ru-RU" w:eastAsia="en-US" w:bidi="ar-SA"/>
    </w:rPr>
  </w:style>
  <w:style w:type="paragraph" w:customStyle="1" w:styleId="aff9">
    <w:name w:val="Стиль Название объекта"/>
    <w:basedOn w:val="af0"/>
    <w:next w:val="aff3"/>
    <w:locked/>
    <w:rsid w:val="00EC14AC"/>
    <w:pPr>
      <w:ind w:firstLine="737"/>
    </w:pPr>
    <w:rPr>
      <w:rFonts w:cs="Times New Roman"/>
      <w:szCs w:val="20"/>
    </w:rPr>
  </w:style>
  <w:style w:type="paragraph" w:customStyle="1" w:styleId="affa">
    <w:name w:val="Название таблицы"/>
    <w:basedOn w:val="a3"/>
    <w:locked/>
    <w:rsid w:val="00EC14AC"/>
    <w:pPr>
      <w:keepNext/>
      <w:spacing w:before="120" w:after="120"/>
      <w:ind w:firstLine="284"/>
      <w:jc w:val="right"/>
    </w:pPr>
    <w:rPr>
      <w:szCs w:val="20"/>
      <w:lang w:eastAsia="en-US"/>
    </w:rPr>
  </w:style>
  <w:style w:type="paragraph" w:customStyle="1" w:styleId="affb">
    <w:name w:val="Табл центр"/>
    <w:basedOn w:val="a3"/>
    <w:locked/>
    <w:rsid w:val="00EC14AC"/>
    <w:pPr>
      <w:tabs>
        <w:tab w:val="left" w:pos="1418"/>
      </w:tabs>
      <w:spacing w:line="240" w:lineRule="auto"/>
      <w:jc w:val="center"/>
    </w:pPr>
    <w:rPr>
      <w:rFonts w:cs="Arial"/>
      <w:snapToGrid w:val="0"/>
      <w:szCs w:val="20"/>
      <w:lang w:val="en-US" w:eastAsia="en-US"/>
    </w:rPr>
  </w:style>
  <w:style w:type="paragraph" w:customStyle="1" w:styleId="affc">
    <w:name w:val="Рамка"/>
    <w:rsid w:val="00EC14AC"/>
    <w:rPr>
      <w:rFonts w:ascii="Arial" w:hAnsi="Arial"/>
    </w:rPr>
  </w:style>
  <w:style w:type="paragraph" w:customStyle="1" w:styleId="affd">
    <w:name w:val="Табл"/>
    <w:basedOn w:val="a3"/>
    <w:locked/>
    <w:rsid w:val="00EC14AC"/>
    <w:pPr>
      <w:keepNext/>
      <w:spacing w:line="240" w:lineRule="auto"/>
      <w:jc w:val="left"/>
    </w:pPr>
    <w:rPr>
      <w:rFonts w:cs="Arial"/>
      <w:snapToGrid w:val="0"/>
      <w:szCs w:val="20"/>
    </w:rPr>
  </w:style>
  <w:style w:type="paragraph" w:customStyle="1" w:styleId="affe">
    <w:name w:val="Табл Заг"/>
    <w:basedOn w:val="afc"/>
    <w:rsid w:val="00EC14AC"/>
    <w:pPr>
      <w:keepNext/>
      <w:suppressAutoHyphens/>
      <w:spacing w:line="240" w:lineRule="auto"/>
      <w:ind w:left="-38" w:right="-108"/>
      <w:jc w:val="center"/>
    </w:pPr>
    <w:rPr>
      <w:rFonts w:cs="Arial"/>
      <w:b/>
      <w:snapToGrid w:val="0"/>
      <w:szCs w:val="20"/>
    </w:rPr>
  </w:style>
  <w:style w:type="paragraph" w:styleId="31">
    <w:name w:val="Body Text 3"/>
    <w:basedOn w:val="a3"/>
    <w:rsid w:val="00EC14AC"/>
    <w:pPr>
      <w:spacing w:after="120"/>
    </w:pPr>
    <w:rPr>
      <w:sz w:val="16"/>
      <w:szCs w:val="16"/>
    </w:rPr>
  </w:style>
  <w:style w:type="paragraph" w:styleId="afff">
    <w:name w:val="Body Text Indent"/>
    <w:basedOn w:val="a3"/>
    <w:rsid w:val="00EC14AC"/>
    <w:pPr>
      <w:spacing w:after="120"/>
      <w:ind w:left="283"/>
    </w:pPr>
  </w:style>
  <w:style w:type="paragraph" w:customStyle="1" w:styleId="11">
    <w:name w:val="1_ЗАГ_1"/>
    <w:basedOn w:val="a3"/>
    <w:rsid w:val="00EC14AC"/>
    <w:pPr>
      <w:numPr>
        <w:numId w:val="4"/>
      </w:numPr>
      <w:spacing w:line="240" w:lineRule="auto"/>
      <w:jc w:val="center"/>
    </w:pPr>
    <w:rPr>
      <w:rFonts w:cs="Arial"/>
      <w:b/>
      <w:sz w:val="22"/>
      <w:szCs w:val="22"/>
      <w:lang w:eastAsia="en-US"/>
    </w:rPr>
  </w:style>
  <w:style w:type="character" w:customStyle="1" w:styleId="afff0">
    <w:name w:val="Список маркированный по ГОСТ Знак"/>
    <w:link w:val="a2"/>
    <w:rsid w:val="00EC14AC"/>
    <w:rPr>
      <w:sz w:val="28"/>
      <w:szCs w:val="28"/>
      <w:lang w:val="x-none" w:eastAsia="x-none"/>
    </w:rPr>
  </w:style>
  <w:style w:type="paragraph" w:customStyle="1" w:styleId="32">
    <w:name w:val="Осн.текст (Заг3. ГОСТ)"/>
    <w:basedOn w:val="3"/>
    <w:next w:val="a3"/>
    <w:link w:val="33"/>
    <w:rsid w:val="00EC14AC"/>
    <w:pPr>
      <w:keepNext w:val="0"/>
      <w:keepLines/>
      <w:numPr>
        <w:ilvl w:val="0"/>
        <w:numId w:val="0"/>
      </w:numPr>
      <w:tabs>
        <w:tab w:val="left" w:pos="1418"/>
      </w:tabs>
      <w:spacing w:line="300" w:lineRule="auto"/>
      <w:ind w:firstLine="720"/>
    </w:pPr>
    <w:rPr>
      <w:rFonts w:cs="Arial"/>
      <w:kern w:val="28"/>
      <w:sz w:val="28"/>
      <w:szCs w:val="24"/>
      <w:lang w:val="ru-RU"/>
    </w:rPr>
  </w:style>
  <w:style w:type="paragraph" w:customStyle="1" w:styleId="41">
    <w:name w:val="Осн.текст (Заг4. ГОСТ)"/>
    <w:basedOn w:val="4"/>
    <w:rsid w:val="00EC14AC"/>
    <w:pPr>
      <w:keepNext w:val="0"/>
      <w:numPr>
        <w:ilvl w:val="0"/>
        <w:numId w:val="0"/>
      </w:numPr>
      <w:tabs>
        <w:tab w:val="num" w:pos="1287"/>
      </w:tabs>
      <w:spacing w:line="300" w:lineRule="auto"/>
      <w:ind w:left="1287" w:hanging="567"/>
    </w:pPr>
    <w:rPr>
      <w:iCs w:val="0"/>
      <w:sz w:val="28"/>
      <w:szCs w:val="24"/>
    </w:rPr>
  </w:style>
  <w:style w:type="paragraph" w:customStyle="1" w:styleId="a2">
    <w:name w:val="Список маркированный по ГОСТ"/>
    <w:basedOn w:val="a3"/>
    <w:link w:val="afff0"/>
    <w:rsid w:val="00EC14AC"/>
    <w:pPr>
      <w:numPr>
        <w:numId w:val="5"/>
      </w:numPr>
      <w:spacing w:line="300" w:lineRule="auto"/>
    </w:pPr>
    <w:rPr>
      <w:sz w:val="28"/>
      <w:szCs w:val="28"/>
      <w:lang w:val="x-none" w:eastAsia="x-none"/>
    </w:rPr>
  </w:style>
  <w:style w:type="character" w:customStyle="1" w:styleId="33">
    <w:name w:val="Осн.текст (Заг3. ГОСТ) Знак"/>
    <w:link w:val="32"/>
    <w:rsid w:val="00EC14AC"/>
    <w:rPr>
      <w:rFonts w:cs="Arial"/>
      <w:kern w:val="28"/>
      <w:sz w:val="28"/>
      <w:szCs w:val="24"/>
      <w:lang w:val="ru-RU" w:eastAsia="en-US" w:bidi="ar-SA"/>
    </w:rPr>
  </w:style>
  <w:style w:type="paragraph" w:customStyle="1" w:styleId="afff1">
    <w:name w:val="По центру"/>
    <w:basedOn w:val="a3"/>
    <w:next w:val="a3"/>
    <w:rsid w:val="00EC14AC"/>
    <w:pPr>
      <w:widowControl w:val="0"/>
      <w:spacing w:line="240" w:lineRule="auto"/>
      <w:jc w:val="center"/>
    </w:pPr>
    <w:rPr>
      <w:rFonts w:cs="Arial"/>
      <w:kern w:val="28"/>
      <w:sz w:val="28"/>
      <w:lang w:eastAsia="en-US"/>
    </w:rPr>
  </w:style>
  <w:style w:type="character" w:customStyle="1" w:styleId="afff2">
    <w:name w:val="Мой абзац Знак"/>
    <w:link w:val="afff3"/>
    <w:rsid w:val="00EC14AC"/>
    <w:rPr>
      <w:kern w:val="28"/>
      <w:sz w:val="28"/>
      <w:szCs w:val="24"/>
      <w:lang w:eastAsia="en-US" w:bidi="ar-SA"/>
    </w:rPr>
  </w:style>
  <w:style w:type="paragraph" w:customStyle="1" w:styleId="afff3">
    <w:name w:val="Мой абзац"/>
    <w:basedOn w:val="a3"/>
    <w:link w:val="afff2"/>
    <w:rsid w:val="00EC14AC"/>
    <w:pPr>
      <w:widowControl w:val="0"/>
      <w:adjustRightInd w:val="0"/>
      <w:spacing w:line="300" w:lineRule="auto"/>
      <w:ind w:firstLine="720"/>
      <w:textAlignment w:val="baseline"/>
    </w:pPr>
    <w:rPr>
      <w:kern w:val="28"/>
      <w:sz w:val="28"/>
      <w:lang w:val="x-none" w:eastAsia="en-US"/>
    </w:rPr>
  </w:style>
  <w:style w:type="paragraph" w:customStyle="1" w:styleId="100">
    <w:name w:val="Стиль 10 пт По центру"/>
    <w:basedOn w:val="a3"/>
    <w:rsid w:val="00EC14AC"/>
    <w:pPr>
      <w:widowControl w:val="0"/>
      <w:spacing w:line="240" w:lineRule="auto"/>
      <w:jc w:val="center"/>
    </w:pPr>
    <w:rPr>
      <w:sz w:val="20"/>
      <w:szCs w:val="20"/>
    </w:rPr>
  </w:style>
  <w:style w:type="character" w:customStyle="1" w:styleId="10">
    <w:name w:val="Заголовок 1 Знак"/>
    <w:aliases w:val="1 (ГОСТ) Знак,Глава 1 Знак"/>
    <w:link w:val="1"/>
    <w:rsid w:val="00477CD5"/>
    <w:rPr>
      <w:b/>
      <w:sz w:val="28"/>
      <w:lang w:val="x-none" w:eastAsia="en-US"/>
    </w:rPr>
  </w:style>
  <w:style w:type="character" w:customStyle="1" w:styleId="aa">
    <w:name w:val="Верхний колонтитул Знак"/>
    <w:aliases w:val="Aa?oiee eieiioeooe Знак1,Âåðõíèé êîëîíòèòóë Знак"/>
    <w:link w:val="a9"/>
    <w:uiPriority w:val="99"/>
    <w:locked/>
    <w:rsid w:val="00A67934"/>
    <w:rPr>
      <w:sz w:val="24"/>
      <w:szCs w:val="24"/>
    </w:rPr>
  </w:style>
  <w:style w:type="paragraph" w:customStyle="1" w:styleId="ISOFULLTEXT">
    <w:name w:val="ISO FULL TEXT"/>
    <w:basedOn w:val="a3"/>
    <w:uiPriority w:val="99"/>
    <w:rsid w:val="00A67934"/>
    <w:pPr>
      <w:widowControl w:val="0"/>
      <w:tabs>
        <w:tab w:val="left" w:pos="720"/>
      </w:tabs>
      <w:spacing w:before="60" w:after="144" w:line="240" w:lineRule="auto"/>
      <w:ind w:firstLine="0"/>
      <w:jc w:val="left"/>
    </w:pPr>
    <w:rPr>
      <w:lang w:val="en-US" w:eastAsia="en-US"/>
    </w:rPr>
  </w:style>
  <w:style w:type="character" w:customStyle="1" w:styleId="Aaoieeeieiioeooe">
    <w:name w:val="Aa?oiee eieiioeooe Знак"/>
    <w:aliases w:val="Âåðõíèé êîëîíòèòóë Знак Знак"/>
    <w:locked/>
    <w:rsid w:val="00BB0809"/>
    <w:rPr>
      <w:sz w:val="24"/>
      <w:szCs w:val="24"/>
    </w:rPr>
  </w:style>
  <w:style w:type="character" w:customStyle="1" w:styleId="71">
    <w:name w:val="Знак Знак7"/>
    <w:rsid w:val="00BB0809"/>
    <w:rPr>
      <w:rFonts w:eastAsia="Times New Roman" w:cs="Times New Roman"/>
      <w:caps/>
      <w:color w:val="632423"/>
      <w:spacing w:val="50"/>
      <w:sz w:val="44"/>
      <w:szCs w:val="44"/>
    </w:rPr>
  </w:style>
  <w:style w:type="paragraph" w:customStyle="1" w:styleId="afff4">
    <w:name w:val="Обычный По центру"/>
    <w:basedOn w:val="a3"/>
    <w:rsid w:val="00BB0809"/>
    <w:pPr>
      <w:spacing w:after="120" w:line="252" w:lineRule="auto"/>
      <w:ind w:firstLine="0"/>
      <w:jc w:val="center"/>
    </w:pPr>
    <w:rPr>
      <w:rFonts w:ascii="Cambria" w:hAnsi="Cambria"/>
      <w:sz w:val="22"/>
      <w:szCs w:val="20"/>
      <w:lang w:val="en-US" w:eastAsia="en-US" w:bidi="en-US"/>
    </w:rPr>
  </w:style>
  <w:style w:type="paragraph" w:styleId="24">
    <w:name w:val="Body Text 2"/>
    <w:basedOn w:val="a3"/>
    <w:link w:val="25"/>
    <w:rsid w:val="00A6279F"/>
    <w:pPr>
      <w:spacing w:after="120" w:line="480" w:lineRule="auto"/>
      <w:ind w:firstLine="0"/>
      <w:jc w:val="left"/>
    </w:pPr>
    <w:rPr>
      <w:rFonts w:ascii="Cambria" w:hAnsi="Cambria"/>
      <w:sz w:val="22"/>
      <w:szCs w:val="22"/>
      <w:lang w:val="en-US" w:eastAsia="en-US" w:bidi="en-US"/>
    </w:rPr>
  </w:style>
  <w:style w:type="character" w:customStyle="1" w:styleId="25">
    <w:name w:val="Основной текст 2 Знак"/>
    <w:link w:val="24"/>
    <w:rsid w:val="00A6279F"/>
    <w:rPr>
      <w:rFonts w:ascii="Cambria" w:hAnsi="Cambria"/>
      <w:sz w:val="22"/>
      <w:szCs w:val="22"/>
      <w:lang w:val="en-US" w:eastAsia="en-US" w:bidi="en-US"/>
    </w:rPr>
  </w:style>
  <w:style w:type="paragraph" w:styleId="afff5">
    <w:name w:val="List Paragraph"/>
    <w:aliases w:val="Список уровень 1,List Paragraph;Список уровень 1,List Paragraph,Абзац 2,Абзац2,без отступа,Абзац списка1"/>
    <w:basedOn w:val="a3"/>
    <w:link w:val="afff6"/>
    <w:uiPriority w:val="34"/>
    <w:qFormat/>
    <w:rsid w:val="002B5040"/>
    <w:pPr>
      <w:spacing w:after="200" w:line="252" w:lineRule="auto"/>
      <w:ind w:left="720" w:firstLine="0"/>
      <w:contextualSpacing/>
      <w:jc w:val="left"/>
    </w:pPr>
    <w:rPr>
      <w:rFonts w:ascii="Cambria" w:hAnsi="Cambria"/>
      <w:sz w:val="22"/>
      <w:szCs w:val="22"/>
      <w:lang w:val="en-US" w:eastAsia="en-US" w:bidi="en-US"/>
    </w:rPr>
  </w:style>
  <w:style w:type="paragraph" w:customStyle="1" w:styleId="-">
    <w:name w:val="Сп.( - ) марк."/>
    <w:basedOn w:val="a3"/>
    <w:link w:val="-1"/>
    <w:qFormat/>
    <w:rsid w:val="002B5040"/>
    <w:pPr>
      <w:numPr>
        <w:numId w:val="6"/>
      </w:numPr>
      <w:tabs>
        <w:tab w:val="left" w:pos="1418"/>
      </w:tabs>
      <w:spacing w:after="120" w:line="252" w:lineRule="auto"/>
      <w:contextualSpacing/>
      <w:jc w:val="left"/>
    </w:pPr>
    <w:rPr>
      <w:rFonts w:ascii="Cambria" w:eastAsia="Calibri" w:hAnsi="Cambria" w:cs="Arial"/>
      <w:sz w:val="22"/>
      <w:szCs w:val="22"/>
      <w:lang w:val="en-US" w:eastAsia="en-US" w:bidi="en-US"/>
    </w:rPr>
  </w:style>
  <w:style w:type="character" w:customStyle="1" w:styleId="-1">
    <w:name w:val="Сп.( - ) марк. Знак"/>
    <w:link w:val="-"/>
    <w:rsid w:val="002B5040"/>
    <w:rPr>
      <w:rFonts w:ascii="Cambria" w:eastAsia="Calibri" w:hAnsi="Cambria" w:cs="Arial"/>
      <w:sz w:val="22"/>
      <w:szCs w:val="22"/>
      <w:lang w:val="en-US" w:eastAsia="en-US" w:bidi="en-US"/>
    </w:rPr>
  </w:style>
  <w:style w:type="paragraph" w:customStyle="1" w:styleId="afff7">
    <w:name w:val="Гост осн текст"/>
    <w:basedOn w:val="aff3"/>
    <w:rsid w:val="0002551A"/>
    <w:pPr>
      <w:spacing w:after="200" w:line="252" w:lineRule="auto"/>
      <w:ind w:firstLine="720"/>
      <w:jc w:val="left"/>
    </w:pPr>
    <w:rPr>
      <w:rFonts w:ascii="Cambria" w:hAnsi="Cambria"/>
      <w:sz w:val="22"/>
      <w:szCs w:val="20"/>
      <w:lang w:val="en-US" w:eastAsia="en-US" w:bidi="en-US"/>
    </w:rPr>
  </w:style>
  <w:style w:type="paragraph" w:customStyle="1" w:styleId="0">
    <w:name w:val="0 Наименование"/>
    <w:basedOn w:val="a3"/>
    <w:rsid w:val="00850AED"/>
    <w:pPr>
      <w:ind w:firstLine="0"/>
      <w:jc w:val="center"/>
    </w:pPr>
    <w:rPr>
      <w:b/>
      <w:bCs/>
      <w:sz w:val="28"/>
      <w:szCs w:val="20"/>
    </w:rPr>
  </w:style>
  <w:style w:type="paragraph" w:customStyle="1" w:styleId="-0">
    <w:name w:val="Список (-)"/>
    <w:basedOn w:val="a3"/>
    <w:rsid w:val="00F45ADC"/>
    <w:pPr>
      <w:numPr>
        <w:ilvl w:val="1"/>
        <w:numId w:val="7"/>
      </w:numPr>
      <w:spacing w:after="120"/>
      <w:contextualSpacing/>
    </w:pPr>
    <w:rPr>
      <w:lang w:eastAsia="en-US"/>
    </w:rPr>
  </w:style>
  <w:style w:type="paragraph" w:customStyle="1" w:styleId="afff8">
    <w:name w:val="Обычный полужирный"/>
    <w:basedOn w:val="a3"/>
    <w:rsid w:val="000B1969"/>
    <w:pPr>
      <w:ind w:firstLine="720"/>
    </w:pPr>
    <w:rPr>
      <w:b/>
      <w:bCs/>
    </w:rPr>
  </w:style>
  <w:style w:type="paragraph" w:customStyle="1" w:styleId="a1">
    <w:name w:val="Список (*)"/>
    <w:basedOn w:val="a3"/>
    <w:rsid w:val="000B1969"/>
    <w:pPr>
      <w:numPr>
        <w:ilvl w:val="2"/>
        <w:numId w:val="8"/>
      </w:numPr>
      <w:tabs>
        <w:tab w:val="clear" w:pos="2160"/>
      </w:tabs>
      <w:spacing w:after="120"/>
      <w:ind w:left="1260"/>
      <w:contextualSpacing/>
    </w:pPr>
    <w:rPr>
      <w:rFonts w:cs="Arial"/>
    </w:rPr>
  </w:style>
  <w:style w:type="paragraph" w:customStyle="1" w:styleId="afff9">
    <w:name w:val="Гост Маркир"/>
    <w:basedOn w:val="a"/>
    <w:rsid w:val="00E5540B"/>
    <w:pPr>
      <w:widowControl/>
      <w:numPr>
        <w:numId w:val="0"/>
      </w:numPr>
      <w:tabs>
        <w:tab w:val="clear" w:pos="993"/>
      </w:tabs>
      <w:spacing w:before="0"/>
      <w:ind w:left="540" w:firstLine="27"/>
    </w:pPr>
  </w:style>
  <w:style w:type="paragraph" w:customStyle="1" w:styleId="tabletext">
    <w:name w:val="tabletext"/>
    <w:basedOn w:val="a3"/>
    <w:rsid w:val="00E5540B"/>
    <w:pPr>
      <w:spacing w:before="100" w:beforeAutospacing="1" w:after="100" w:afterAutospacing="1" w:line="240" w:lineRule="auto"/>
      <w:ind w:firstLine="0"/>
      <w:jc w:val="left"/>
    </w:pPr>
    <w:rPr>
      <w:lang w:eastAsia="en-US"/>
    </w:rPr>
  </w:style>
  <w:style w:type="paragraph" w:customStyle="1" w:styleId="afffa">
    <w:name w:val="Табличный текст"/>
    <w:basedOn w:val="a3"/>
    <w:link w:val="afffb"/>
    <w:qFormat/>
    <w:rsid w:val="008703B2"/>
    <w:pPr>
      <w:spacing w:before="40" w:after="40" w:line="240" w:lineRule="auto"/>
      <w:ind w:left="17" w:firstLine="0"/>
      <w:jc w:val="left"/>
    </w:pPr>
    <w:rPr>
      <w:sz w:val="22"/>
      <w:lang w:val="x-none" w:eastAsia="x-none"/>
    </w:rPr>
  </w:style>
  <w:style w:type="character" w:customStyle="1" w:styleId="afffb">
    <w:name w:val="Табличный текст Знак"/>
    <w:link w:val="afffa"/>
    <w:rsid w:val="008703B2"/>
    <w:rPr>
      <w:sz w:val="22"/>
      <w:szCs w:val="24"/>
    </w:rPr>
  </w:style>
  <w:style w:type="paragraph" w:customStyle="1" w:styleId="afffc">
    <w:name w:val="Обычный центр"/>
    <w:basedOn w:val="a3"/>
    <w:rsid w:val="00914AAA"/>
    <w:pPr>
      <w:ind w:firstLine="0"/>
      <w:jc w:val="center"/>
    </w:pPr>
    <w:rPr>
      <w:szCs w:val="20"/>
    </w:rPr>
  </w:style>
  <w:style w:type="character" w:customStyle="1" w:styleId="afff6">
    <w:name w:val="Абзац списка Знак"/>
    <w:aliases w:val="Список уровень 1 Знак,List Paragraph;Список уровень 1 Знак,List Paragraph Знак,Абзац 2 Знак,Абзац2 Знак,без отступа Знак,Абзац списка1 Знак"/>
    <w:link w:val="afff5"/>
    <w:uiPriority w:val="34"/>
    <w:rsid w:val="005620F5"/>
    <w:rPr>
      <w:rFonts w:ascii="Cambria" w:hAnsi="Cambria"/>
      <w:sz w:val="22"/>
      <w:szCs w:val="22"/>
      <w:lang w:val="en-US" w:eastAsia="en-US" w:bidi="en-US"/>
    </w:rPr>
  </w:style>
  <w:style w:type="paragraph" w:customStyle="1" w:styleId="Bullet">
    <w:name w:val="Bullet"/>
    <w:basedOn w:val="a3"/>
    <w:rsid w:val="00716B45"/>
    <w:pPr>
      <w:numPr>
        <w:numId w:val="31"/>
      </w:numPr>
      <w:spacing w:before="60" w:after="60" w:line="276" w:lineRule="auto"/>
      <w:jc w:val="left"/>
    </w:pPr>
    <w:rPr>
      <w:rFonts w:ascii="Calibri" w:eastAsia="Calibri" w:hAnsi="Calibri"/>
      <w:sz w:val="22"/>
      <w:szCs w:val="20"/>
      <w:lang w:eastAsia="en-US"/>
    </w:rPr>
  </w:style>
  <w:style w:type="paragraph" w:customStyle="1" w:styleId="Bullet2">
    <w:name w:val="Bullet 2"/>
    <w:basedOn w:val="Bullet"/>
    <w:rsid w:val="00716B45"/>
    <w:pPr>
      <w:numPr>
        <w:ilvl w:val="1"/>
      </w:numPr>
    </w:pPr>
    <w:rPr>
      <w:lang w:val="en-US"/>
    </w:rPr>
  </w:style>
  <w:style w:type="paragraph" w:customStyle="1" w:styleId="Bullet3">
    <w:name w:val="Bullet 3"/>
    <w:basedOn w:val="Bullet"/>
    <w:rsid w:val="00716B45"/>
    <w:pPr>
      <w:numPr>
        <w:ilvl w:val="2"/>
      </w:numPr>
    </w:pPr>
    <w:rPr>
      <w:lang w:val="en-US"/>
    </w:rPr>
  </w:style>
  <w:style w:type="paragraph" w:customStyle="1" w:styleId="Bullet4">
    <w:name w:val="Bullet 4"/>
    <w:basedOn w:val="Bullet"/>
    <w:rsid w:val="00716B45"/>
    <w:pPr>
      <w:numPr>
        <w:ilvl w:val="3"/>
      </w:numPr>
    </w:pPr>
    <w:rPr>
      <w:lang w:val="en-US"/>
    </w:rPr>
  </w:style>
  <w:style w:type="paragraph" w:customStyle="1" w:styleId="NumberList">
    <w:name w:val="Number List"/>
    <w:basedOn w:val="Bullet"/>
    <w:rsid w:val="00A528AB"/>
    <w:pPr>
      <w:numPr>
        <w:numId w:val="32"/>
      </w:numPr>
    </w:pPr>
  </w:style>
  <w:style w:type="paragraph" w:customStyle="1" w:styleId="NumberList2">
    <w:name w:val="Number List 2"/>
    <w:basedOn w:val="a3"/>
    <w:rsid w:val="00A528AB"/>
    <w:pPr>
      <w:numPr>
        <w:ilvl w:val="1"/>
        <w:numId w:val="32"/>
      </w:numPr>
      <w:spacing w:after="200" w:line="276" w:lineRule="auto"/>
      <w:jc w:val="left"/>
    </w:pPr>
    <w:rPr>
      <w:rFonts w:ascii="Calibri" w:eastAsia="Calibri" w:hAnsi="Calibri"/>
      <w:sz w:val="22"/>
      <w:szCs w:val="22"/>
      <w:lang w:eastAsia="en-US"/>
    </w:rPr>
  </w:style>
  <w:style w:type="paragraph" w:customStyle="1" w:styleId="NumberList3">
    <w:name w:val="Number List 3"/>
    <w:basedOn w:val="a3"/>
    <w:rsid w:val="00A528AB"/>
    <w:pPr>
      <w:numPr>
        <w:ilvl w:val="2"/>
        <w:numId w:val="32"/>
      </w:numPr>
      <w:spacing w:after="200" w:line="276" w:lineRule="auto"/>
      <w:jc w:val="left"/>
    </w:pPr>
    <w:rPr>
      <w:rFonts w:ascii="Calibri" w:eastAsia="Calibri" w:hAnsi="Calibri"/>
      <w:sz w:val="22"/>
      <w:szCs w:val="22"/>
      <w:lang w:eastAsia="en-US"/>
    </w:rPr>
  </w:style>
  <w:style w:type="paragraph" w:customStyle="1" w:styleId="NumberList4">
    <w:name w:val="Number List 4"/>
    <w:basedOn w:val="a3"/>
    <w:rsid w:val="00A528AB"/>
    <w:pPr>
      <w:numPr>
        <w:ilvl w:val="3"/>
        <w:numId w:val="32"/>
      </w:numPr>
      <w:spacing w:after="200" w:line="276" w:lineRule="auto"/>
      <w:jc w:val="left"/>
    </w:pPr>
    <w:rPr>
      <w:rFonts w:ascii="Calibri" w:eastAsia="Calibri" w:hAnsi="Calibri"/>
      <w:sz w:val="22"/>
      <w:szCs w:val="22"/>
      <w:lang w:eastAsia="en-US"/>
    </w:rPr>
  </w:style>
  <w:style w:type="character" w:customStyle="1" w:styleId="aff4">
    <w:name w:val="Основной текст Знак"/>
    <w:aliases w:val="Основной текст Знак Знак Знак"/>
    <w:link w:val="aff3"/>
    <w:rsid w:val="00B33C3C"/>
    <w:rPr>
      <w:sz w:val="24"/>
      <w:szCs w:val="16"/>
    </w:rPr>
  </w:style>
  <w:style w:type="character" w:customStyle="1" w:styleId="af1">
    <w:name w:val="Название объекта Знак"/>
    <w:link w:val="af0"/>
    <w:locked/>
    <w:rsid w:val="00EE526C"/>
    <w:rPr>
      <w:rFonts w:cs="Arial"/>
      <w:bCs/>
      <w:sz w:val="24"/>
      <w:szCs w:val="24"/>
    </w:rPr>
  </w:style>
  <w:style w:type="paragraph" w:customStyle="1" w:styleId="Default">
    <w:name w:val="Default"/>
    <w:rsid w:val="00291E9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14">
    <w:name w:val="Неразрешенное упоминание1"/>
    <w:uiPriority w:val="99"/>
    <w:semiHidden/>
    <w:unhideWhenUsed/>
    <w:rsid w:val="007E2BD0"/>
    <w:rPr>
      <w:color w:val="605E5C"/>
      <w:shd w:val="clear" w:color="auto" w:fill="E1DFDD"/>
    </w:rPr>
  </w:style>
  <w:style w:type="paragraph" w:customStyle="1" w:styleId="afffd">
    <w:name w:val="ПРИЛОЖЕНИЕ"/>
    <w:basedOn w:val="1"/>
    <w:link w:val="afffe"/>
    <w:qFormat/>
    <w:rsid w:val="00581DC3"/>
    <w:pPr>
      <w:numPr>
        <w:numId w:val="0"/>
      </w:numPr>
      <w:spacing w:after="120"/>
      <w:ind w:left="567" w:firstLine="6804"/>
      <w:jc w:val="center"/>
    </w:pPr>
    <w:rPr>
      <w:lang w:val="ru-RU"/>
    </w:rPr>
  </w:style>
  <w:style w:type="paragraph" w:styleId="affff">
    <w:name w:val="Subtitle"/>
    <w:basedOn w:val="a3"/>
    <w:next w:val="a3"/>
    <w:link w:val="affff0"/>
    <w:qFormat/>
    <w:rsid w:val="002A01A7"/>
    <w:pPr>
      <w:spacing w:after="60"/>
      <w:jc w:val="center"/>
      <w:outlineLvl w:val="1"/>
    </w:pPr>
    <w:rPr>
      <w:rFonts w:ascii="Calibri Light" w:hAnsi="Calibri Light"/>
    </w:rPr>
  </w:style>
  <w:style w:type="character" w:customStyle="1" w:styleId="afffe">
    <w:name w:val="ПРИЛОЖЕНИЕ Знак"/>
    <w:basedOn w:val="10"/>
    <w:link w:val="afffd"/>
    <w:rsid w:val="00581DC3"/>
    <w:rPr>
      <w:b/>
      <w:sz w:val="28"/>
      <w:lang w:val="x-none" w:eastAsia="en-US"/>
    </w:rPr>
  </w:style>
  <w:style w:type="character" w:customStyle="1" w:styleId="affff0">
    <w:name w:val="Подзаголовок Знак"/>
    <w:link w:val="affff"/>
    <w:rsid w:val="002A01A7"/>
    <w:rPr>
      <w:rFonts w:ascii="Calibri Light" w:eastAsia="Times New Roman" w:hAnsi="Calibri Light" w:cs="Times New Roman"/>
      <w:sz w:val="24"/>
      <w:szCs w:val="24"/>
    </w:rPr>
  </w:style>
  <w:style w:type="paragraph" w:customStyle="1" w:styleId="TableText0">
    <w:name w:val="Table Text"/>
    <w:basedOn w:val="a3"/>
    <w:qFormat/>
    <w:rsid w:val="00EE61D3"/>
    <w:pPr>
      <w:spacing w:before="60" w:after="60" w:line="240" w:lineRule="auto"/>
      <w:ind w:firstLine="0"/>
      <w:jc w:val="left"/>
    </w:pPr>
    <w:rPr>
      <w:sz w:val="22"/>
      <w:szCs w:val="22"/>
    </w:rPr>
  </w:style>
  <w:style w:type="numbering" w:customStyle="1" w:styleId="Style2">
    <w:name w:val="Style2"/>
    <w:uiPriority w:val="99"/>
    <w:rsid w:val="00EE61D3"/>
    <w:pPr>
      <w:numPr>
        <w:numId w:val="42"/>
      </w:numPr>
    </w:pPr>
  </w:style>
  <w:style w:type="character" w:customStyle="1" w:styleId="26">
    <w:name w:val="Неразрешенное упоминание2"/>
    <w:basedOn w:val="a5"/>
    <w:uiPriority w:val="99"/>
    <w:semiHidden/>
    <w:unhideWhenUsed/>
    <w:rsid w:val="002E0C39"/>
    <w:rPr>
      <w:color w:val="605E5C"/>
      <w:shd w:val="clear" w:color="auto" w:fill="E1DFDD"/>
    </w:rPr>
  </w:style>
  <w:style w:type="character" w:customStyle="1" w:styleId="34">
    <w:name w:val="Неразрешенное упоминание3"/>
    <w:basedOn w:val="a5"/>
    <w:uiPriority w:val="99"/>
    <w:semiHidden/>
    <w:unhideWhenUsed/>
    <w:rsid w:val="00171BEA"/>
    <w:rPr>
      <w:color w:val="605E5C"/>
      <w:shd w:val="clear" w:color="auto" w:fill="E1DFDD"/>
    </w:rPr>
  </w:style>
  <w:style w:type="table" w:customStyle="1" w:styleId="15">
    <w:name w:val="Сетка таблицы1"/>
    <w:basedOn w:val="a6"/>
    <w:next w:val="aff6"/>
    <w:uiPriority w:val="39"/>
    <w:rsid w:val="00AB3A70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">
    <w:name w:val="Сетка таблицы2"/>
    <w:basedOn w:val="a6"/>
    <w:next w:val="aff6"/>
    <w:uiPriority w:val="39"/>
    <w:rsid w:val="00AB3A70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Сетка таблицы3"/>
    <w:basedOn w:val="a6"/>
    <w:next w:val="aff6"/>
    <w:uiPriority w:val="39"/>
    <w:rsid w:val="00AB3A70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6"/>
    <w:next w:val="aff6"/>
    <w:uiPriority w:val="39"/>
    <w:rsid w:val="00AB3A70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6"/>
    <w:next w:val="aff6"/>
    <w:uiPriority w:val="39"/>
    <w:rsid w:val="00AB3A70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2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image" Target="media/image3.png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image" Target="media/image8.png"/><Relationship Id="rId10" Type="http://schemas.openxmlformats.org/officeDocument/2006/relationships/footer" Target="footer2.xm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efimov_yv.RTSOFT\&#1056;&#1072;&#1073;&#1086;&#1095;&#1080;&#1081;%20&#1089;&#1090;&#1086;&#1083;\&#1060;&#1086;&#1088;&#1084;&#1091;&#1083;&#1103;&#1088;%20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E1B68E-332C-40A8-A54F-CBA20DDC8B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Формуляр .dot</Template>
  <TotalTime>27</TotalTime>
  <Pages>18</Pages>
  <Words>2502</Words>
  <Characters>14266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Формуляр</vt:lpstr>
    </vt:vector>
  </TitlesOfParts>
  <Manager>Kvasnikov A. V.</Manager>
  <Company>RTSoft</Company>
  <LinksUpToDate>false</LinksUpToDate>
  <CharactersWithSpaces>16735</CharactersWithSpaces>
  <SharedDoc>false</SharedDoc>
  <HLinks>
    <vt:vector size="720" baseType="variant">
      <vt:variant>
        <vt:i4>72220704</vt:i4>
      </vt:variant>
      <vt:variant>
        <vt:i4>915</vt:i4>
      </vt:variant>
      <vt:variant>
        <vt:i4>0</vt:i4>
      </vt:variant>
      <vt:variant>
        <vt:i4>5</vt:i4>
      </vt:variant>
      <vt:variant>
        <vt:lpwstr/>
      </vt:variant>
      <vt:variant>
        <vt:lpwstr>_Экранная_форма_отказов</vt:lpwstr>
      </vt:variant>
      <vt:variant>
        <vt:i4>72220704</vt:i4>
      </vt:variant>
      <vt:variant>
        <vt:i4>909</vt:i4>
      </vt:variant>
      <vt:variant>
        <vt:i4>0</vt:i4>
      </vt:variant>
      <vt:variant>
        <vt:i4>5</vt:i4>
      </vt:variant>
      <vt:variant>
        <vt:lpwstr/>
      </vt:variant>
      <vt:variant>
        <vt:lpwstr>_Экранная_форма_отказов</vt:lpwstr>
      </vt:variant>
      <vt:variant>
        <vt:i4>72220704</vt:i4>
      </vt:variant>
      <vt:variant>
        <vt:i4>906</vt:i4>
      </vt:variant>
      <vt:variant>
        <vt:i4>0</vt:i4>
      </vt:variant>
      <vt:variant>
        <vt:i4>5</vt:i4>
      </vt:variant>
      <vt:variant>
        <vt:lpwstr/>
      </vt:variant>
      <vt:variant>
        <vt:lpwstr>_Экранная_форма_отказов</vt:lpwstr>
      </vt:variant>
      <vt:variant>
        <vt:i4>72220704</vt:i4>
      </vt:variant>
      <vt:variant>
        <vt:i4>903</vt:i4>
      </vt:variant>
      <vt:variant>
        <vt:i4>0</vt:i4>
      </vt:variant>
      <vt:variant>
        <vt:i4>5</vt:i4>
      </vt:variant>
      <vt:variant>
        <vt:lpwstr/>
      </vt:variant>
      <vt:variant>
        <vt:lpwstr>_Экранная_форма_отказов</vt:lpwstr>
      </vt:variant>
      <vt:variant>
        <vt:i4>71565359</vt:i4>
      </vt:variant>
      <vt:variant>
        <vt:i4>900</vt:i4>
      </vt:variant>
      <vt:variant>
        <vt:i4>0</vt:i4>
      </vt:variant>
      <vt:variant>
        <vt:i4>5</vt:i4>
      </vt:variant>
      <vt:variant>
        <vt:lpwstr/>
      </vt:variant>
      <vt:variant>
        <vt:lpwstr>_Экранная_форма_управления</vt:lpwstr>
      </vt:variant>
      <vt:variant>
        <vt:i4>72220704</vt:i4>
      </vt:variant>
      <vt:variant>
        <vt:i4>885</vt:i4>
      </vt:variant>
      <vt:variant>
        <vt:i4>0</vt:i4>
      </vt:variant>
      <vt:variant>
        <vt:i4>5</vt:i4>
      </vt:variant>
      <vt:variant>
        <vt:lpwstr/>
      </vt:variant>
      <vt:variant>
        <vt:lpwstr>_Экранная_форма_отказов</vt:lpwstr>
      </vt:variant>
      <vt:variant>
        <vt:i4>71565359</vt:i4>
      </vt:variant>
      <vt:variant>
        <vt:i4>882</vt:i4>
      </vt:variant>
      <vt:variant>
        <vt:i4>0</vt:i4>
      </vt:variant>
      <vt:variant>
        <vt:i4>5</vt:i4>
      </vt:variant>
      <vt:variant>
        <vt:lpwstr/>
      </vt:variant>
      <vt:variant>
        <vt:lpwstr>_Экранная_форма_управления</vt:lpwstr>
      </vt:variant>
      <vt:variant>
        <vt:i4>72220704</vt:i4>
      </vt:variant>
      <vt:variant>
        <vt:i4>867</vt:i4>
      </vt:variant>
      <vt:variant>
        <vt:i4>0</vt:i4>
      </vt:variant>
      <vt:variant>
        <vt:i4>5</vt:i4>
      </vt:variant>
      <vt:variant>
        <vt:lpwstr/>
      </vt:variant>
      <vt:variant>
        <vt:lpwstr>_Экранная_форма_отказов</vt:lpwstr>
      </vt:variant>
      <vt:variant>
        <vt:i4>71565359</vt:i4>
      </vt:variant>
      <vt:variant>
        <vt:i4>864</vt:i4>
      </vt:variant>
      <vt:variant>
        <vt:i4>0</vt:i4>
      </vt:variant>
      <vt:variant>
        <vt:i4>5</vt:i4>
      </vt:variant>
      <vt:variant>
        <vt:lpwstr/>
      </vt:variant>
      <vt:variant>
        <vt:lpwstr>_Экранная_форма_управления</vt:lpwstr>
      </vt:variant>
      <vt:variant>
        <vt:i4>72220704</vt:i4>
      </vt:variant>
      <vt:variant>
        <vt:i4>861</vt:i4>
      </vt:variant>
      <vt:variant>
        <vt:i4>0</vt:i4>
      </vt:variant>
      <vt:variant>
        <vt:i4>5</vt:i4>
      </vt:variant>
      <vt:variant>
        <vt:lpwstr/>
      </vt:variant>
      <vt:variant>
        <vt:lpwstr>_Экранная_форма_отказов</vt:lpwstr>
      </vt:variant>
      <vt:variant>
        <vt:i4>71565359</vt:i4>
      </vt:variant>
      <vt:variant>
        <vt:i4>858</vt:i4>
      </vt:variant>
      <vt:variant>
        <vt:i4>0</vt:i4>
      </vt:variant>
      <vt:variant>
        <vt:i4>5</vt:i4>
      </vt:variant>
      <vt:variant>
        <vt:lpwstr/>
      </vt:variant>
      <vt:variant>
        <vt:lpwstr>_Экранная_форма_управления</vt:lpwstr>
      </vt:variant>
      <vt:variant>
        <vt:i4>72220704</vt:i4>
      </vt:variant>
      <vt:variant>
        <vt:i4>837</vt:i4>
      </vt:variant>
      <vt:variant>
        <vt:i4>0</vt:i4>
      </vt:variant>
      <vt:variant>
        <vt:i4>5</vt:i4>
      </vt:variant>
      <vt:variant>
        <vt:lpwstr/>
      </vt:variant>
      <vt:variant>
        <vt:lpwstr>_Экранная_форма_отказов</vt:lpwstr>
      </vt:variant>
      <vt:variant>
        <vt:i4>71565359</vt:i4>
      </vt:variant>
      <vt:variant>
        <vt:i4>834</vt:i4>
      </vt:variant>
      <vt:variant>
        <vt:i4>0</vt:i4>
      </vt:variant>
      <vt:variant>
        <vt:i4>5</vt:i4>
      </vt:variant>
      <vt:variant>
        <vt:lpwstr/>
      </vt:variant>
      <vt:variant>
        <vt:lpwstr>_Экранная_форма_управления</vt:lpwstr>
      </vt:variant>
      <vt:variant>
        <vt:i4>72220704</vt:i4>
      </vt:variant>
      <vt:variant>
        <vt:i4>813</vt:i4>
      </vt:variant>
      <vt:variant>
        <vt:i4>0</vt:i4>
      </vt:variant>
      <vt:variant>
        <vt:i4>5</vt:i4>
      </vt:variant>
      <vt:variant>
        <vt:lpwstr/>
      </vt:variant>
      <vt:variant>
        <vt:lpwstr>_Экранная_форма_отказов</vt:lpwstr>
      </vt:variant>
      <vt:variant>
        <vt:i4>71565359</vt:i4>
      </vt:variant>
      <vt:variant>
        <vt:i4>810</vt:i4>
      </vt:variant>
      <vt:variant>
        <vt:i4>0</vt:i4>
      </vt:variant>
      <vt:variant>
        <vt:i4>5</vt:i4>
      </vt:variant>
      <vt:variant>
        <vt:lpwstr/>
      </vt:variant>
      <vt:variant>
        <vt:lpwstr>_Экранная_форма_управления</vt:lpwstr>
      </vt:variant>
      <vt:variant>
        <vt:i4>1114170</vt:i4>
      </vt:variant>
      <vt:variant>
        <vt:i4>629</vt:i4>
      </vt:variant>
      <vt:variant>
        <vt:i4>0</vt:i4>
      </vt:variant>
      <vt:variant>
        <vt:i4>5</vt:i4>
      </vt:variant>
      <vt:variant>
        <vt:lpwstr/>
      </vt:variant>
      <vt:variant>
        <vt:lpwstr>_Toc67048441</vt:lpwstr>
      </vt:variant>
      <vt:variant>
        <vt:i4>1048634</vt:i4>
      </vt:variant>
      <vt:variant>
        <vt:i4>623</vt:i4>
      </vt:variant>
      <vt:variant>
        <vt:i4>0</vt:i4>
      </vt:variant>
      <vt:variant>
        <vt:i4>5</vt:i4>
      </vt:variant>
      <vt:variant>
        <vt:lpwstr/>
      </vt:variant>
      <vt:variant>
        <vt:lpwstr>_Toc67048440</vt:lpwstr>
      </vt:variant>
      <vt:variant>
        <vt:i4>1638461</vt:i4>
      </vt:variant>
      <vt:variant>
        <vt:i4>617</vt:i4>
      </vt:variant>
      <vt:variant>
        <vt:i4>0</vt:i4>
      </vt:variant>
      <vt:variant>
        <vt:i4>5</vt:i4>
      </vt:variant>
      <vt:variant>
        <vt:lpwstr/>
      </vt:variant>
      <vt:variant>
        <vt:lpwstr>_Toc67048439</vt:lpwstr>
      </vt:variant>
      <vt:variant>
        <vt:i4>1572925</vt:i4>
      </vt:variant>
      <vt:variant>
        <vt:i4>611</vt:i4>
      </vt:variant>
      <vt:variant>
        <vt:i4>0</vt:i4>
      </vt:variant>
      <vt:variant>
        <vt:i4>5</vt:i4>
      </vt:variant>
      <vt:variant>
        <vt:lpwstr/>
      </vt:variant>
      <vt:variant>
        <vt:lpwstr>_Toc67048438</vt:lpwstr>
      </vt:variant>
      <vt:variant>
        <vt:i4>1507389</vt:i4>
      </vt:variant>
      <vt:variant>
        <vt:i4>605</vt:i4>
      </vt:variant>
      <vt:variant>
        <vt:i4>0</vt:i4>
      </vt:variant>
      <vt:variant>
        <vt:i4>5</vt:i4>
      </vt:variant>
      <vt:variant>
        <vt:lpwstr/>
      </vt:variant>
      <vt:variant>
        <vt:lpwstr>_Toc67048437</vt:lpwstr>
      </vt:variant>
      <vt:variant>
        <vt:i4>1441853</vt:i4>
      </vt:variant>
      <vt:variant>
        <vt:i4>599</vt:i4>
      </vt:variant>
      <vt:variant>
        <vt:i4>0</vt:i4>
      </vt:variant>
      <vt:variant>
        <vt:i4>5</vt:i4>
      </vt:variant>
      <vt:variant>
        <vt:lpwstr/>
      </vt:variant>
      <vt:variant>
        <vt:lpwstr>_Toc67048436</vt:lpwstr>
      </vt:variant>
      <vt:variant>
        <vt:i4>1376317</vt:i4>
      </vt:variant>
      <vt:variant>
        <vt:i4>593</vt:i4>
      </vt:variant>
      <vt:variant>
        <vt:i4>0</vt:i4>
      </vt:variant>
      <vt:variant>
        <vt:i4>5</vt:i4>
      </vt:variant>
      <vt:variant>
        <vt:lpwstr/>
      </vt:variant>
      <vt:variant>
        <vt:lpwstr>_Toc67048435</vt:lpwstr>
      </vt:variant>
      <vt:variant>
        <vt:i4>1310781</vt:i4>
      </vt:variant>
      <vt:variant>
        <vt:i4>587</vt:i4>
      </vt:variant>
      <vt:variant>
        <vt:i4>0</vt:i4>
      </vt:variant>
      <vt:variant>
        <vt:i4>5</vt:i4>
      </vt:variant>
      <vt:variant>
        <vt:lpwstr/>
      </vt:variant>
      <vt:variant>
        <vt:lpwstr>_Toc67048434</vt:lpwstr>
      </vt:variant>
      <vt:variant>
        <vt:i4>1245245</vt:i4>
      </vt:variant>
      <vt:variant>
        <vt:i4>581</vt:i4>
      </vt:variant>
      <vt:variant>
        <vt:i4>0</vt:i4>
      </vt:variant>
      <vt:variant>
        <vt:i4>5</vt:i4>
      </vt:variant>
      <vt:variant>
        <vt:lpwstr/>
      </vt:variant>
      <vt:variant>
        <vt:lpwstr>_Toc67048433</vt:lpwstr>
      </vt:variant>
      <vt:variant>
        <vt:i4>1179709</vt:i4>
      </vt:variant>
      <vt:variant>
        <vt:i4>575</vt:i4>
      </vt:variant>
      <vt:variant>
        <vt:i4>0</vt:i4>
      </vt:variant>
      <vt:variant>
        <vt:i4>5</vt:i4>
      </vt:variant>
      <vt:variant>
        <vt:lpwstr/>
      </vt:variant>
      <vt:variant>
        <vt:lpwstr>_Toc67048432</vt:lpwstr>
      </vt:variant>
      <vt:variant>
        <vt:i4>1114173</vt:i4>
      </vt:variant>
      <vt:variant>
        <vt:i4>569</vt:i4>
      </vt:variant>
      <vt:variant>
        <vt:i4>0</vt:i4>
      </vt:variant>
      <vt:variant>
        <vt:i4>5</vt:i4>
      </vt:variant>
      <vt:variant>
        <vt:lpwstr/>
      </vt:variant>
      <vt:variant>
        <vt:lpwstr>_Toc67048431</vt:lpwstr>
      </vt:variant>
      <vt:variant>
        <vt:i4>1048637</vt:i4>
      </vt:variant>
      <vt:variant>
        <vt:i4>563</vt:i4>
      </vt:variant>
      <vt:variant>
        <vt:i4>0</vt:i4>
      </vt:variant>
      <vt:variant>
        <vt:i4>5</vt:i4>
      </vt:variant>
      <vt:variant>
        <vt:lpwstr/>
      </vt:variant>
      <vt:variant>
        <vt:lpwstr>_Toc67048430</vt:lpwstr>
      </vt:variant>
      <vt:variant>
        <vt:i4>1638460</vt:i4>
      </vt:variant>
      <vt:variant>
        <vt:i4>557</vt:i4>
      </vt:variant>
      <vt:variant>
        <vt:i4>0</vt:i4>
      </vt:variant>
      <vt:variant>
        <vt:i4>5</vt:i4>
      </vt:variant>
      <vt:variant>
        <vt:lpwstr/>
      </vt:variant>
      <vt:variant>
        <vt:lpwstr>_Toc67048429</vt:lpwstr>
      </vt:variant>
      <vt:variant>
        <vt:i4>1572924</vt:i4>
      </vt:variant>
      <vt:variant>
        <vt:i4>551</vt:i4>
      </vt:variant>
      <vt:variant>
        <vt:i4>0</vt:i4>
      </vt:variant>
      <vt:variant>
        <vt:i4>5</vt:i4>
      </vt:variant>
      <vt:variant>
        <vt:lpwstr/>
      </vt:variant>
      <vt:variant>
        <vt:lpwstr>_Toc67048428</vt:lpwstr>
      </vt:variant>
      <vt:variant>
        <vt:i4>1507388</vt:i4>
      </vt:variant>
      <vt:variant>
        <vt:i4>545</vt:i4>
      </vt:variant>
      <vt:variant>
        <vt:i4>0</vt:i4>
      </vt:variant>
      <vt:variant>
        <vt:i4>5</vt:i4>
      </vt:variant>
      <vt:variant>
        <vt:lpwstr/>
      </vt:variant>
      <vt:variant>
        <vt:lpwstr>_Toc67048427</vt:lpwstr>
      </vt:variant>
      <vt:variant>
        <vt:i4>1441852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_Toc67048426</vt:lpwstr>
      </vt:variant>
      <vt:variant>
        <vt:i4>1376316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_Toc67048425</vt:lpwstr>
      </vt:variant>
      <vt:variant>
        <vt:i4>1310780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_Toc67048424</vt:lpwstr>
      </vt:variant>
      <vt:variant>
        <vt:i4>1245244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_Toc67048423</vt:lpwstr>
      </vt:variant>
      <vt:variant>
        <vt:i4>1179708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_Toc67048422</vt:lpwstr>
      </vt:variant>
      <vt:variant>
        <vt:i4>1114172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_Toc67048421</vt:lpwstr>
      </vt:variant>
      <vt:variant>
        <vt:i4>1048636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_Toc67048420</vt:lpwstr>
      </vt:variant>
      <vt:variant>
        <vt:i4>1638463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_Toc67048419</vt:lpwstr>
      </vt:variant>
      <vt:variant>
        <vt:i4>1572927</vt:i4>
      </vt:variant>
      <vt:variant>
        <vt:i4>491</vt:i4>
      </vt:variant>
      <vt:variant>
        <vt:i4>0</vt:i4>
      </vt:variant>
      <vt:variant>
        <vt:i4>5</vt:i4>
      </vt:variant>
      <vt:variant>
        <vt:lpwstr/>
      </vt:variant>
      <vt:variant>
        <vt:lpwstr>_Toc67048418</vt:lpwstr>
      </vt:variant>
      <vt:variant>
        <vt:i4>1507391</vt:i4>
      </vt:variant>
      <vt:variant>
        <vt:i4>485</vt:i4>
      </vt:variant>
      <vt:variant>
        <vt:i4>0</vt:i4>
      </vt:variant>
      <vt:variant>
        <vt:i4>5</vt:i4>
      </vt:variant>
      <vt:variant>
        <vt:lpwstr/>
      </vt:variant>
      <vt:variant>
        <vt:lpwstr>_Toc67048417</vt:lpwstr>
      </vt:variant>
      <vt:variant>
        <vt:i4>1441855</vt:i4>
      </vt:variant>
      <vt:variant>
        <vt:i4>479</vt:i4>
      </vt:variant>
      <vt:variant>
        <vt:i4>0</vt:i4>
      </vt:variant>
      <vt:variant>
        <vt:i4>5</vt:i4>
      </vt:variant>
      <vt:variant>
        <vt:lpwstr/>
      </vt:variant>
      <vt:variant>
        <vt:lpwstr>_Toc67048416</vt:lpwstr>
      </vt:variant>
      <vt:variant>
        <vt:i4>1376319</vt:i4>
      </vt:variant>
      <vt:variant>
        <vt:i4>473</vt:i4>
      </vt:variant>
      <vt:variant>
        <vt:i4>0</vt:i4>
      </vt:variant>
      <vt:variant>
        <vt:i4>5</vt:i4>
      </vt:variant>
      <vt:variant>
        <vt:lpwstr/>
      </vt:variant>
      <vt:variant>
        <vt:lpwstr>_Toc67048415</vt:lpwstr>
      </vt:variant>
      <vt:variant>
        <vt:i4>1310783</vt:i4>
      </vt:variant>
      <vt:variant>
        <vt:i4>467</vt:i4>
      </vt:variant>
      <vt:variant>
        <vt:i4>0</vt:i4>
      </vt:variant>
      <vt:variant>
        <vt:i4>5</vt:i4>
      </vt:variant>
      <vt:variant>
        <vt:lpwstr/>
      </vt:variant>
      <vt:variant>
        <vt:lpwstr>_Toc67048414</vt:lpwstr>
      </vt:variant>
      <vt:variant>
        <vt:i4>1245247</vt:i4>
      </vt:variant>
      <vt:variant>
        <vt:i4>461</vt:i4>
      </vt:variant>
      <vt:variant>
        <vt:i4>0</vt:i4>
      </vt:variant>
      <vt:variant>
        <vt:i4>5</vt:i4>
      </vt:variant>
      <vt:variant>
        <vt:lpwstr/>
      </vt:variant>
      <vt:variant>
        <vt:lpwstr>_Toc67048413</vt:lpwstr>
      </vt:variant>
      <vt:variant>
        <vt:i4>1179711</vt:i4>
      </vt:variant>
      <vt:variant>
        <vt:i4>455</vt:i4>
      </vt:variant>
      <vt:variant>
        <vt:i4>0</vt:i4>
      </vt:variant>
      <vt:variant>
        <vt:i4>5</vt:i4>
      </vt:variant>
      <vt:variant>
        <vt:lpwstr/>
      </vt:variant>
      <vt:variant>
        <vt:lpwstr>_Toc67048412</vt:lpwstr>
      </vt:variant>
      <vt:variant>
        <vt:i4>1114175</vt:i4>
      </vt:variant>
      <vt:variant>
        <vt:i4>449</vt:i4>
      </vt:variant>
      <vt:variant>
        <vt:i4>0</vt:i4>
      </vt:variant>
      <vt:variant>
        <vt:i4>5</vt:i4>
      </vt:variant>
      <vt:variant>
        <vt:lpwstr/>
      </vt:variant>
      <vt:variant>
        <vt:lpwstr>_Toc67048411</vt:lpwstr>
      </vt:variant>
      <vt:variant>
        <vt:i4>1048639</vt:i4>
      </vt:variant>
      <vt:variant>
        <vt:i4>443</vt:i4>
      </vt:variant>
      <vt:variant>
        <vt:i4>0</vt:i4>
      </vt:variant>
      <vt:variant>
        <vt:i4>5</vt:i4>
      </vt:variant>
      <vt:variant>
        <vt:lpwstr/>
      </vt:variant>
      <vt:variant>
        <vt:lpwstr>_Toc67048410</vt:lpwstr>
      </vt:variant>
      <vt:variant>
        <vt:i4>1638462</vt:i4>
      </vt:variant>
      <vt:variant>
        <vt:i4>437</vt:i4>
      </vt:variant>
      <vt:variant>
        <vt:i4>0</vt:i4>
      </vt:variant>
      <vt:variant>
        <vt:i4>5</vt:i4>
      </vt:variant>
      <vt:variant>
        <vt:lpwstr/>
      </vt:variant>
      <vt:variant>
        <vt:lpwstr>_Toc67048409</vt:lpwstr>
      </vt:variant>
      <vt:variant>
        <vt:i4>1572926</vt:i4>
      </vt:variant>
      <vt:variant>
        <vt:i4>431</vt:i4>
      </vt:variant>
      <vt:variant>
        <vt:i4>0</vt:i4>
      </vt:variant>
      <vt:variant>
        <vt:i4>5</vt:i4>
      </vt:variant>
      <vt:variant>
        <vt:lpwstr/>
      </vt:variant>
      <vt:variant>
        <vt:lpwstr>_Toc67048408</vt:lpwstr>
      </vt:variant>
      <vt:variant>
        <vt:i4>1507390</vt:i4>
      </vt:variant>
      <vt:variant>
        <vt:i4>425</vt:i4>
      </vt:variant>
      <vt:variant>
        <vt:i4>0</vt:i4>
      </vt:variant>
      <vt:variant>
        <vt:i4>5</vt:i4>
      </vt:variant>
      <vt:variant>
        <vt:lpwstr/>
      </vt:variant>
      <vt:variant>
        <vt:lpwstr>_Toc67048407</vt:lpwstr>
      </vt:variant>
      <vt:variant>
        <vt:i4>1441854</vt:i4>
      </vt:variant>
      <vt:variant>
        <vt:i4>419</vt:i4>
      </vt:variant>
      <vt:variant>
        <vt:i4>0</vt:i4>
      </vt:variant>
      <vt:variant>
        <vt:i4>5</vt:i4>
      </vt:variant>
      <vt:variant>
        <vt:lpwstr/>
      </vt:variant>
      <vt:variant>
        <vt:lpwstr>_Toc67048406</vt:lpwstr>
      </vt:variant>
      <vt:variant>
        <vt:i4>1376318</vt:i4>
      </vt:variant>
      <vt:variant>
        <vt:i4>413</vt:i4>
      </vt:variant>
      <vt:variant>
        <vt:i4>0</vt:i4>
      </vt:variant>
      <vt:variant>
        <vt:i4>5</vt:i4>
      </vt:variant>
      <vt:variant>
        <vt:lpwstr/>
      </vt:variant>
      <vt:variant>
        <vt:lpwstr>_Toc67048405</vt:lpwstr>
      </vt:variant>
      <vt:variant>
        <vt:i4>1310782</vt:i4>
      </vt:variant>
      <vt:variant>
        <vt:i4>407</vt:i4>
      </vt:variant>
      <vt:variant>
        <vt:i4>0</vt:i4>
      </vt:variant>
      <vt:variant>
        <vt:i4>5</vt:i4>
      </vt:variant>
      <vt:variant>
        <vt:lpwstr/>
      </vt:variant>
      <vt:variant>
        <vt:lpwstr>_Toc67048404</vt:lpwstr>
      </vt:variant>
      <vt:variant>
        <vt:i4>1245246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_Toc67048403</vt:lpwstr>
      </vt:variant>
      <vt:variant>
        <vt:i4>1179710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_Toc67048402</vt:lpwstr>
      </vt:variant>
      <vt:variant>
        <vt:i4>1114174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_Toc67048401</vt:lpwstr>
      </vt:variant>
      <vt:variant>
        <vt:i4>1048638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_Toc67048400</vt:lpwstr>
      </vt:variant>
      <vt:variant>
        <vt:i4>1966135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_Toc67048399</vt:lpwstr>
      </vt:variant>
      <vt:variant>
        <vt:i4>2031671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_Toc67048398</vt:lpwstr>
      </vt:variant>
      <vt:variant>
        <vt:i4>1048631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_Toc67048397</vt:lpwstr>
      </vt:variant>
      <vt:variant>
        <vt:i4>1114167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_Toc67048396</vt:lpwstr>
      </vt:variant>
      <vt:variant>
        <vt:i4>1179703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_Toc67048395</vt:lpwstr>
      </vt:variant>
      <vt:variant>
        <vt:i4>1245239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_Toc67048394</vt:lpwstr>
      </vt:variant>
      <vt:variant>
        <vt:i4>1310775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_Toc67048393</vt:lpwstr>
      </vt:variant>
      <vt:variant>
        <vt:i4>1376311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_Toc67048392</vt:lpwstr>
      </vt:variant>
      <vt:variant>
        <vt:i4>1441847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_Toc67048391</vt:lpwstr>
      </vt:variant>
      <vt:variant>
        <vt:i4>1507383</vt:i4>
      </vt:variant>
      <vt:variant>
        <vt:i4>323</vt:i4>
      </vt:variant>
      <vt:variant>
        <vt:i4>0</vt:i4>
      </vt:variant>
      <vt:variant>
        <vt:i4>5</vt:i4>
      </vt:variant>
      <vt:variant>
        <vt:lpwstr/>
      </vt:variant>
      <vt:variant>
        <vt:lpwstr>_Toc67048390</vt:lpwstr>
      </vt:variant>
      <vt:variant>
        <vt:i4>1966134</vt:i4>
      </vt:variant>
      <vt:variant>
        <vt:i4>317</vt:i4>
      </vt:variant>
      <vt:variant>
        <vt:i4>0</vt:i4>
      </vt:variant>
      <vt:variant>
        <vt:i4>5</vt:i4>
      </vt:variant>
      <vt:variant>
        <vt:lpwstr/>
      </vt:variant>
      <vt:variant>
        <vt:lpwstr>_Toc67048389</vt:lpwstr>
      </vt:variant>
      <vt:variant>
        <vt:i4>2031670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_Toc67048388</vt:lpwstr>
      </vt:variant>
      <vt:variant>
        <vt:i4>1048630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_Toc67048387</vt:lpwstr>
      </vt:variant>
      <vt:variant>
        <vt:i4>1114166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_Toc67048386</vt:lpwstr>
      </vt:variant>
      <vt:variant>
        <vt:i4>1179702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_Toc67048385</vt:lpwstr>
      </vt:variant>
      <vt:variant>
        <vt:i4>1245238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_Toc67048384</vt:lpwstr>
      </vt:variant>
      <vt:variant>
        <vt:i4>1310774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_Toc67048383</vt:lpwstr>
      </vt:variant>
      <vt:variant>
        <vt:i4>1376310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_Toc67048382</vt:lpwstr>
      </vt:variant>
      <vt:variant>
        <vt:i4>1441846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_Toc67048381</vt:lpwstr>
      </vt:variant>
      <vt:variant>
        <vt:i4>1507382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_Toc67048380</vt:lpwstr>
      </vt:variant>
      <vt:variant>
        <vt:i4>1966137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_Toc67048379</vt:lpwstr>
      </vt:variant>
      <vt:variant>
        <vt:i4>2031673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_Toc67048378</vt:lpwstr>
      </vt:variant>
      <vt:variant>
        <vt:i4>1048633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_Toc67048377</vt:lpwstr>
      </vt:variant>
      <vt:variant>
        <vt:i4>1114169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_Toc67048376</vt:lpwstr>
      </vt:variant>
      <vt:variant>
        <vt:i4>1179705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_Toc67048375</vt:lpwstr>
      </vt:variant>
      <vt:variant>
        <vt:i4>1245241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_Toc67048374</vt:lpwstr>
      </vt:variant>
      <vt:variant>
        <vt:i4>1310777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_Toc67048373</vt:lpwstr>
      </vt:variant>
      <vt:variant>
        <vt:i4>1376313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_Toc67048372</vt:lpwstr>
      </vt:variant>
      <vt:variant>
        <vt:i4>1441849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_Toc67048371</vt:lpwstr>
      </vt:variant>
      <vt:variant>
        <vt:i4>1507385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_Toc67048370</vt:lpwstr>
      </vt:variant>
      <vt:variant>
        <vt:i4>1966136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_Toc67048369</vt:lpwstr>
      </vt:variant>
      <vt:variant>
        <vt:i4>2031672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_Toc67048368</vt:lpwstr>
      </vt:variant>
      <vt:variant>
        <vt:i4>1048632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_Toc67048367</vt:lpwstr>
      </vt:variant>
      <vt:variant>
        <vt:i4>1114168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_Toc67048366</vt:lpwstr>
      </vt:variant>
      <vt:variant>
        <vt:i4>1179704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_Toc67048365</vt:lpwstr>
      </vt:variant>
      <vt:variant>
        <vt:i4>1245240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_Toc67048364</vt:lpwstr>
      </vt:variant>
      <vt:variant>
        <vt:i4>1310776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_Toc67048363</vt:lpwstr>
      </vt:variant>
      <vt:variant>
        <vt:i4>1376312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_Toc67048362</vt:lpwstr>
      </vt:variant>
      <vt:variant>
        <vt:i4>1441848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_Toc67048361</vt:lpwstr>
      </vt:variant>
      <vt:variant>
        <vt:i4>1507384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_Toc67048360</vt:lpwstr>
      </vt:variant>
      <vt:variant>
        <vt:i4>1966139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_Toc67048359</vt:lpwstr>
      </vt:variant>
      <vt:variant>
        <vt:i4>2031675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_Toc67048358</vt:lpwstr>
      </vt:variant>
      <vt:variant>
        <vt:i4>1048635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_Toc67048357</vt:lpwstr>
      </vt:variant>
      <vt:variant>
        <vt:i4>1114171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_Toc67048356</vt:lpwstr>
      </vt:variant>
      <vt:variant>
        <vt:i4>1179707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_Toc67048355</vt:lpwstr>
      </vt:variant>
      <vt:variant>
        <vt:i4>1245243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_Toc67048354</vt:lpwstr>
      </vt:variant>
      <vt:variant>
        <vt:i4>1310779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_Toc67048353</vt:lpwstr>
      </vt:variant>
      <vt:variant>
        <vt:i4>1376315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_Toc67048352</vt:lpwstr>
      </vt:variant>
      <vt:variant>
        <vt:i4>1441851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_Toc67048351</vt:lpwstr>
      </vt:variant>
      <vt:variant>
        <vt:i4>1507387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_Toc67048350</vt:lpwstr>
      </vt:variant>
      <vt:variant>
        <vt:i4>1966138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_Toc67048349</vt:lpwstr>
      </vt:variant>
      <vt:variant>
        <vt:i4>2031674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_Toc67048348</vt:lpwstr>
      </vt:variant>
      <vt:variant>
        <vt:i4>1048634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_Toc67048347</vt:lpwstr>
      </vt:variant>
      <vt:variant>
        <vt:i4>1114170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_Toc67048346</vt:lpwstr>
      </vt:variant>
      <vt:variant>
        <vt:i4>1179706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_Toc67048345</vt:lpwstr>
      </vt:variant>
      <vt:variant>
        <vt:i4>1245242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_Toc67048344</vt:lpwstr>
      </vt:variant>
      <vt:variant>
        <vt:i4>1310778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_Toc67048343</vt:lpwstr>
      </vt:variant>
      <vt:variant>
        <vt:i4>1376314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_Toc67048342</vt:lpwstr>
      </vt:variant>
      <vt:variant>
        <vt:i4>1441850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_Toc67048341</vt:lpwstr>
      </vt:variant>
      <vt:variant>
        <vt:i4>1507386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_Toc67048340</vt:lpwstr>
      </vt:variant>
      <vt:variant>
        <vt:i4>1966141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_Toc67048339</vt:lpwstr>
      </vt:variant>
      <vt:variant>
        <vt:i4>2031677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_Toc67048338</vt:lpwstr>
      </vt:variant>
      <vt:variant>
        <vt:i4>1048637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_Toc67048337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Формуляр</dc:title>
  <dc:subject>Шаблоны</dc:subject>
  <dc:creator>efimov_yv</dc:creator>
  <cp:keywords/>
  <cp:lastModifiedBy>Vasiliy Anenkov</cp:lastModifiedBy>
  <cp:revision>7</cp:revision>
  <cp:lastPrinted>2013-12-05T11:24:00Z</cp:lastPrinted>
  <dcterms:created xsi:type="dcterms:W3CDTF">2025-09-26T13:17:00Z</dcterms:created>
  <dcterms:modified xsi:type="dcterms:W3CDTF">2025-09-29T09:04:00Z</dcterms:modified>
</cp:coreProperties>
</file>